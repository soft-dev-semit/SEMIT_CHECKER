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9C1A9F" w14:textId="77777777" w:rsidR="00742CB0" w:rsidRPr="00C316AD" w:rsidRDefault="00F67DC1" w:rsidP="00396589">
      <w:pPr>
        <w:pStyle w:val="1"/>
      </w:pPr>
      <w:r w:rsidRPr="00C316AD">
        <w:t>ЗМІСТ</w:t>
      </w:r>
    </w:p>
    <w:p w14:paraId="40B6042D" w14:textId="77777777" w:rsidR="00B87760" w:rsidRDefault="008619D6">
      <w:pPr>
        <w:pStyle w:val="11"/>
        <w:rPr>
          <w:rFonts w:asciiTheme="minorHAnsi" w:eastAsiaTheme="minorEastAsia" w:hAnsiTheme="minorHAnsi" w:cstheme="minorBidi"/>
          <w:noProof/>
          <w:sz w:val="22"/>
          <w:szCs w:val="22"/>
          <w:lang w:val="en-US" w:eastAsia="en-US"/>
        </w:rPr>
      </w:pPr>
      <w:r w:rsidRPr="00C316AD">
        <w:fldChar w:fldCharType="begin"/>
      </w:r>
      <w:r w:rsidRPr="00C316AD">
        <w:instrText xml:space="preserve"> TOC \o "1-3" \h \z \u </w:instrText>
      </w:r>
      <w:r w:rsidRPr="00C316AD">
        <w:fldChar w:fldCharType="separate"/>
      </w:r>
      <w:hyperlink w:anchor="_Toc169612913" w:history="1">
        <w:r w:rsidR="00B87760" w:rsidRPr="0010277A">
          <w:rPr>
            <w:rStyle w:val="aa"/>
            <w:noProof/>
          </w:rPr>
          <w:t>Перелік познак та скорочень</w:t>
        </w:r>
        <w:r w:rsidR="00B87760">
          <w:rPr>
            <w:noProof/>
            <w:webHidden/>
          </w:rPr>
          <w:tab/>
        </w:r>
        <w:r w:rsidR="00B87760">
          <w:rPr>
            <w:noProof/>
            <w:webHidden/>
          </w:rPr>
          <w:fldChar w:fldCharType="begin"/>
        </w:r>
        <w:r w:rsidR="00B87760">
          <w:rPr>
            <w:noProof/>
            <w:webHidden/>
          </w:rPr>
          <w:instrText xml:space="preserve"> PAGEREF _Toc169612913 \h </w:instrText>
        </w:r>
        <w:r w:rsidR="00B87760">
          <w:rPr>
            <w:noProof/>
            <w:webHidden/>
          </w:rPr>
        </w:r>
        <w:r w:rsidR="00B87760">
          <w:rPr>
            <w:noProof/>
            <w:webHidden/>
          </w:rPr>
          <w:fldChar w:fldCharType="separate"/>
        </w:r>
        <w:r w:rsidR="00B87760">
          <w:rPr>
            <w:noProof/>
            <w:webHidden/>
          </w:rPr>
          <w:t>4</w:t>
        </w:r>
        <w:r w:rsidR="00B87760">
          <w:rPr>
            <w:noProof/>
            <w:webHidden/>
          </w:rPr>
          <w:fldChar w:fldCharType="end"/>
        </w:r>
      </w:hyperlink>
    </w:p>
    <w:p w14:paraId="21CB17F4" w14:textId="77777777" w:rsidR="00B87760" w:rsidRDefault="00B87760">
      <w:pPr>
        <w:pStyle w:val="11"/>
        <w:rPr>
          <w:rFonts w:asciiTheme="minorHAnsi" w:eastAsiaTheme="minorEastAsia" w:hAnsiTheme="minorHAnsi" w:cstheme="minorBidi"/>
          <w:noProof/>
          <w:sz w:val="22"/>
          <w:szCs w:val="22"/>
          <w:lang w:val="en-US" w:eastAsia="en-US"/>
        </w:rPr>
      </w:pPr>
      <w:hyperlink w:anchor="_Toc169612914" w:history="1">
        <w:r w:rsidRPr="0010277A">
          <w:rPr>
            <w:rStyle w:val="aa"/>
            <w:noProof/>
          </w:rPr>
          <w:t>Вступ</w:t>
        </w:r>
        <w:r>
          <w:rPr>
            <w:noProof/>
            <w:webHidden/>
          </w:rPr>
          <w:tab/>
        </w:r>
        <w:r>
          <w:rPr>
            <w:noProof/>
            <w:webHidden/>
          </w:rPr>
          <w:fldChar w:fldCharType="begin"/>
        </w:r>
        <w:r>
          <w:rPr>
            <w:noProof/>
            <w:webHidden/>
          </w:rPr>
          <w:instrText xml:space="preserve"> PAGEREF _Toc169612914 \h </w:instrText>
        </w:r>
        <w:r>
          <w:rPr>
            <w:noProof/>
            <w:webHidden/>
          </w:rPr>
        </w:r>
        <w:r>
          <w:rPr>
            <w:noProof/>
            <w:webHidden/>
          </w:rPr>
          <w:fldChar w:fldCharType="separate"/>
        </w:r>
        <w:r>
          <w:rPr>
            <w:noProof/>
            <w:webHidden/>
          </w:rPr>
          <w:t>5</w:t>
        </w:r>
        <w:r>
          <w:rPr>
            <w:noProof/>
            <w:webHidden/>
          </w:rPr>
          <w:fldChar w:fldCharType="end"/>
        </w:r>
      </w:hyperlink>
    </w:p>
    <w:p w14:paraId="0762AACF" w14:textId="77777777" w:rsidR="00B87760" w:rsidRDefault="00B87760">
      <w:pPr>
        <w:pStyle w:val="11"/>
        <w:rPr>
          <w:rFonts w:asciiTheme="minorHAnsi" w:eastAsiaTheme="minorEastAsia" w:hAnsiTheme="minorHAnsi" w:cstheme="minorBidi"/>
          <w:noProof/>
          <w:sz w:val="22"/>
          <w:szCs w:val="22"/>
          <w:lang w:val="en-US" w:eastAsia="en-US"/>
        </w:rPr>
      </w:pPr>
      <w:hyperlink w:anchor="_Toc169612915" w:history="1">
        <w:r w:rsidRPr="0010277A">
          <w:rPr>
            <w:rStyle w:val="aa"/>
            <w:noProof/>
          </w:rPr>
          <w:t xml:space="preserve">1 Організація </w:t>
        </w:r>
        <w:r w:rsidRPr="0010277A">
          <w:rPr>
            <w:rStyle w:val="aa"/>
            <w:noProof/>
          </w:rPr>
          <w:t>п</w:t>
        </w:r>
        <w:r w:rsidRPr="0010277A">
          <w:rPr>
            <w:rStyle w:val="aa"/>
            <w:noProof/>
          </w:rPr>
          <w:t>ланування навчального навантаження з оцінкою параметрів розподілу</w:t>
        </w:r>
        <w:r>
          <w:rPr>
            <w:noProof/>
            <w:webHidden/>
          </w:rPr>
          <w:tab/>
        </w:r>
        <w:r>
          <w:rPr>
            <w:noProof/>
            <w:webHidden/>
          </w:rPr>
          <w:fldChar w:fldCharType="begin"/>
        </w:r>
        <w:r>
          <w:rPr>
            <w:noProof/>
            <w:webHidden/>
          </w:rPr>
          <w:instrText xml:space="preserve"> PAGEREF _Toc169612915 \h </w:instrText>
        </w:r>
        <w:r>
          <w:rPr>
            <w:noProof/>
            <w:webHidden/>
          </w:rPr>
        </w:r>
        <w:r>
          <w:rPr>
            <w:noProof/>
            <w:webHidden/>
          </w:rPr>
          <w:fldChar w:fldCharType="separate"/>
        </w:r>
        <w:r>
          <w:rPr>
            <w:noProof/>
            <w:webHidden/>
          </w:rPr>
          <w:t>7</w:t>
        </w:r>
        <w:r>
          <w:rPr>
            <w:noProof/>
            <w:webHidden/>
          </w:rPr>
          <w:fldChar w:fldCharType="end"/>
        </w:r>
      </w:hyperlink>
    </w:p>
    <w:p w14:paraId="6F3F7F65"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16" w:history="1">
        <w:r w:rsidRPr="0010277A">
          <w:rPr>
            <w:rStyle w:val="aa"/>
            <w:noProof/>
          </w:rPr>
          <w:t>1.1 Опис процесу планування навчального навантаження</w:t>
        </w:r>
        <w:r>
          <w:rPr>
            <w:noProof/>
            <w:webHidden/>
          </w:rPr>
          <w:tab/>
        </w:r>
        <w:r>
          <w:rPr>
            <w:noProof/>
            <w:webHidden/>
          </w:rPr>
          <w:fldChar w:fldCharType="begin"/>
        </w:r>
        <w:r>
          <w:rPr>
            <w:noProof/>
            <w:webHidden/>
          </w:rPr>
          <w:instrText xml:space="preserve"> PAGEREF _Toc169612916 \h </w:instrText>
        </w:r>
        <w:r>
          <w:rPr>
            <w:noProof/>
            <w:webHidden/>
          </w:rPr>
        </w:r>
        <w:r>
          <w:rPr>
            <w:noProof/>
            <w:webHidden/>
          </w:rPr>
          <w:fldChar w:fldCharType="separate"/>
        </w:r>
        <w:r>
          <w:rPr>
            <w:noProof/>
            <w:webHidden/>
          </w:rPr>
          <w:t>7</w:t>
        </w:r>
        <w:r>
          <w:rPr>
            <w:noProof/>
            <w:webHidden/>
          </w:rPr>
          <w:fldChar w:fldCharType="end"/>
        </w:r>
      </w:hyperlink>
    </w:p>
    <w:p w14:paraId="7207285F"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17" w:history="1">
        <w:r w:rsidRPr="0010277A">
          <w:rPr>
            <w:rStyle w:val="aa"/>
            <w:noProof/>
          </w:rPr>
          <w:t>1.2 Організація розподілу начального навантаження із оцінюванням його якості</w:t>
        </w:r>
        <w:r>
          <w:rPr>
            <w:noProof/>
            <w:webHidden/>
          </w:rPr>
          <w:tab/>
        </w:r>
        <w:r>
          <w:rPr>
            <w:noProof/>
            <w:webHidden/>
          </w:rPr>
          <w:fldChar w:fldCharType="begin"/>
        </w:r>
        <w:r>
          <w:rPr>
            <w:noProof/>
            <w:webHidden/>
          </w:rPr>
          <w:instrText xml:space="preserve"> PAGEREF _Toc169612917 \h </w:instrText>
        </w:r>
        <w:r>
          <w:rPr>
            <w:noProof/>
            <w:webHidden/>
          </w:rPr>
        </w:r>
        <w:r>
          <w:rPr>
            <w:noProof/>
            <w:webHidden/>
          </w:rPr>
          <w:fldChar w:fldCharType="separate"/>
        </w:r>
        <w:r>
          <w:rPr>
            <w:noProof/>
            <w:webHidden/>
          </w:rPr>
          <w:t>13</w:t>
        </w:r>
        <w:r>
          <w:rPr>
            <w:noProof/>
            <w:webHidden/>
          </w:rPr>
          <w:fldChar w:fldCharType="end"/>
        </w:r>
      </w:hyperlink>
    </w:p>
    <w:p w14:paraId="17A4A6E5" w14:textId="77777777" w:rsidR="00B87760" w:rsidRDefault="00B87760">
      <w:pPr>
        <w:pStyle w:val="11"/>
        <w:rPr>
          <w:rFonts w:asciiTheme="minorHAnsi" w:eastAsiaTheme="minorEastAsia" w:hAnsiTheme="minorHAnsi" w:cstheme="minorBidi"/>
          <w:noProof/>
          <w:sz w:val="22"/>
          <w:szCs w:val="22"/>
          <w:lang w:val="en-US" w:eastAsia="en-US"/>
        </w:rPr>
      </w:pPr>
      <w:hyperlink w:anchor="_Toc169612918" w:history="1">
        <w:r w:rsidRPr="0010277A">
          <w:rPr>
            <w:rStyle w:val="aa"/>
            <w:noProof/>
          </w:rPr>
          <w:t>2 Розробка алгоритмічного та інформаційного забезпечення процесу оцінювання розподілу навчального навантаження</w:t>
        </w:r>
        <w:r>
          <w:rPr>
            <w:noProof/>
            <w:webHidden/>
          </w:rPr>
          <w:tab/>
        </w:r>
        <w:r>
          <w:rPr>
            <w:noProof/>
            <w:webHidden/>
          </w:rPr>
          <w:fldChar w:fldCharType="begin"/>
        </w:r>
        <w:r>
          <w:rPr>
            <w:noProof/>
            <w:webHidden/>
          </w:rPr>
          <w:instrText xml:space="preserve"> PAGEREF _Toc169612918 \h </w:instrText>
        </w:r>
        <w:r>
          <w:rPr>
            <w:noProof/>
            <w:webHidden/>
          </w:rPr>
        </w:r>
        <w:r>
          <w:rPr>
            <w:noProof/>
            <w:webHidden/>
          </w:rPr>
          <w:fldChar w:fldCharType="separate"/>
        </w:r>
        <w:r>
          <w:rPr>
            <w:noProof/>
            <w:webHidden/>
          </w:rPr>
          <w:t>17</w:t>
        </w:r>
        <w:r>
          <w:rPr>
            <w:noProof/>
            <w:webHidden/>
          </w:rPr>
          <w:fldChar w:fldCharType="end"/>
        </w:r>
      </w:hyperlink>
    </w:p>
    <w:p w14:paraId="22A365B3"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19" w:history="1">
        <w:r w:rsidRPr="0010277A">
          <w:rPr>
            <w:rStyle w:val="aa"/>
            <w:noProof/>
          </w:rPr>
          <w:t>2.1 Розробка алгоритмів оцінювання розподілу навчального навантаження</w:t>
        </w:r>
        <w:r>
          <w:rPr>
            <w:noProof/>
            <w:webHidden/>
          </w:rPr>
          <w:tab/>
        </w:r>
        <w:r>
          <w:rPr>
            <w:noProof/>
            <w:webHidden/>
          </w:rPr>
          <w:fldChar w:fldCharType="begin"/>
        </w:r>
        <w:r>
          <w:rPr>
            <w:noProof/>
            <w:webHidden/>
          </w:rPr>
          <w:instrText xml:space="preserve"> PAGEREF _Toc169612919 \h </w:instrText>
        </w:r>
        <w:r>
          <w:rPr>
            <w:noProof/>
            <w:webHidden/>
          </w:rPr>
        </w:r>
        <w:r>
          <w:rPr>
            <w:noProof/>
            <w:webHidden/>
          </w:rPr>
          <w:fldChar w:fldCharType="separate"/>
        </w:r>
        <w:r>
          <w:rPr>
            <w:noProof/>
            <w:webHidden/>
          </w:rPr>
          <w:t>17</w:t>
        </w:r>
        <w:r>
          <w:rPr>
            <w:noProof/>
            <w:webHidden/>
          </w:rPr>
          <w:fldChar w:fldCharType="end"/>
        </w:r>
      </w:hyperlink>
    </w:p>
    <w:p w14:paraId="71815AF1"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20" w:history="1">
        <w:r w:rsidRPr="0010277A">
          <w:rPr>
            <w:rStyle w:val="aa"/>
            <w:noProof/>
          </w:rPr>
          <w:t>2.1.1 Розробка моделі оцінювання повноти розподілу</w:t>
        </w:r>
        <w:r>
          <w:rPr>
            <w:noProof/>
            <w:webHidden/>
          </w:rPr>
          <w:tab/>
        </w:r>
        <w:r>
          <w:rPr>
            <w:noProof/>
            <w:webHidden/>
          </w:rPr>
          <w:fldChar w:fldCharType="begin"/>
        </w:r>
        <w:r>
          <w:rPr>
            <w:noProof/>
            <w:webHidden/>
          </w:rPr>
          <w:instrText xml:space="preserve"> PAGEREF _Toc169612920 \h </w:instrText>
        </w:r>
        <w:r>
          <w:rPr>
            <w:noProof/>
            <w:webHidden/>
          </w:rPr>
        </w:r>
        <w:r>
          <w:rPr>
            <w:noProof/>
            <w:webHidden/>
          </w:rPr>
          <w:fldChar w:fldCharType="separate"/>
        </w:r>
        <w:r>
          <w:rPr>
            <w:noProof/>
            <w:webHidden/>
          </w:rPr>
          <w:t>17</w:t>
        </w:r>
        <w:r>
          <w:rPr>
            <w:noProof/>
            <w:webHidden/>
          </w:rPr>
          <w:fldChar w:fldCharType="end"/>
        </w:r>
      </w:hyperlink>
    </w:p>
    <w:p w14:paraId="0A8AC45E"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21" w:history="1">
        <w:r w:rsidRPr="0010277A">
          <w:rPr>
            <w:rStyle w:val="aa"/>
            <w:noProof/>
          </w:rPr>
          <w:t>2.1.2 Розробка моделі оцінювання коректності розподілу</w:t>
        </w:r>
        <w:r>
          <w:rPr>
            <w:noProof/>
            <w:webHidden/>
          </w:rPr>
          <w:tab/>
        </w:r>
        <w:r>
          <w:rPr>
            <w:noProof/>
            <w:webHidden/>
          </w:rPr>
          <w:fldChar w:fldCharType="begin"/>
        </w:r>
        <w:r>
          <w:rPr>
            <w:noProof/>
            <w:webHidden/>
          </w:rPr>
          <w:instrText xml:space="preserve"> PAGEREF _Toc169612921 \h </w:instrText>
        </w:r>
        <w:r>
          <w:rPr>
            <w:noProof/>
            <w:webHidden/>
          </w:rPr>
        </w:r>
        <w:r>
          <w:rPr>
            <w:noProof/>
            <w:webHidden/>
          </w:rPr>
          <w:fldChar w:fldCharType="separate"/>
        </w:r>
        <w:r>
          <w:rPr>
            <w:noProof/>
            <w:webHidden/>
          </w:rPr>
          <w:t>19</w:t>
        </w:r>
        <w:r>
          <w:rPr>
            <w:noProof/>
            <w:webHidden/>
          </w:rPr>
          <w:fldChar w:fldCharType="end"/>
        </w:r>
      </w:hyperlink>
    </w:p>
    <w:p w14:paraId="089C0485"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22" w:history="1">
        <w:r w:rsidRPr="0010277A">
          <w:rPr>
            <w:rStyle w:val="aa"/>
            <w:noProof/>
          </w:rPr>
          <w:t>2.1.3 Розробка моделі оцінювання якості розподілу</w:t>
        </w:r>
        <w:r>
          <w:rPr>
            <w:noProof/>
            <w:webHidden/>
          </w:rPr>
          <w:tab/>
        </w:r>
        <w:r>
          <w:rPr>
            <w:noProof/>
            <w:webHidden/>
          </w:rPr>
          <w:fldChar w:fldCharType="begin"/>
        </w:r>
        <w:r>
          <w:rPr>
            <w:noProof/>
            <w:webHidden/>
          </w:rPr>
          <w:instrText xml:space="preserve"> PAGEREF _Toc169612922 \h </w:instrText>
        </w:r>
        <w:r>
          <w:rPr>
            <w:noProof/>
            <w:webHidden/>
          </w:rPr>
        </w:r>
        <w:r>
          <w:rPr>
            <w:noProof/>
            <w:webHidden/>
          </w:rPr>
          <w:fldChar w:fldCharType="separate"/>
        </w:r>
        <w:r>
          <w:rPr>
            <w:noProof/>
            <w:webHidden/>
          </w:rPr>
          <w:t>20</w:t>
        </w:r>
        <w:r>
          <w:rPr>
            <w:noProof/>
            <w:webHidden/>
          </w:rPr>
          <w:fldChar w:fldCharType="end"/>
        </w:r>
      </w:hyperlink>
    </w:p>
    <w:p w14:paraId="646628E6"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23" w:history="1">
        <w:r w:rsidRPr="0010277A">
          <w:rPr>
            <w:rStyle w:val="aa"/>
            <w:noProof/>
          </w:rPr>
          <w:t>2.2 Розробка математичного забезпечення для обчислення показників розподілу навчального навантаження</w:t>
        </w:r>
        <w:r>
          <w:rPr>
            <w:noProof/>
            <w:webHidden/>
          </w:rPr>
          <w:tab/>
        </w:r>
        <w:r>
          <w:rPr>
            <w:noProof/>
            <w:webHidden/>
          </w:rPr>
          <w:fldChar w:fldCharType="begin"/>
        </w:r>
        <w:r>
          <w:rPr>
            <w:noProof/>
            <w:webHidden/>
          </w:rPr>
          <w:instrText xml:space="preserve"> PAGEREF _Toc169612923 \h </w:instrText>
        </w:r>
        <w:r>
          <w:rPr>
            <w:noProof/>
            <w:webHidden/>
          </w:rPr>
        </w:r>
        <w:r>
          <w:rPr>
            <w:noProof/>
            <w:webHidden/>
          </w:rPr>
          <w:fldChar w:fldCharType="separate"/>
        </w:r>
        <w:r>
          <w:rPr>
            <w:noProof/>
            <w:webHidden/>
          </w:rPr>
          <w:t>24</w:t>
        </w:r>
        <w:r>
          <w:rPr>
            <w:noProof/>
            <w:webHidden/>
          </w:rPr>
          <w:fldChar w:fldCharType="end"/>
        </w:r>
      </w:hyperlink>
    </w:p>
    <w:p w14:paraId="3E3BDD71"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24" w:history="1">
        <w:r w:rsidRPr="0010277A">
          <w:rPr>
            <w:rStyle w:val="aa"/>
            <w:noProof/>
          </w:rPr>
          <w:t xml:space="preserve">2.3 </w:t>
        </w:r>
        <w:r w:rsidRPr="0010277A">
          <w:rPr>
            <w:rStyle w:val="aa"/>
            <w:noProof/>
            <w:lang w:val="ru-RU"/>
          </w:rPr>
          <w:t>Орган</w:t>
        </w:r>
        <w:r w:rsidRPr="0010277A">
          <w:rPr>
            <w:rStyle w:val="aa"/>
            <w:noProof/>
          </w:rPr>
          <w:t>ізація зберігання інформації для розрахунку показників</w:t>
        </w:r>
        <w:r>
          <w:rPr>
            <w:noProof/>
            <w:webHidden/>
          </w:rPr>
          <w:tab/>
        </w:r>
        <w:r>
          <w:rPr>
            <w:noProof/>
            <w:webHidden/>
          </w:rPr>
          <w:fldChar w:fldCharType="begin"/>
        </w:r>
        <w:r>
          <w:rPr>
            <w:noProof/>
            <w:webHidden/>
          </w:rPr>
          <w:instrText xml:space="preserve"> PAGEREF _Toc169612924 \h </w:instrText>
        </w:r>
        <w:r>
          <w:rPr>
            <w:noProof/>
            <w:webHidden/>
          </w:rPr>
        </w:r>
        <w:r>
          <w:rPr>
            <w:noProof/>
            <w:webHidden/>
          </w:rPr>
          <w:fldChar w:fldCharType="separate"/>
        </w:r>
        <w:r>
          <w:rPr>
            <w:noProof/>
            <w:webHidden/>
          </w:rPr>
          <w:t>30</w:t>
        </w:r>
        <w:r>
          <w:rPr>
            <w:noProof/>
            <w:webHidden/>
          </w:rPr>
          <w:fldChar w:fldCharType="end"/>
        </w:r>
      </w:hyperlink>
    </w:p>
    <w:p w14:paraId="19AB0262"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25" w:history="1">
        <w:r w:rsidRPr="0010277A">
          <w:rPr>
            <w:rStyle w:val="aa"/>
            <w:noProof/>
          </w:rPr>
          <w:t xml:space="preserve">2.3.1 </w:t>
        </w:r>
        <w:r w:rsidRPr="0010277A">
          <w:rPr>
            <w:rStyle w:val="aa"/>
            <w:noProof/>
            <w:lang w:val="ru-RU"/>
          </w:rPr>
          <w:t>Загальні відомості про бази даних та системи керування ними</w:t>
        </w:r>
        <w:r>
          <w:rPr>
            <w:noProof/>
            <w:webHidden/>
          </w:rPr>
          <w:tab/>
        </w:r>
        <w:r>
          <w:rPr>
            <w:noProof/>
            <w:webHidden/>
          </w:rPr>
          <w:fldChar w:fldCharType="begin"/>
        </w:r>
        <w:r>
          <w:rPr>
            <w:noProof/>
            <w:webHidden/>
          </w:rPr>
          <w:instrText xml:space="preserve"> PAGEREF _Toc169612925 \h </w:instrText>
        </w:r>
        <w:r>
          <w:rPr>
            <w:noProof/>
            <w:webHidden/>
          </w:rPr>
        </w:r>
        <w:r>
          <w:rPr>
            <w:noProof/>
            <w:webHidden/>
          </w:rPr>
          <w:fldChar w:fldCharType="separate"/>
        </w:r>
        <w:r>
          <w:rPr>
            <w:noProof/>
            <w:webHidden/>
          </w:rPr>
          <w:t>30</w:t>
        </w:r>
        <w:r>
          <w:rPr>
            <w:noProof/>
            <w:webHidden/>
          </w:rPr>
          <w:fldChar w:fldCharType="end"/>
        </w:r>
      </w:hyperlink>
    </w:p>
    <w:p w14:paraId="50872445"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26" w:history="1">
        <w:r w:rsidRPr="0010277A">
          <w:rPr>
            <w:rStyle w:val="aa"/>
            <w:noProof/>
          </w:rPr>
          <w:t>2.3.2 Розробка структури бази даних для забезпечення розрахунків</w:t>
        </w:r>
        <w:r>
          <w:rPr>
            <w:noProof/>
            <w:webHidden/>
          </w:rPr>
          <w:tab/>
        </w:r>
        <w:r>
          <w:rPr>
            <w:noProof/>
            <w:webHidden/>
          </w:rPr>
          <w:fldChar w:fldCharType="begin"/>
        </w:r>
        <w:r>
          <w:rPr>
            <w:noProof/>
            <w:webHidden/>
          </w:rPr>
          <w:instrText xml:space="preserve"> PAGEREF _Toc169612926 \h </w:instrText>
        </w:r>
        <w:r>
          <w:rPr>
            <w:noProof/>
            <w:webHidden/>
          </w:rPr>
        </w:r>
        <w:r>
          <w:rPr>
            <w:noProof/>
            <w:webHidden/>
          </w:rPr>
          <w:fldChar w:fldCharType="separate"/>
        </w:r>
        <w:r>
          <w:rPr>
            <w:noProof/>
            <w:webHidden/>
          </w:rPr>
          <w:t>32</w:t>
        </w:r>
        <w:r>
          <w:rPr>
            <w:noProof/>
            <w:webHidden/>
          </w:rPr>
          <w:fldChar w:fldCharType="end"/>
        </w:r>
      </w:hyperlink>
    </w:p>
    <w:p w14:paraId="6B874D85"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27" w:history="1">
        <w:r w:rsidRPr="0010277A">
          <w:rPr>
            <w:rStyle w:val="aa"/>
            <w:noProof/>
          </w:rPr>
          <w:t>2.3.3 Вибір формату системи керування базами даних</w:t>
        </w:r>
        <w:r>
          <w:rPr>
            <w:noProof/>
            <w:webHidden/>
          </w:rPr>
          <w:tab/>
        </w:r>
        <w:r>
          <w:rPr>
            <w:noProof/>
            <w:webHidden/>
          </w:rPr>
          <w:fldChar w:fldCharType="begin"/>
        </w:r>
        <w:r>
          <w:rPr>
            <w:noProof/>
            <w:webHidden/>
          </w:rPr>
          <w:instrText xml:space="preserve"> PAGEREF _Toc169612927 \h </w:instrText>
        </w:r>
        <w:r>
          <w:rPr>
            <w:noProof/>
            <w:webHidden/>
          </w:rPr>
        </w:r>
        <w:r>
          <w:rPr>
            <w:noProof/>
            <w:webHidden/>
          </w:rPr>
          <w:fldChar w:fldCharType="separate"/>
        </w:r>
        <w:r>
          <w:rPr>
            <w:noProof/>
            <w:webHidden/>
          </w:rPr>
          <w:t>36</w:t>
        </w:r>
        <w:r>
          <w:rPr>
            <w:noProof/>
            <w:webHidden/>
          </w:rPr>
          <w:fldChar w:fldCharType="end"/>
        </w:r>
      </w:hyperlink>
    </w:p>
    <w:p w14:paraId="40B5DB15" w14:textId="77777777" w:rsidR="00B87760" w:rsidRDefault="00B87760">
      <w:pPr>
        <w:pStyle w:val="11"/>
        <w:rPr>
          <w:rFonts w:asciiTheme="minorHAnsi" w:eastAsiaTheme="minorEastAsia" w:hAnsiTheme="minorHAnsi" w:cstheme="minorBidi"/>
          <w:noProof/>
          <w:sz w:val="22"/>
          <w:szCs w:val="22"/>
          <w:lang w:val="en-US" w:eastAsia="en-US"/>
        </w:rPr>
      </w:pPr>
      <w:hyperlink w:anchor="_Toc169612928" w:history="1">
        <w:r w:rsidRPr="0010277A">
          <w:rPr>
            <w:rStyle w:val="aa"/>
            <w:noProof/>
          </w:rPr>
          <w:t>3 Проєктування програми для розрахунку показників розподілу навчального навантаження</w:t>
        </w:r>
        <w:r>
          <w:rPr>
            <w:noProof/>
            <w:webHidden/>
          </w:rPr>
          <w:tab/>
        </w:r>
        <w:r>
          <w:rPr>
            <w:noProof/>
            <w:webHidden/>
          </w:rPr>
          <w:fldChar w:fldCharType="begin"/>
        </w:r>
        <w:r>
          <w:rPr>
            <w:noProof/>
            <w:webHidden/>
          </w:rPr>
          <w:instrText xml:space="preserve"> PAGEREF _Toc169612928 \h </w:instrText>
        </w:r>
        <w:r>
          <w:rPr>
            <w:noProof/>
            <w:webHidden/>
          </w:rPr>
        </w:r>
        <w:r>
          <w:rPr>
            <w:noProof/>
            <w:webHidden/>
          </w:rPr>
          <w:fldChar w:fldCharType="separate"/>
        </w:r>
        <w:r>
          <w:rPr>
            <w:noProof/>
            <w:webHidden/>
          </w:rPr>
          <w:t>38</w:t>
        </w:r>
        <w:r>
          <w:rPr>
            <w:noProof/>
            <w:webHidden/>
          </w:rPr>
          <w:fldChar w:fldCharType="end"/>
        </w:r>
      </w:hyperlink>
    </w:p>
    <w:p w14:paraId="1BA28089"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29" w:history="1">
        <w:r w:rsidRPr="0010277A">
          <w:rPr>
            <w:rStyle w:val="aa"/>
            <w:noProof/>
          </w:rPr>
          <w:t>3.1 Розробка завдання на створення програмного рішення</w:t>
        </w:r>
        <w:r>
          <w:rPr>
            <w:noProof/>
            <w:webHidden/>
          </w:rPr>
          <w:tab/>
        </w:r>
        <w:r>
          <w:rPr>
            <w:noProof/>
            <w:webHidden/>
          </w:rPr>
          <w:fldChar w:fldCharType="begin"/>
        </w:r>
        <w:r>
          <w:rPr>
            <w:noProof/>
            <w:webHidden/>
          </w:rPr>
          <w:instrText xml:space="preserve"> PAGEREF _Toc169612929 \h </w:instrText>
        </w:r>
        <w:r>
          <w:rPr>
            <w:noProof/>
            <w:webHidden/>
          </w:rPr>
        </w:r>
        <w:r>
          <w:rPr>
            <w:noProof/>
            <w:webHidden/>
          </w:rPr>
          <w:fldChar w:fldCharType="separate"/>
        </w:r>
        <w:r>
          <w:rPr>
            <w:noProof/>
            <w:webHidden/>
          </w:rPr>
          <w:t>38</w:t>
        </w:r>
        <w:r>
          <w:rPr>
            <w:noProof/>
            <w:webHidden/>
          </w:rPr>
          <w:fldChar w:fldCharType="end"/>
        </w:r>
      </w:hyperlink>
    </w:p>
    <w:p w14:paraId="4429BB52"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30" w:history="1">
        <w:r w:rsidRPr="0010277A">
          <w:rPr>
            <w:rStyle w:val="aa"/>
            <w:noProof/>
          </w:rPr>
          <w:t>3.1.1 Ідентифікація продукту</w:t>
        </w:r>
        <w:r>
          <w:rPr>
            <w:noProof/>
            <w:webHidden/>
          </w:rPr>
          <w:tab/>
        </w:r>
        <w:r>
          <w:rPr>
            <w:noProof/>
            <w:webHidden/>
          </w:rPr>
          <w:fldChar w:fldCharType="begin"/>
        </w:r>
        <w:r>
          <w:rPr>
            <w:noProof/>
            <w:webHidden/>
          </w:rPr>
          <w:instrText xml:space="preserve"> PAGEREF _Toc169612930 \h </w:instrText>
        </w:r>
        <w:r>
          <w:rPr>
            <w:noProof/>
            <w:webHidden/>
          </w:rPr>
        </w:r>
        <w:r>
          <w:rPr>
            <w:noProof/>
            <w:webHidden/>
          </w:rPr>
          <w:fldChar w:fldCharType="separate"/>
        </w:r>
        <w:r>
          <w:rPr>
            <w:noProof/>
            <w:webHidden/>
          </w:rPr>
          <w:t>38</w:t>
        </w:r>
        <w:r>
          <w:rPr>
            <w:noProof/>
            <w:webHidden/>
          </w:rPr>
          <w:fldChar w:fldCharType="end"/>
        </w:r>
      </w:hyperlink>
    </w:p>
    <w:p w14:paraId="1004116F"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31" w:history="1">
        <w:r w:rsidRPr="0010277A">
          <w:rPr>
            <w:rStyle w:val="aa"/>
            <w:noProof/>
          </w:rPr>
          <w:t>3.1.2 Глосарій</w:t>
        </w:r>
        <w:r>
          <w:rPr>
            <w:noProof/>
            <w:webHidden/>
          </w:rPr>
          <w:tab/>
        </w:r>
        <w:r>
          <w:rPr>
            <w:noProof/>
            <w:webHidden/>
          </w:rPr>
          <w:fldChar w:fldCharType="begin"/>
        </w:r>
        <w:r>
          <w:rPr>
            <w:noProof/>
            <w:webHidden/>
          </w:rPr>
          <w:instrText xml:space="preserve"> PAGEREF _Toc169612931 \h </w:instrText>
        </w:r>
        <w:r>
          <w:rPr>
            <w:noProof/>
            <w:webHidden/>
          </w:rPr>
        </w:r>
        <w:r>
          <w:rPr>
            <w:noProof/>
            <w:webHidden/>
          </w:rPr>
          <w:fldChar w:fldCharType="separate"/>
        </w:r>
        <w:r>
          <w:rPr>
            <w:noProof/>
            <w:webHidden/>
          </w:rPr>
          <w:t>39</w:t>
        </w:r>
        <w:r>
          <w:rPr>
            <w:noProof/>
            <w:webHidden/>
          </w:rPr>
          <w:fldChar w:fldCharType="end"/>
        </w:r>
      </w:hyperlink>
    </w:p>
    <w:p w14:paraId="071D7E3C" w14:textId="77777777" w:rsidR="00B87760" w:rsidRDefault="00B87760">
      <w:pPr>
        <w:pStyle w:val="31"/>
        <w:rPr>
          <w:rFonts w:asciiTheme="minorHAnsi" w:eastAsiaTheme="minorEastAsia" w:hAnsiTheme="minorHAnsi" w:cstheme="minorBidi"/>
          <w:noProof/>
          <w:sz w:val="22"/>
          <w:szCs w:val="22"/>
          <w:lang w:val="en-US" w:eastAsia="en-US"/>
        </w:rPr>
      </w:pPr>
      <w:hyperlink w:anchor="_Toc169612932" w:history="1">
        <w:r w:rsidRPr="0010277A">
          <w:rPr>
            <w:rStyle w:val="aa"/>
            <w:noProof/>
          </w:rPr>
          <w:t>3.1.3 Вимоги до програмного рішення</w:t>
        </w:r>
        <w:r>
          <w:rPr>
            <w:noProof/>
            <w:webHidden/>
          </w:rPr>
          <w:tab/>
        </w:r>
        <w:r>
          <w:rPr>
            <w:noProof/>
            <w:webHidden/>
          </w:rPr>
          <w:fldChar w:fldCharType="begin"/>
        </w:r>
        <w:r>
          <w:rPr>
            <w:noProof/>
            <w:webHidden/>
          </w:rPr>
          <w:instrText xml:space="preserve"> PAGEREF _Toc169612932 \h </w:instrText>
        </w:r>
        <w:r>
          <w:rPr>
            <w:noProof/>
            <w:webHidden/>
          </w:rPr>
        </w:r>
        <w:r>
          <w:rPr>
            <w:noProof/>
            <w:webHidden/>
          </w:rPr>
          <w:fldChar w:fldCharType="separate"/>
        </w:r>
        <w:r>
          <w:rPr>
            <w:noProof/>
            <w:webHidden/>
          </w:rPr>
          <w:t>39</w:t>
        </w:r>
        <w:r>
          <w:rPr>
            <w:noProof/>
            <w:webHidden/>
          </w:rPr>
          <w:fldChar w:fldCharType="end"/>
        </w:r>
      </w:hyperlink>
    </w:p>
    <w:p w14:paraId="11806C09"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33" w:history="1">
        <w:r w:rsidRPr="0010277A">
          <w:rPr>
            <w:rStyle w:val="aa"/>
            <w:noProof/>
          </w:rPr>
          <w:t>3.2 Визначення стеку технологій для розробки</w:t>
        </w:r>
        <w:r>
          <w:rPr>
            <w:noProof/>
            <w:webHidden/>
          </w:rPr>
          <w:tab/>
        </w:r>
        <w:r>
          <w:rPr>
            <w:noProof/>
            <w:webHidden/>
          </w:rPr>
          <w:fldChar w:fldCharType="begin"/>
        </w:r>
        <w:r>
          <w:rPr>
            <w:noProof/>
            <w:webHidden/>
          </w:rPr>
          <w:instrText xml:space="preserve"> PAGEREF _Toc169612933 \h </w:instrText>
        </w:r>
        <w:r>
          <w:rPr>
            <w:noProof/>
            <w:webHidden/>
          </w:rPr>
        </w:r>
        <w:r>
          <w:rPr>
            <w:noProof/>
            <w:webHidden/>
          </w:rPr>
          <w:fldChar w:fldCharType="separate"/>
        </w:r>
        <w:r>
          <w:rPr>
            <w:noProof/>
            <w:webHidden/>
          </w:rPr>
          <w:t>42</w:t>
        </w:r>
        <w:r>
          <w:rPr>
            <w:noProof/>
            <w:webHidden/>
          </w:rPr>
          <w:fldChar w:fldCharType="end"/>
        </w:r>
      </w:hyperlink>
    </w:p>
    <w:p w14:paraId="06BD5D81"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34" w:history="1">
        <w:r w:rsidRPr="0010277A">
          <w:rPr>
            <w:rStyle w:val="aa"/>
            <w:noProof/>
          </w:rPr>
          <w:t>3.3 Організація тестування</w:t>
        </w:r>
        <w:r>
          <w:rPr>
            <w:noProof/>
            <w:webHidden/>
          </w:rPr>
          <w:tab/>
        </w:r>
        <w:r>
          <w:rPr>
            <w:noProof/>
            <w:webHidden/>
          </w:rPr>
          <w:fldChar w:fldCharType="begin"/>
        </w:r>
        <w:r>
          <w:rPr>
            <w:noProof/>
            <w:webHidden/>
          </w:rPr>
          <w:instrText xml:space="preserve"> PAGEREF _Toc169612934 \h </w:instrText>
        </w:r>
        <w:r>
          <w:rPr>
            <w:noProof/>
            <w:webHidden/>
          </w:rPr>
        </w:r>
        <w:r>
          <w:rPr>
            <w:noProof/>
            <w:webHidden/>
          </w:rPr>
          <w:fldChar w:fldCharType="separate"/>
        </w:r>
        <w:r>
          <w:rPr>
            <w:noProof/>
            <w:webHidden/>
          </w:rPr>
          <w:t>46</w:t>
        </w:r>
        <w:r>
          <w:rPr>
            <w:noProof/>
            <w:webHidden/>
          </w:rPr>
          <w:fldChar w:fldCharType="end"/>
        </w:r>
      </w:hyperlink>
    </w:p>
    <w:p w14:paraId="29B8D53D" w14:textId="77777777" w:rsidR="00B87760" w:rsidRDefault="00B87760">
      <w:pPr>
        <w:pStyle w:val="11"/>
        <w:rPr>
          <w:rFonts w:asciiTheme="minorHAnsi" w:eastAsiaTheme="minorEastAsia" w:hAnsiTheme="minorHAnsi" w:cstheme="minorBidi"/>
          <w:noProof/>
          <w:sz w:val="22"/>
          <w:szCs w:val="22"/>
          <w:lang w:val="en-US" w:eastAsia="en-US"/>
        </w:rPr>
      </w:pPr>
      <w:hyperlink w:anchor="_Toc169612935" w:history="1">
        <w:r w:rsidRPr="0010277A">
          <w:rPr>
            <w:rStyle w:val="aa"/>
            <w:noProof/>
          </w:rPr>
          <w:t>4 Опис підготовки до застосування та використання програмного рішення</w:t>
        </w:r>
        <w:r>
          <w:rPr>
            <w:noProof/>
            <w:webHidden/>
          </w:rPr>
          <w:tab/>
        </w:r>
        <w:r>
          <w:rPr>
            <w:noProof/>
            <w:webHidden/>
          </w:rPr>
          <w:fldChar w:fldCharType="begin"/>
        </w:r>
        <w:r>
          <w:rPr>
            <w:noProof/>
            <w:webHidden/>
          </w:rPr>
          <w:instrText xml:space="preserve"> PAGEREF _Toc169612935 \h </w:instrText>
        </w:r>
        <w:r>
          <w:rPr>
            <w:noProof/>
            <w:webHidden/>
          </w:rPr>
        </w:r>
        <w:r>
          <w:rPr>
            <w:noProof/>
            <w:webHidden/>
          </w:rPr>
          <w:fldChar w:fldCharType="separate"/>
        </w:r>
        <w:r>
          <w:rPr>
            <w:noProof/>
            <w:webHidden/>
          </w:rPr>
          <w:t>50</w:t>
        </w:r>
        <w:r>
          <w:rPr>
            <w:noProof/>
            <w:webHidden/>
          </w:rPr>
          <w:fldChar w:fldCharType="end"/>
        </w:r>
      </w:hyperlink>
    </w:p>
    <w:p w14:paraId="32D9418E"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36" w:history="1">
        <w:r w:rsidRPr="0010277A">
          <w:rPr>
            <w:rStyle w:val="aa"/>
            <w:noProof/>
          </w:rPr>
          <w:t>4.1 Опис підготовки програмного рішення до використання</w:t>
        </w:r>
        <w:r>
          <w:rPr>
            <w:noProof/>
            <w:webHidden/>
          </w:rPr>
          <w:tab/>
        </w:r>
        <w:r>
          <w:rPr>
            <w:noProof/>
            <w:webHidden/>
          </w:rPr>
          <w:fldChar w:fldCharType="begin"/>
        </w:r>
        <w:r>
          <w:rPr>
            <w:noProof/>
            <w:webHidden/>
          </w:rPr>
          <w:instrText xml:space="preserve"> PAGEREF _Toc169612936 \h </w:instrText>
        </w:r>
        <w:r>
          <w:rPr>
            <w:noProof/>
            <w:webHidden/>
          </w:rPr>
        </w:r>
        <w:r>
          <w:rPr>
            <w:noProof/>
            <w:webHidden/>
          </w:rPr>
          <w:fldChar w:fldCharType="separate"/>
        </w:r>
        <w:r>
          <w:rPr>
            <w:noProof/>
            <w:webHidden/>
          </w:rPr>
          <w:t>50</w:t>
        </w:r>
        <w:r>
          <w:rPr>
            <w:noProof/>
            <w:webHidden/>
          </w:rPr>
          <w:fldChar w:fldCharType="end"/>
        </w:r>
      </w:hyperlink>
    </w:p>
    <w:p w14:paraId="53B4A77F"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37" w:history="1">
        <w:r w:rsidRPr="0010277A">
          <w:rPr>
            <w:rStyle w:val="aa"/>
            <w:noProof/>
          </w:rPr>
          <w:t>4.2 Опис порядку використання функціоналу програмного забезпечення для формування статистики</w:t>
        </w:r>
        <w:r>
          <w:rPr>
            <w:noProof/>
            <w:webHidden/>
          </w:rPr>
          <w:tab/>
        </w:r>
        <w:r>
          <w:rPr>
            <w:noProof/>
            <w:webHidden/>
          </w:rPr>
          <w:fldChar w:fldCharType="begin"/>
        </w:r>
        <w:r>
          <w:rPr>
            <w:noProof/>
            <w:webHidden/>
          </w:rPr>
          <w:instrText xml:space="preserve"> PAGEREF _Toc169612937 \h </w:instrText>
        </w:r>
        <w:r>
          <w:rPr>
            <w:noProof/>
            <w:webHidden/>
          </w:rPr>
        </w:r>
        <w:r>
          <w:rPr>
            <w:noProof/>
            <w:webHidden/>
          </w:rPr>
          <w:fldChar w:fldCharType="separate"/>
        </w:r>
        <w:r>
          <w:rPr>
            <w:noProof/>
            <w:webHidden/>
          </w:rPr>
          <w:t>53</w:t>
        </w:r>
        <w:r>
          <w:rPr>
            <w:noProof/>
            <w:webHidden/>
          </w:rPr>
          <w:fldChar w:fldCharType="end"/>
        </w:r>
      </w:hyperlink>
    </w:p>
    <w:p w14:paraId="548A94D8" w14:textId="77777777" w:rsidR="00B87760" w:rsidRDefault="00B87760">
      <w:pPr>
        <w:pStyle w:val="11"/>
        <w:rPr>
          <w:rFonts w:asciiTheme="minorHAnsi" w:eastAsiaTheme="minorEastAsia" w:hAnsiTheme="minorHAnsi" w:cstheme="minorBidi"/>
          <w:noProof/>
          <w:sz w:val="22"/>
          <w:szCs w:val="22"/>
          <w:lang w:val="en-US" w:eastAsia="en-US"/>
        </w:rPr>
      </w:pPr>
      <w:hyperlink w:anchor="_Toc169612938" w:history="1">
        <w:r w:rsidRPr="0010277A">
          <w:rPr>
            <w:rStyle w:val="aa"/>
            <w:noProof/>
          </w:rPr>
          <w:t>5 Економічне о</w:t>
        </w:r>
        <w:r w:rsidRPr="0010277A">
          <w:rPr>
            <w:rStyle w:val="aa"/>
            <w:noProof/>
            <w:lang w:val="ru-RU"/>
          </w:rPr>
          <w:t>б</w:t>
        </w:r>
        <w:r w:rsidRPr="0010277A">
          <w:rPr>
            <w:rStyle w:val="aa"/>
            <w:noProof/>
          </w:rPr>
          <w:t>ґрунтування проекту щодо розробки ПЗ</w:t>
        </w:r>
        <w:r>
          <w:rPr>
            <w:noProof/>
            <w:webHidden/>
          </w:rPr>
          <w:tab/>
        </w:r>
        <w:r>
          <w:rPr>
            <w:noProof/>
            <w:webHidden/>
          </w:rPr>
          <w:fldChar w:fldCharType="begin"/>
        </w:r>
        <w:r>
          <w:rPr>
            <w:noProof/>
            <w:webHidden/>
          </w:rPr>
          <w:instrText xml:space="preserve"> PAGEREF _Toc169612938 \h </w:instrText>
        </w:r>
        <w:r>
          <w:rPr>
            <w:noProof/>
            <w:webHidden/>
          </w:rPr>
        </w:r>
        <w:r>
          <w:rPr>
            <w:noProof/>
            <w:webHidden/>
          </w:rPr>
          <w:fldChar w:fldCharType="separate"/>
        </w:r>
        <w:r>
          <w:rPr>
            <w:noProof/>
            <w:webHidden/>
          </w:rPr>
          <w:t>59</w:t>
        </w:r>
        <w:r>
          <w:rPr>
            <w:noProof/>
            <w:webHidden/>
          </w:rPr>
          <w:fldChar w:fldCharType="end"/>
        </w:r>
      </w:hyperlink>
    </w:p>
    <w:p w14:paraId="637CF6E9"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39" w:history="1">
        <w:r w:rsidRPr="0010277A">
          <w:rPr>
            <w:rStyle w:val="aa"/>
            <w:noProof/>
          </w:rPr>
          <w:t>5.1 Обґрунтування доцільності розробки програмного забезпечення</w:t>
        </w:r>
        <w:r>
          <w:rPr>
            <w:noProof/>
            <w:webHidden/>
          </w:rPr>
          <w:tab/>
        </w:r>
        <w:r>
          <w:rPr>
            <w:noProof/>
            <w:webHidden/>
          </w:rPr>
          <w:fldChar w:fldCharType="begin"/>
        </w:r>
        <w:r>
          <w:rPr>
            <w:noProof/>
            <w:webHidden/>
          </w:rPr>
          <w:instrText xml:space="preserve"> PAGEREF _Toc169612939 \h </w:instrText>
        </w:r>
        <w:r>
          <w:rPr>
            <w:noProof/>
            <w:webHidden/>
          </w:rPr>
        </w:r>
        <w:r>
          <w:rPr>
            <w:noProof/>
            <w:webHidden/>
          </w:rPr>
          <w:fldChar w:fldCharType="separate"/>
        </w:r>
        <w:r>
          <w:rPr>
            <w:noProof/>
            <w:webHidden/>
          </w:rPr>
          <w:t>59</w:t>
        </w:r>
        <w:r>
          <w:rPr>
            <w:noProof/>
            <w:webHidden/>
          </w:rPr>
          <w:fldChar w:fldCharType="end"/>
        </w:r>
      </w:hyperlink>
    </w:p>
    <w:p w14:paraId="4C193DAF"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40" w:history="1">
        <w:r w:rsidRPr="0010277A">
          <w:rPr>
            <w:rStyle w:val="aa"/>
            <w:noProof/>
          </w:rPr>
          <w:t>5.2 Оцінка конкурентоспроможності ПЗ у порівнянні з аналогом</w:t>
        </w:r>
        <w:r>
          <w:rPr>
            <w:noProof/>
            <w:webHidden/>
          </w:rPr>
          <w:tab/>
        </w:r>
        <w:r>
          <w:rPr>
            <w:noProof/>
            <w:webHidden/>
          </w:rPr>
          <w:fldChar w:fldCharType="begin"/>
        </w:r>
        <w:r>
          <w:rPr>
            <w:noProof/>
            <w:webHidden/>
          </w:rPr>
          <w:instrText xml:space="preserve"> PAGEREF _Toc169612940 \h </w:instrText>
        </w:r>
        <w:r>
          <w:rPr>
            <w:noProof/>
            <w:webHidden/>
          </w:rPr>
        </w:r>
        <w:r>
          <w:rPr>
            <w:noProof/>
            <w:webHidden/>
          </w:rPr>
          <w:fldChar w:fldCharType="separate"/>
        </w:r>
        <w:r>
          <w:rPr>
            <w:noProof/>
            <w:webHidden/>
          </w:rPr>
          <w:t>59</w:t>
        </w:r>
        <w:r>
          <w:rPr>
            <w:noProof/>
            <w:webHidden/>
          </w:rPr>
          <w:fldChar w:fldCharType="end"/>
        </w:r>
      </w:hyperlink>
    </w:p>
    <w:p w14:paraId="7F6031C5"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41" w:history="1">
        <w:r w:rsidRPr="0010277A">
          <w:rPr>
            <w:rStyle w:val="aa"/>
            <w:noProof/>
          </w:rPr>
          <w:t>5.3 Обґрунтування доцільності розробки ПЗ</w:t>
        </w:r>
        <w:r>
          <w:rPr>
            <w:noProof/>
            <w:webHidden/>
          </w:rPr>
          <w:tab/>
        </w:r>
        <w:r>
          <w:rPr>
            <w:noProof/>
            <w:webHidden/>
          </w:rPr>
          <w:fldChar w:fldCharType="begin"/>
        </w:r>
        <w:r>
          <w:rPr>
            <w:noProof/>
            <w:webHidden/>
          </w:rPr>
          <w:instrText xml:space="preserve"> PAGEREF _Toc169612941 \h </w:instrText>
        </w:r>
        <w:r>
          <w:rPr>
            <w:noProof/>
            <w:webHidden/>
          </w:rPr>
        </w:r>
        <w:r>
          <w:rPr>
            <w:noProof/>
            <w:webHidden/>
          </w:rPr>
          <w:fldChar w:fldCharType="separate"/>
        </w:r>
        <w:r>
          <w:rPr>
            <w:noProof/>
            <w:webHidden/>
          </w:rPr>
          <w:t>60</w:t>
        </w:r>
        <w:r>
          <w:rPr>
            <w:noProof/>
            <w:webHidden/>
          </w:rPr>
          <w:fldChar w:fldCharType="end"/>
        </w:r>
      </w:hyperlink>
    </w:p>
    <w:p w14:paraId="2862528C"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42" w:history="1">
        <w:r w:rsidRPr="0010277A">
          <w:rPr>
            <w:rStyle w:val="aa"/>
            <w:noProof/>
          </w:rPr>
          <w:t>5.4 Розрахунок проєктних витрат на розробку ПЗ</w:t>
        </w:r>
        <w:r>
          <w:rPr>
            <w:noProof/>
            <w:webHidden/>
          </w:rPr>
          <w:tab/>
        </w:r>
        <w:r>
          <w:rPr>
            <w:noProof/>
            <w:webHidden/>
          </w:rPr>
          <w:fldChar w:fldCharType="begin"/>
        </w:r>
        <w:r>
          <w:rPr>
            <w:noProof/>
            <w:webHidden/>
          </w:rPr>
          <w:instrText xml:space="preserve"> PAGEREF _Toc169612942 \h </w:instrText>
        </w:r>
        <w:r>
          <w:rPr>
            <w:noProof/>
            <w:webHidden/>
          </w:rPr>
        </w:r>
        <w:r>
          <w:rPr>
            <w:noProof/>
            <w:webHidden/>
          </w:rPr>
          <w:fldChar w:fldCharType="separate"/>
        </w:r>
        <w:r>
          <w:rPr>
            <w:noProof/>
            <w:webHidden/>
          </w:rPr>
          <w:t>64</w:t>
        </w:r>
        <w:r>
          <w:rPr>
            <w:noProof/>
            <w:webHidden/>
          </w:rPr>
          <w:fldChar w:fldCharType="end"/>
        </w:r>
      </w:hyperlink>
    </w:p>
    <w:p w14:paraId="5F0581A0"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43" w:history="1">
        <w:r w:rsidRPr="0010277A">
          <w:rPr>
            <w:rStyle w:val="aa"/>
            <w:noProof/>
          </w:rPr>
          <w:t>5.5 Розрахунок витрат на впровадження ПЗ</w:t>
        </w:r>
        <w:r>
          <w:rPr>
            <w:noProof/>
            <w:webHidden/>
          </w:rPr>
          <w:tab/>
        </w:r>
        <w:r>
          <w:rPr>
            <w:noProof/>
            <w:webHidden/>
          </w:rPr>
          <w:fldChar w:fldCharType="begin"/>
        </w:r>
        <w:r>
          <w:rPr>
            <w:noProof/>
            <w:webHidden/>
          </w:rPr>
          <w:instrText xml:space="preserve"> PAGEREF _Toc169612943 \h </w:instrText>
        </w:r>
        <w:r>
          <w:rPr>
            <w:noProof/>
            <w:webHidden/>
          </w:rPr>
        </w:r>
        <w:r>
          <w:rPr>
            <w:noProof/>
            <w:webHidden/>
          </w:rPr>
          <w:fldChar w:fldCharType="separate"/>
        </w:r>
        <w:r>
          <w:rPr>
            <w:noProof/>
            <w:webHidden/>
          </w:rPr>
          <w:t>65</w:t>
        </w:r>
        <w:r>
          <w:rPr>
            <w:noProof/>
            <w:webHidden/>
          </w:rPr>
          <w:fldChar w:fldCharType="end"/>
        </w:r>
      </w:hyperlink>
    </w:p>
    <w:p w14:paraId="714ABCE0"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44" w:history="1">
        <w:r w:rsidRPr="0010277A">
          <w:rPr>
            <w:rStyle w:val="aa"/>
            <w:noProof/>
          </w:rPr>
          <w:t>5.6 Розрахунок витрат на впровадження ПЗ</w:t>
        </w:r>
        <w:r>
          <w:rPr>
            <w:noProof/>
            <w:webHidden/>
          </w:rPr>
          <w:tab/>
        </w:r>
        <w:r>
          <w:rPr>
            <w:noProof/>
            <w:webHidden/>
          </w:rPr>
          <w:fldChar w:fldCharType="begin"/>
        </w:r>
        <w:r>
          <w:rPr>
            <w:noProof/>
            <w:webHidden/>
          </w:rPr>
          <w:instrText xml:space="preserve"> PAGEREF _Toc169612944 \h </w:instrText>
        </w:r>
        <w:r>
          <w:rPr>
            <w:noProof/>
            <w:webHidden/>
          </w:rPr>
        </w:r>
        <w:r>
          <w:rPr>
            <w:noProof/>
            <w:webHidden/>
          </w:rPr>
          <w:fldChar w:fldCharType="separate"/>
        </w:r>
        <w:r>
          <w:rPr>
            <w:noProof/>
            <w:webHidden/>
          </w:rPr>
          <w:t>66</w:t>
        </w:r>
        <w:r>
          <w:rPr>
            <w:noProof/>
            <w:webHidden/>
          </w:rPr>
          <w:fldChar w:fldCharType="end"/>
        </w:r>
      </w:hyperlink>
    </w:p>
    <w:p w14:paraId="5B3CD0D7"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45" w:history="1">
        <w:r w:rsidRPr="0010277A">
          <w:rPr>
            <w:rStyle w:val="aa"/>
            <w:noProof/>
          </w:rPr>
          <w:t>5.7 Розрахунок поточних експлуатаційних витрат ПЗ та його аналога</w:t>
        </w:r>
        <w:r>
          <w:rPr>
            <w:noProof/>
            <w:webHidden/>
          </w:rPr>
          <w:tab/>
        </w:r>
        <w:r>
          <w:rPr>
            <w:noProof/>
            <w:webHidden/>
          </w:rPr>
          <w:fldChar w:fldCharType="begin"/>
        </w:r>
        <w:r>
          <w:rPr>
            <w:noProof/>
            <w:webHidden/>
          </w:rPr>
          <w:instrText xml:space="preserve"> PAGEREF _Toc169612945 \h </w:instrText>
        </w:r>
        <w:r>
          <w:rPr>
            <w:noProof/>
            <w:webHidden/>
          </w:rPr>
        </w:r>
        <w:r>
          <w:rPr>
            <w:noProof/>
            <w:webHidden/>
          </w:rPr>
          <w:fldChar w:fldCharType="separate"/>
        </w:r>
        <w:r>
          <w:rPr>
            <w:noProof/>
            <w:webHidden/>
          </w:rPr>
          <w:t>66</w:t>
        </w:r>
        <w:r>
          <w:rPr>
            <w:noProof/>
            <w:webHidden/>
          </w:rPr>
          <w:fldChar w:fldCharType="end"/>
        </w:r>
      </w:hyperlink>
    </w:p>
    <w:p w14:paraId="47249E7F" w14:textId="77777777" w:rsidR="00B87760" w:rsidRDefault="00B87760">
      <w:pPr>
        <w:pStyle w:val="22"/>
        <w:rPr>
          <w:rFonts w:asciiTheme="minorHAnsi" w:eastAsiaTheme="minorEastAsia" w:hAnsiTheme="minorHAnsi" w:cstheme="minorBidi"/>
          <w:noProof/>
          <w:sz w:val="22"/>
          <w:szCs w:val="22"/>
          <w:lang w:val="en-US" w:eastAsia="en-US"/>
        </w:rPr>
      </w:pPr>
      <w:hyperlink w:anchor="_Toc169612946" w:history="1">
        <w:r w:rsidRPr="0010277A">
          <w:rPr>
            <w:rStyle w:val="aa"/>
            <w:noProof/>
          </w:rPr>
          <w:t>5.8 Розрахунок показника економічного ефекту від розробки програмного забезпечення</w:t>
        </w:r>
        <w:r>
          <w:rPr>
            <w:noProof/>
            <w:webHidden/>
          </w:rPr>
          <w:tab/>
        </w:r>
        <w:r>
          <w:rPr>
            <w:noProof/>
            <w:webHidden/>
          </w:rPr>
          <w:fldChar w:fldCharType="begin"/>
        </w:r>
        <w:r>
          <w:rPr>
            <w:noProof/>
            <w:webHidden/>
          </w:rPr>
          <w:instrText xml:space="preserve"> PAGEREF _Toc169612946 \h </w:instrText>
        </w:r>
        <w:r>
          <w:rPr>
            <w:noProof/>
            <w:webHidden/>
          </w:rPr>
        </w:r>
        <w:r>
          <w:rPr>
            <w:noProof/>
            <w:webHidden/>
          </w:rPr>
          <w:fldChar w:fldCharType="separate"/>
        </w:r>
        <w:r>
          <w:rPr>
            <w:noProof/>
            <w:webHidden/>
          </w:rPr>
          <w:t>69</w:t>
        </w:r>
        <w:r>
          <w:rPr>
            <w:noProof/>
            <w:webHidden/>
          </w:rPr>
          <w:fldChar w:fldCharType="end"/>
        </w:r>
      </w:hyperlink>
    </w:p>
    <w:p w14:paraId="62E15888" w14:textId="77777777" w:rsidR="00B87760" w:rsidRDefault="00B87760">
      <w:pPr>
        <w:pStyle w:val="11"/>
        <w:rPr>
          <w:rFonts w:asciiTheme="minorHAnsi" w:eastAsiaTheme="minorEastAsia" w:hAnsiTheme="minorHAnsi" w:cstheme="minorBidi"/>
          <w:noProof/>
          <w:sz w:val="22"/>
          <w:szCs w:val="22"/>
          <w:lang w:val="en-US" w:eastAsia="en-US"/>
        </w:rPr>
      </w:pPr>
      <w:hyperlink w:anchor="_Toc169612947" w:history="1">
        <w:r w:rsidRPr="0010277A">
          <w:rPr>
            <w:rStyle w:val="aa"/>
            <w:noProof/>
          </w:rPr>
          <w:t>Висновки</w:t>
        </w:r>
        <w:r>
          <w:rPr>
            <w:noProof/>
            <w:webHidden/>
          </w:rPr>
          <w:tab/>
        </w:r>
        <w:r>
          <w:rPr>
            <w:noProof/>
            <w:webHidden/>
          </w:rPr>
          <w:fldChar w:fldCharType="begin"/>
        </w:r>
        <w:r>
          <w:rPr>
            <w:noProof/>
            <w:webHidden/>
          </w:rPr>
          <w:instrText xml:space="preserve"> PAGEREF _Toc169612947 \h </w:instrText>
        </w:r>
        <w:r>
          <w:rPr>
            <w:noProof/>
            <w:webHidden/>
          </w:rPr>
        </w:r>
        <w:r>
          <w:rPr>
            <w:noProof/>
            <w:webHidden/>
          </w:rPr>
          <w:fldChar w:fldCharType="separate"/>
        </w:r>
        <w:r>
          <w:rPr>
            <w:noProof/>
            <w:webHidden/>
          </w:rPr>
          <w:t>71</w:t>
        </w:r>
        <w:r>
          <w:rPr>
            <w:noProof/>
            <w:webHidden/>
          </w:rPr>
          <w:fldChar w:fldCharType="end"/>
        </w:r>
      </w:hyperlink>
    </w:p>
    <w:p w14:paraId="7A0E56E8" w14:textId="77777777" w:rsidR="00B87760" w:rsidRDefault="00B87760">
      <w:pPr>
        <w:pStyle w:val="11"/>
        <w:rPr>
          <w:rFonts w:asciiTheme="minorHAnsi" w:eastAsiaTheme="minorEastAsia" w:hAnsiTheme="minorHAnsi" w:cstheme="minorBidi"/>
          <w:noProof/>
          <w:sz w:val="22"/>
          <w:szCs w:val="22"/>
          <w:lang w:val="en-US" w:eastAsia="en-US"/>
        </w:rPr>
      </w:pPr>
      <w:hyperlink w:anchor="_Toc169612948" w:history="1">
        <w:r w:rsidRPr="0010277A">
          <w:rPr>
            <w:rStyle w:val="aa"/>
            <w:noProof/>
          </w:rPr>
          <w:t>Список джерел інформації</w:t>
        </w:r>
        <w:r>
          <w:rPr>
            <w:noProof/>
            <w:webHidden/>
          </w:rPr>
          <w:tab/>
        </w:r>
        <w:r>
          <w:rPr>
            <w:noProof/>
            <w:webHidden/>
          </w:rPr>
          <w:fldChar w:fldCharType="begin"/>
        </w:r>
        <w:r>
          <w:rPr>
            <w:noProof/>
            <w:webHidden/>
          </w:rPr>
          <w:instrText xml:space="preserve"> PAGEREF _Toc169612948 \h </w:instrText>
        </w:r>
        <w:r>
          <w:rPr>
            <w:noProof/>
            <w:webHidden/>
          </w:rPr>
        </w:r>
        <w:r>
          <w:rPr>
            <w:noProof/>
            <w:webHidden/>
          </w:rPr>
          <w:fldChar w:fldCharType="separate"/>
        </w:r>
        <w:r>
          <w:rPr>
            <w:noProof/>
            <w:webHidden/>
          </w:rPr>
          <w:t>73</w:t>
        </w:r>
        <w:r>
          <w:rPr>
            <w:noProof/>
            <w:webHidden/>
          </w:rPr>
          <w:fldChar w:fldCharType="end"/>
        </w:r>
      </w:hyperlink>
    </w:p>
    <w:p w14:paraId="13290C01" w14:textId="77777777" w:rsidR="001F6C90" w:rsidRDefault="008619D6" w:rsidP="001F6C90">
      <w:r w:rsidRPr="00C316AD">
        <w:fldChar w:fldCharType="end"/>
      </w:r>
      <w:bookmarkStart w:id="0" w:name="_Toc86466263"/>
      <w:bookmarkStart w:id="1" w:name="_Toc86466362"/>
      <w:bookmarkStart w:id="2" w:name="_Toc86583117"/>
      <w:bookmarkStart w:id="3" w:name="_Toc93810376"/>
    </w:p>
    <w:p w14:paraId="28BE3072" w14:textId="77777777" w:rsidR="00D9022D" w:rsidRPr="007932D6" w:rsidRDefault="00D9022D" w:rsidP="003E15FE">
      <w:pPr>
        <w:pStyle w:val="1"/>
        <w:rPr>
          <w:lang w:val="ru-RU"/>
        </w:rPr>
      </w:pPr>
      <w:bookmarkStart w:id="4" w:name="_Toc169612913"/>
      <w:r w:rsidRPr="007932D6">
        <w:rPr>
          <w:lang w:val="ru-RU"/>
        </w:rPr>
        <w:lastRenderedPageBreak/>
        <w:t>Перелік познак та скорочень</w:t>
      </w:r>
      <w:bookmarkEnd w:id="4"/>
    </w:p>
    <w:p w14:paraId="23555417" w14:textId="77777777" w:rsidR="00AE4094" w:rsidRDefault="00AE4094" w:rsidP="00AE4094">
      <w:r>
        <w:t>БД – база даних;</w:t>
      </w:r>
    </w:p>
    <w:p w14:paraId="1B87C58F" w14:textId="77777777" w:rsidR="00AE4094" w:rsidRDefault="00AE4094" w:rsidP="00AE4094">
      <w:r>
        <w:t>БП – бізнес-процес</w:t>
      </w:r>
      <w:r w:rsidR="003A0CB1">
        <w:t>;</w:t>
      </w:r>
    </w:p>
    <w:p w14:paraId="42B2B233" w14:textId="77777777" w:rsidR="00AE4094" w:rsidRDefault="00AE4094" w:rsidP="00AE4094">
      <w:r>
        <w:t>ДАК – державна атестаційна комісія;</w:t>
      </w:r>
    </w:p>
    <w:p w14:paraId="5C6B31A8" w14:textId="77777777" w:rsidR="003A0CB1" w:rsidRPr="003E15FE" w:rsidRDefault="003A0CB1" w:rsidP="003A0CB1">
      <w:r>
        <w:t>ЗВО – заклад вищої освіти;</w:t>
      </w:r>
    </w:p>
    <w:p w14:paraId="175CDFC9" w14:textId="77777777" w:rsidR="00AE4094" w:rsidRDefault="00AE4094" w:rsidP="00AE4094">
      <w:r>
        <w:t>ІЗ СРС – індивідуальне заняття за тематикою самостійної роботи;</w:t>
      </w:r>
    </w:p>
    <w:p w14:paraId="6101EF1E" w14:textId="77777777" w:rsidR="00AE4094" w:rsidRDefault="00AE4094" w:rsidP="00AE4094">
      <w:r>
        <w:t>ЛЗ – лабораторне заняття;</w:t>
      </w:r>
    </w:p>
    <w:p w14:paraId="223F4E95" w14:textId="77777777" w:rsidR="003E15FE" w:rsidRPr="003E15FE" w:rsidRDefault="003E15FE" w:rsidP="003E15FE">
      <w:r w:rsidRPr="00C316AD">
        <w:t>НПП</w:t>
      </w:r>
      <w:r w:rsidRPr="003E15FE">
        <w:t xml:space="preserve"> </w:t>
      </w:r>
      <w:r>
        <w:rPr>
          <w:lang w:val="ru-RU"/>
        </w:rPr>
        <w:t xml:space="preserve">– </w:t>
      </w:r>
      <w:proofErr w:type="spellStart"/>
      <w:r>
        <w:rPr>
          <w:lang w:val="ru-RU"/>
        </w:rPr>
        <w:t>науково</w:t>
      </w:r>
      <w:proofErr w:type="spellEnd"/>
      <w:r>
        <w:rPr>
          <w:lang w:val="ru-RU"/>
        </w:rPr>
        <w:t>-педагог</w:t>
      </w:r>
      <w:proofErr w:type="spellStart"/>
      <w:r>
        <w:t>ічний</w:t>
      </w:r>
      <w:proofErr w:type="spellEnd"/>
      <w:r>
        <w:t xml:space="preserve"> працівник;</w:t>
      </w:r>
    </w:p>
    <w:p w14:paraId="71B66731" w14:textId="77777777" w:rsidR="003A0CB1" w:rsidRDefault="003A0CB1" w:rsidP="00AE4094">
      <w:r>
        <w:t xml:space="preserve">НТУ «ХПІ» - Національний технічний </w:t>
      </w:r>
      <w:proofErr w:type="spellStart"/>
      <w:r>
        <w:t>універсистет</w:t>
      </w:r>
      <w:proofErr w:type="spellEnd"/>
      <w:r>
        <w:t xml:space="preserve"> «Харківський політехнічний інститут»;</w:t>
      </w:r>
    </w:p>
    <w:p w14:paraId="7DA1C46C" w14:textId="77777777" w:rsidR="00AE4094" w:rsidRDefault="00AE4094" w:rsidP="00AE4094">
      <w:proofErr w:type="spellStart"/>
      <w:r>
        <w:t>ПрЗ</w:t>
      </w:r>
      <w:proofErr w:type="spellEnd"/>
      <w:r>
        <w:t xml:space="preserve"> – практичні заняття</w:t>
      </w:r>
      <w:r w:rsidR="003A0CB1">
        <w:t>;</w:t>
      </w:r>
    </w:p>
    <w:p w14:paraId="41F96CBA" w14:textId="77777777" w:rsidR="003A0CB1" w:rsidRDefault="003A0CB1" w:rsidP="003A0CB1">
      <w:r>
        <w:t>ПІІТУ – програмна інженерія та інтелектуальні технології управління;</w:t>
      </w:r>
    </w:p>
    <w:p w14:paraId="18CD0167" w14:textId="77777777" w:rsidR="00AE4094" w:rsidRDefault="00AE4094" w:rsidP="00AE4094">
      <w:r>
        <w:t>ПЗ – програмне забезпечення;</w:t>
      </w:r>
    </w:p>
    <w:p w14:paraId="0BBB7A21" w14:textId="77777777" w:rsidR="003E15FE" w:rsidRDefault="003E15FE" w:rsidP="003E15FE">
      <w:r>
        <w:t>Р</w:t>
      </w:r>
      <w:r w:rsidRPr="00C316AD">
        <w:t>НН</w:t>
      </w:r>
      <w:r>
        <w:t xml:space="preserve"> – розподіл </w:t>
      </w:r>
      <w:proofErr w:type="spellStart"/>
      <w:r>
        <w:t>навачального</w:t>
      </w:r>
      <w:proofErr w:type="spellEnd"/>
      <w:r>
        <w:t xml:space="preserve"> навантаження</w:t>
      </w:r>
    </w:p>
    <w:p w14:paraId="3248EFD3" w14:textId="77777777" w:rsidR="00F9435A" w:rsidRDefault="00F9435A" w:rsidP="003E15FE">
      <w:r>
        <w:t>СКБД –</w:t>
      </w:r>
      <w:r w:rsidR="003A0CB1">
        <w:t xml:space="preserve"> система керування базами даних.</w:t>
      </w:r>
    </w:p>
    <w:p w14:paraId="33252F18" w14:textId="77777777" w:rsidR="00F9435A" w:rsidRDefault="00F9435A" w:rsidP="003E15FE"/>
    <w:p w14:paraId="348C8376" w14:textId="77777777" w:rsidR="00A559EC" w:rsidRPr="007932D6" w:rsidRDefault="00D2339D" w:rsidP="00823843">
      <w:pPr>
        <w:pStyle w:val="1"/>
        <w:rPr>
          <w:lang w:val="ru-RU"/>
        </w:rPr>
      </w:pPr>
      <w:bookmarkStart w:id="5" w:name="_Toc169612914"/>
      <w:bookmarkEnd w:id="0"/>
      <w:bookmarkEnd w:id="1"/>
      <w:bookmarkEnd w:id="2"/>
      <w:bookmarkEnd w:id="3"/>
      <w:r w:rsidRPr="007932D6">
        <w:rPr>
          <w:lang w:val="ru-RU"/>
        </w:rPr>
        <w:lastRenderedPageBreak/>
        <w:t>Вступ</w:t>
      </w:r>
      <w:bookmarkEnd w:id="5"/>
    </w:p>
    <w:p w14:paraId="0D9C143F" w14:textId="77777777" w:rsidR="00AF2215" w:rsidRPr="00C316AD" w:rsidRDefault="00AF2215" w:rsidP="00D6408D">
      <w:pPr>
        <w:spacing w:after="120"/>
      </w:pPr>
      <w:bookmarkStart w:id="6" w:name="_Toc93810385"/>
      <w:r w:rsidRPr="00C316AD">
        <w:t xml:space="preserve">Щороку кафедра стикається з необхідністю обчислення навчального навантаження для викладацького складу. </w:t>
      </w:r>
      <w:r w:rsidR="003A0CB1">
        <w:t xml:space="preserve">За результатами такого </w:t>
      </w:r>
      <w:r w:rsidRPr="00C316AD">
        <w:t>планування визначає</w:t>
      </w:r>
      <w:r w:rsidR="003A0CB1">
        <w:t>ться наповнення</w:t>
      </w:r>
      <w:r w:rsidRPr="00C316AD">
        <w:t xml:space="preserve"> діяльн</w:t>
      </w:r>
      <w:r w:rsidR="003A0CB1">
        <w:t>о</w:t>
      </w:r>
      <w:r w:rsidRPr="00C316AD">
        <w:t>ст</w:t>
      </w:r>
      <w:r w:rsidR="003A0CB1">
        <w:t>і</w:t>
      </w:r>
      <w:r w:rsidRPr="00C316AD">
        <w:t xml:space="preserve"> </w:t>
      </w:r>
      <w:r w:rsidR="003A0CB1">
        <w:t xml:space="preserve">всіх </w:t>
      </w:r>
      <w:r w:rsidRPr="00C316AD">
        <w:t>викладач</w:t>
      </w:r>
      <w:r w:rsidR="003A0CB1">
        <w:t>ів</w:t>
      </w:r>
      <w:r w:rsidRPr="00C316AD">
        <w:t xml:space="preserve"> на поточний навчальний рік. Підсумком цього процесу є план закріплення викладачів для проведення лекцій та практичних занять на поточний семестр. Важливим питанням є оцінка повноти та якості розподілу навантаження. Ефективний розподіл навантаження забезпечує високу якість навчання, що є одним із завдань кафедри. </w:t>
      </w:r>
      <w:r w:rsidR="003A0CB1">
        <w:t>Тому</w:t>
      </w:r>
      <w:r w:rsidRPr="00C316AD">
        <w:t xml:space="preserve">, організація оцінювання </w:t>
      </w:r>
      <w:r w:rsidR="003A0CB1">
        <w:t>розподілу</w:t>
      </w:r>
      <w:r w:rsidRPr="00C316AD">
        <w:t xml:space="preserve"> навчального навантаження є актуальною задачею.</w:t>
      </w:r>
      <w:r w:rsidR="003A0CB1">
        <w:t xml:space="preserve"> </w:t>
      </w:r>
      <w:r w:rsidRPr="00C316AD">
        <w:t>Особливість оцінювання полягає в необхідності врахування результат</w:t>
      </w:r>
      <w:r w:rsidR="003A0CB1">
        <w:t xml:space="preserve">ів у дуже короткий термін. Це визначає необхідність того, що </w:t>
      </w:r>
      <w:r w:rsidR="003A0CB1" w:rsidRPr="00C316AD">
        <w:t>розрахун</w:t>
      </w:r>
      <w:r w:rsidR="003A0CB1">
        <w:t>ок</w:t>
      </w:r>
      <w:r w:rsidR="003A0CB1" w:rsidRPr="00C316AD">
        <w:t xml:space="preserve"> параметрів</w:t>
      </w:r>
      <w:r w:rsidR="003A0CB1">
        <w:t>,</w:t>
      </w:r>
      <w:r w:rsidR="003A0CB1" w:rsidRPr="00C316AD">
        <w:t xml:space="preserve"> необхідних для оцінки </w:t>
      </w:r>
      <w:r w:rsidR="003A0CB1">
        <w:t>отриманого</w:t>
      </w:r>
      <w:r w:rsidR="003A0CB1" w:rsidRPr="00C316AD">
        <w:t xml:space="preserve"> варіанту розподілу викладачів, яка запланована до вирішення в даній роботі</w:t>
      </w:r>
      <w:r w:rsidR="003A0CB1">
        <w:t>, має здійснюватися автоматизовано.</w:t>
      </w:r>
      <w:r w:rsidRPr="00C316AD">
        <w:t xml:space="preserve"> </w:t>
      </w:r>
    </w:p>
    <w:p w14:paraId="37C16837" w14:textId="77777777" w:rsidR="00AF2215" w:rsidRPr="00C316AD" w:rsidRDefault="00AF2215" w:rsidP="00AF2215">
      <w:r w:rsidRPr="00C316AD">
        <w:t>Об'єктом дослідження визначен</w:t>
      </w:r>
      <w:r w:rsidR="003A0CB1">
        <w:t>а</w:t>
      </w:r>
      <w:r w:rsidRPr="00C316AD">
        <w:t xml:space="preserve"> методик</w:t>
      </w:r>
      <w:r w:rsidR="003A0CB1">
        <w:t>а</w:t>
      </w:r>
      <w:r w:rsidRPr="00C316AD">
        <w:t xml:space="preserve"> </w:t>
      </w:r>
      <w:r w:rsidR="003A0CB1">
        <w:t xml:space="preserve">планування </w:t>
      </w:r>
      <w:r w:rsidRPr="00C316AD">
        <w:t>розподілу навчального навантаження науково-педагогічних працівників кафедри на початку навчального року.</w:t>
      </w:r>
    </w:p>
    <w:p w14:paraId="11C7C9B8" w14:textId="77777777" w:rsidR="00AF2215" w:rsidRPr="00C316AD" w:rsidRDefault="00AF2215" w:rsidP="00AF2215">
      <w:r w:rsidRPr="00C316AD">
        <w:t>Предметом дослідження визначен</w:t>
      </w:r>
      <w:r w:rsidR="003A0CB1">
        <w:t>а</w:t>
      </w:r>
      <w:r w:rsidRPr="00C316AD">
        <w:t xml:space="preserve"> модель представлення </w:t>
      </w:r>
      <w:r w:rsidR="00F9435A">
        <w:t>розподілу</w:t>
      </w:r>
      <w:r w:rsidRPr="00C316AD">
        <w:t xml:space="preserve"> навчального навантаження науково-педагогічних працівників кафедри, показники оцінки розподілу та моделі їх обчислення.</w:t>
      </w:r>
    </w:p>
    <w:p w14:paraId="3892531D" w14:textId="77777777" w:rsidR="00AF2215" w:rsidRPr="00C316AD" w:rsidRDefault="00AF2215" w:rsidP="00AF2215">
      <w:r w:rsidRPr="00C316AD">
        <w:t>Мета роботи –</w:t>
      </w:r>
      <w:r w:rsidR="003A0CB1">
        <w:t xml:space="preserve"> </w:t>
      </w:r>
      <w:r w:rsidRPr="00C316AD">
        <w:t>автоматизувати розрахунок показників повноти</w:t>
      </w:r>
      <w:r w:rsidR="003A0CB1">
        <w:t>, коректності</w:t>
      </w:r>
      <w:r w:rsidRPr="00C316AD">
        <w:t xml:space="preserve"> та якості розподілу навчального навантаження науково-педагогічних працівників кафедри для зменшення часу виконання цієї операції у порівнянні із ручним </w:t>
      </w:r>
      <w:r w:rsidR="003A0CB1">
        <w:t>обчислюваннями</w:t>
      </w:r>
      <w:r w:rsidRPr="00C316AD">
        <w:t>.</w:t>
      </w:r>
    </w:p>
    <w:p w14:paraId="608B4D02" w14:textId="77777777" w:rsidR="00AF2215" w:rsidRDefault="00AF2215" w:rsidP="00AF2215">
      <w:r w:rsidRPr="00C316AD">
        <w:t xml:space="preserve">Завдання роботи – </w:t>
      </w:r>
      <w:r w:rsidR="00F9435A">
        <w:t>для визначеного</w:t>
      </w:r>
      <w:r w:rsidRPr="00C316AD">
        <w:t xml:space="preserve"> </w:t>
      </w:r>
      <w:r w:rsidR="00F9435A">
        <w:t>наб</w:t>
      </w:r>
      <w:r w:rsidR="00CB5193">
        <w:t>о</w:t>
      </w:r>
      <w:r w:rsidR="00F9435A">
        <w:t>р</w:t>
      </w:r>
      <w:r w:rsidR="00CB5193">
        <w:t>у</w:t>
      </w:r>
      <w:r w:rsidR="00F9435A">
        <w:t xml:space="preserve"> </w:t>
      </w:r>
      <w:r w:rsidR="00CB5193" w:rsidRPr="00C316AD">
        <w:t>показників розподілу навчального навантаження</w:t>
      </w:r>
      <w:r w:rsidR="00CB5193">
        <w:t xml:space="preserve"> розробити алгоритми для їх обчислення, виріш</w:t>
      </w:r>
      <w:r w:rsidR="003A0CB1">
        <w:t>ити</w:t>
      </w:r>
      <w:r w:rsidR="00CB5193">
        <w:t xml:space="preserve"> питання для представлення необхідних даних, розробити програмне </w:t>
      </w:r>
      <w:r w:rsidR="00CB5193">
        <w:lastRenderedPageBreak/>
        <w:t>забезпечення, що реалізує розрахунки відповідно до алгоритмів, а також</w:t>
      </w:r>
      <w:r w:rsidRPr="00C316AD">
        <w:t xml:space="preserve"> представля</w:t>
      </w:r>
      <w:r w:rsidR="00CB5193">
        <w:t>є</w:t>
      </w:r>
      <w:r w:rsidRPr="00C316AD">
        <w:t xml:space="preserve"> </w:t>
      </w:r>
      <w:r w:rsidR="00CB5193">
        <w:t>їх</w:t>
      </w:r>
      <w:r w:rsidR="003A0CB1">
        <w:t xml:space="preserve"> </w:t>
      </w:r>
      <w:r w:rsidR="00CB5193">
        <w:t>у зручному вигляді</w:t>
      </w:r>
      <w:r w:rsidRPr="00C316AD">
        <w:t>.</w:t>
      </w:r>
    </w:p>
    <w:p w14:paraId="5B163EE2" w14:textId="77777777" w:rsidR="003A0CB1" w:rsidRDefault="003A0CB1" w:rsidP="00AF2215">
      <w:r>
        <w:t xml:space="preserve">В розділах основної частини роботи розглядається побудова бізнес-процесу розподілу навчального навантаження, визначення основних понять предметної області даної задачі, розробку математичного, інформаційного та програмного забезпечення для здійснення відповідних </w:t>
      </w:r>
      <w:proofErr w:type="spellStart"/>
      <w:r>
        <w:t>розраухунків</w:t>
      </w:r>
      <w:proofErr w:type="spellEnd"/>
      <w:r>
        <w:t xml:space="preserve">, а також </w:t>
      </w:r>
      <w:proofErr w:type="spellStart"/>
      <w:r>
        <w:t>еконмічне</w:t>
      </w:r>
      <w:proofErr w:type="spellEnd"/>
      <w:r>
        <w:t xml:space="preserve"> </w:t>
      </w:r>
      <w:proofErr w:type="spellStart"/>
      <w:r>
        <w:t>обгрунтування</w:t>
      </w:r>
      <w:proofErr w:type="spellEnd"/>
      <w:r>
        <w:t xml:space="preserve"> створення програми.</w:t>
      </w:r>
    </w:p>
    <w:p w14:paraId="7F775949" w14:textId="77777777" w:rsidR="003A0CB1" w:rsidRPr="00C316AD" w:rsidRDefault="009A4AAD" w:rsidP="00AF2215">
      <w:r>
        <w:t>Особливості організації розподілу навчального навантаження науково-</w:t>
      </w:r>
      <w:proofErr w:type="spellStart"/>
      <w:r>
        <w:t>педогогічних</w:t>
      </w:r>
      <w:proofErr w:type="spellEnd"/>
      <w:r>
        <w:t xml:space="preserve"> працівників на початку нового року та зміст підходу до оцінювання, що пропонується, </w:t>
      </w:r>
      <w:proofErr w:type="spellStart"/>
      <w:r>
        <w:t>рзглядається</w:t>
      </w:r>
      <w:proofErr w:type="spellEnd"/>
      <w:r>
        <w:t xml:space="preserve"> у першому розділі.</w:t>
      </w:r>
    </w:p>
    <w:p w14:paraId="20A94905" w14:textId="77777777" w:rsidR="00AF2215" w:rsidRPr="007932D6" w:rsidRDefault="00AF2215" w:rsidP="005216DF">
      <w:pPr>
        <w:pStyle w:val="1"/>
        <w:rPr>
          <w:lang w:val="ru-RU"/>
        </w:rPr>
      </w:pPr>
      <w:bookmarkStart w:id="7" w:name="_Toc169612915"/>
      <w:r w:rsidRPr="007932D6">
        <w:rPr>
          <w:lang w:val="ru-RU"/>
        </w:rPr>
        <w:lastRenderedPageBreak/>
        <w:t xml:space="preserve">1 </w:t>
      </w:r>
      <w:r w:rsidR="005216DF" w:rsidRPr="007932D6">
        <w:rPr>
          <w:lang w:val="ru-RU"/>
        </w:rPr>
        <w:t>Організація планування навчального навантаження з оцінкою параметрів розподілу</w:t>
      </w:r>
      <w:bookmarkEnd w:id="7"/>
    </w:p>
    <w:p w14:paraId="19631644" w14:textId="2C4E3EDE" w:rsidR="00AF2215" w:rsidRPr="00142D65" w:rsidRDefault="00AF2215" w:rsidP="00142D65">
      <w:pPr>
        <w:pStyle w:val="ListNumeric1"/>
        <w:rPr>
          <w:b/>
          <w:bCs/>
          <w:lang w:val="ru-RU"/>
        </w:rPr>
      </w:pPr>
      <w:bookmarkStart w:id="8" w:name="_Toc169612916"/>
      <w:proofErr w:type="spellStart"/>
      <w:r w:rsidRPr="00142D65">
        <w:rPr>
          <w:b/>
          <w:bCs/>
          <w:lang w:val="ru-RU"/>
        </w:rPr>
        <w:t>Опис</w:t>
      </w:r>
      <w:proofErr w:type="spellEnd"/>
      <w:r w:rsidRPr="00142D65">
        <w:rPr>
          <w:b/>
          <w:bCs/>
          <w:lang w:val="ru-RU"/>
        </w:rPr>
        <w:t xml:space="preserve"> </w:t>
      </w:r>
      <w:proofErr w:type="spellStart"/>
      <w:r w:rsidRPr="00142D65">
        <w:rPr>
          <w:b/>
          <w:bCs/>
          <w:lang w:val="ru-RU"/>
        </w:rPr>
        <w:t>процесу</w:t>
      </w:r>
      <w:proofErr w:type="spellEnd"/>
      <w:r w:rsidRPr="00142D65">
        <w:rPr>
          <w:b/>
          <w:bCs/>
          <w:lang w:val="ru-RU"/>
        </w:rPr>
        <w:t xml:space="preserve"> </w:t>
      </w:r>
      <w:proofErr w:type="spellStart"/>
      <w:r w:rsidRPr="00142D65">
        <w:rPr>
          <w:b/>
          <w:bCs/>
          <w:lang w:val="ru-RU"/>
        </w:rPr>
        <w:t>планування</w:t>
      </w:r>
      <w:proofErr w:type="spellEnd"/>
      <w:r w:rsidRPr="00142D65">
        <w:rPr>
          <w:b/>
          <w:bCs/>
          <w:lang w:val="ru-RU"/>
        </w:rPr>
        <w:t xml:space="preserve"> </w:t>
      </w:r>
      <w:proofErr w:type="spellStart"/>
      <w:r w:rsidRPr="00142D65">
        <w:rPr>
          <w:b/>
          <w:bCs/>
          <w:lang w:val="ru-RU"/>
        </w:rPr>
        <w:t>навчального</w:t>
      </w:r>
      <w:proofErr w:type="spellEnd"/>
      <w:r w:rsidRPr="00142D65">
        <w:rPr>
          <w:b/>
          <w:bCs/>
          <w:lang w:val="ru-RU"/>
        </w:rPr>
        <w:t xml:space="preserve"> </w:t>
      </w:r>
      <w:proofErr w:type="spellStart"/>
      <w:r w:rsidRPr="00142D65">
        <w:rPr>
          <w:b/>
          <w:bCs/>
          <w:lang w:val="ru-RU"/>
        </w:rPr>
        <w:t>навантаження</w:t>
      </w:r>
      <w:bookmarkEnd w:id="8"/>
      <w:proofErr w:type="spellEnd"/>
    </w:p>
    <w:p w14:paraId="0959F331" w14:textId="77777777" w:rsidR="00AF2215" w:rsidRPr="00C316AD" w:rsidRDefault="00AF2215" w:rsidP="002D0EA7">
      <w:r w:rsidRPr="00C316AD">
        <w:t xml:space="preserve">У сучасному світі управління освітньою діяльністю в університетах потребує координації великої кількості фахівців різних напрямків. Цього можна досягти через </w:t>
      </w:r>
      <w:r w:rsidR="009A4AAD">
        <w:t xml:space="preserve">організацію </w:t>
      </w:r>
      <w:r w:rsidRPr="00C316AD">
        <w:t>звіт</w:t>
      </w:r>
      <w:r w:rsidR="009A4AAD">
        <w:t>ування про різні види діяльності</w:t>
      </w:r>
      <w:r w:rsidRPr="00C316AD">
        <w:t xml:space="preserve">, проведення </w:t>
      </w:r>
      <w:r w:rsidR="009A4AAD">
        <w:t xml:space="preserve">організаційних та методичних </w:t>
      </w:r>
      <w:r w:rsidRPr="00C316AD">
        <w:t xml:space="preserve">нарад кафедр, </w:t>
      </w:r>
      <w:r w:rsidR="009A4AAD">
        <w:t xml:space="preserve">проведення </w:t>
      </w:r>
      <w:r w:rsidRPr="00C316AD">
        <w:t>науково-методичних семінарів для</w:t>
      </w:r>
      <w:r w:rsidR="009A4AAD">
        <w:t xml:space="preserve"> підвищення наукового рівня та рівня </w:t>
      </w:r>
      <w:proofErr w:type="spellStart"/>
      <w:r w:rsidR="009A4AAD">
        <w:t>метдичної</w:t>
      </w:r>
      <w:proofErr w:type="spellEnd"/>
      <w:r w:rsidR="009A4AAD">
        <w:t xml:space="preserve"> готовності д о проведення занять різних видів, тощо. </w:t>
      </w:r>
      <w:r w:rsidRPr="00C316AD">
        <w:t xml:space="preserve">Оскільки НТУ «ХПІ» є державною установою, підпорядкованою Міністерству освіти і науки України, цей процес </w:t>
      </w:r>
      <w:proofErr w:type="spellStart"/>
      <w:r w:rsidRPr="00C316AD">
        <w:t>ускладнюється</w:t>
      </w:r>
      <w:proofErr w:type="spellEnd"/>
      <w:r w:rsidRPr="00C316AD">
        <w:t xml:space="preserve"> необхідністю дотримання численних законів, регулятивних актів та наказів, зокрема, Закону України «Про вищу освіту» [1].</w:t>
      </w:r>
    </w:p>
    <w:p w14:paraId="5AD35306" w14:textId="77777777" w:rsidR="00AF2215" w:rsidRPr="00C316AD" w:rsidRDefault="00AF2215" w:rsidP="002D0EA7">
      <w:r w:rsidRPr="00C316AD">
        <w:t>Розрахунок навчального навантаження вимагає врахування численних факторів, які часто змінюються і мають обмеження. Зміна будь-якого з цих факторів вимагає</w:t>
      </w:r>
      <w:r w:rsidR="00CB5193">
        <w:t xml:space="preserve">, щоб </w:t>
      </w:r>
      <w:r w:rsidR="00CB5193" w:rsidRPr="00C316AD">
        <w:t>розрахунк</w:t>
      </w:r>
      <w:r w:rsidR="00CB5193">
        <w:t xml:space="preserve">и були </w:t>
      </w:r>
      <w:r w:rsidRPr="00C316AD">
        <w:t>перегля</w:t>
      </w:r>
      <w:r w:rsidR="00CB5193">
        <w:t>нуті</w:t>
      </w:r>
      <w:r w:rsidRPr="00C316AD">
        <w:t xml:space="preserve">. </w:t>
      </w:r>
      <w:r w:rsidR="00CB5193">
        <w:t xml:space="preserve">Причиною змін </w:t>
      </w:r>
      <w:r w:rsidRPr="00C316AD">
        <w:t xml:space="preserve">може </w:t>
      </w:r>
      <w:r w:rsidR="00CB5193">
        <w:t xml:space="preserve">бути введенні в дію </w:t>
      </w:r>
      <w:r w:rsidRPr="00C316AD">
        <w:t>нов</w:t>
      </w:r>
      <w:r w:rsidR="00CB5193">
        <w:t>ого</w:t>
      </w:r>
      <w:r w:rsidRPr="00C316AD">
        <w:t xml:space="preserve"> розпорядження Міністерства освіти і науки України, </w:t>
      </w:r>
      <w:r w:rsidR="00CB5193">
        <w:t>здійснитися</w:t>
      </w:r>
      <w:r w:rsidRPr="00C316AD">
        <w:t xml:space="preserve"> перегляд навчальних програм або </w:t>
      </w:r>
      <w:r w:rsidR="00CB5193">
        <w:t xml:space="preserve">реструктуризація підрозділів </w:t>
      </w:r>
      <w:r w:rsidRPr="00C316AD">
        <w:t>університету.</w:t>
      </w:r>
    </w:p>
    <w:p w14:paraId="7824FE2B" w14:textId="77777777" w:rsidR="00AF2215" w:rsidRPr="00C316AD" w:rsidRDefault="00AF2215" w:rsidP="002D0EA7">
      <w:r w:rsidRPr="00C316AD">
        <w:t>Зазвичай такі зміни реалізуються і затверджуються наприкінці або на початку нового академічного року. Проте є ситуації, коли зміни відбуваються під час навчального семестру або між семестрами. Тому розрахунки навчального навантаження та підготовка відповідних документів повинні бути не тільки регулярними та планованими, але й потребують оперативного оновлення в обмежений час. Це підвищує ризик помилок через людський фактор, оскільки обробка даних вимагає зосередження на числових даних і взаємозв'язках між ними, предметами і викладачами.</w:t>
      </w:r>
    </w:p>
    <w:p w14:paraId="3E37B487" w14:textId="77777777" w:rsidR="00AF2215" w:rsidRPr="00C316AD" w:rsidRDefault="002E0322" w:rsidP="002D0EA7">
      <w:r>
        <w:lastRenderedPageBreak/>
        <w:t xml:space="preserve">Розробку програмного забезпечення зазвичай починається із вивчення потреб майбутніх користувачів та </w:t>
      </w:r>
      <w:proofErr w:type="spellStart"/>
      <w:r>
        <w:t>зясування</w:t>
      </w:r>
      <w:proofErr w:type="spellEnd"/>
      <w:r>
        <w:t xml:space="preserve"> того, яким чином вони виконуються функціональні обов’язки</w:t>
      </w:r>
      <w:r w:rsidRPr="007932D6">
        <w:t>, як</w:t>
      </w:r>
      <w:r>
        <w:t xml:space="preserve">і планується автоматизувати [2]. Це процес називається моделюванням бізнес-процесу. У ДСТУ визначення бізнес-процесу надається у стандарті ISO 9000:2015. Згідно з ним, бізнес-процес </w:t>
      </w:r>
      <w:r w:rsidR="00563306">
        <w:t xml:space="preserve">(БП) </w:t>
      </w:r>
      <w:r>
        <w:t xml:space="preserve">– це </w:t>
      </w:r>
      <w:r w:rsidR="00563306">
        <w:t xml:space="preserve">«… </w:t>
      </w:r>
      <w:r>
        <w:t xml:space="preserve">сукупність взаємопов'язаних або </w:t>
      </w:r>
      <w:proofErr w:type="spellStart"/>
      <w:r>
        <w:t>взаємодійних</w:t>
      </w:r>
      <w:proofErr w:type="spellEnd"/>
      <w:r>
        <w:t xml:space="preserve"> дій, які перетворюють входи на виходи, створюючи цінність для споживача, будь то внутрішнього чи зовнішнього. Це послідовність крос-функціональних дій, яка має чітко визначені початок і кінець, і яка повторюється у часі</w:t>
      </w:r>
      <w:r w:rsidR="00563306">
        <w:t>»</w:t>
      </w:r>
      <w:r>
        <w:t xml:space="preserve"> [3]. Бізнес-процес має визначені чітко позначені </w:t>
      </w:r>
      <w:proofErr w:type="spellStart"/>
      <w:r>
        <w:t>складові:</w:t>
      </w:r>
      <w:r w:rsidR="00AF2215" w:rsidRPr="00C316AD">
        <w:t>мету</w:t>
      </w:r>
      <w:proofErr w:type="spellEnd"/>
      <w:r w:rsidR="00AF2215" w:rsidRPr="00C316AD">
        <w:t>, вхідні та вихідні дані, а також виконавців.</w:t>
      </w:r>
      <w:r w:rsidR="00563306">
        <w:t xml:space="preserve"> Теорію моделювання та </w:t>
      </w:r>
      <w:proofErr w:type="spellStart"/>
      <w:r w:rsidR="00563306">
        <w:t>рефакторингу</w:t>
      </w:r>
      <w:proofErr w:type="spellEnd"/>
      <w:r w:rsidR="00563306">
        <w:t xml:space="preserve"> </w:t>
      </w:r>
      <w:r w:rsidR="00F9399C">
        <w:t>БП можна розглянути у [4].</w:t>
      </w:r>
    </w:p>
    <w:p w14:paraId="7A157116" w14:textId="77777777" w:rsidR="00AF2215" w:rsidRPr="00C316AD" w:rsidRDefault="002E0322" w:rsidP="002D0EA7">
      <w:r>
        <w:t xml:space="preserve">Назва </w:t>
      </w:r>
      <w:r w:rsidR="00F9399C">
        <w:t>БП</w:t>
      </w:r>
      <w:r>
        <w:t>, який розглядається отримав назву</w:t>
      </w:r>
      <w:r w:rsidR="00AF2215" w:rsidRPr="00C316AD">
        <w:t xml:space="preserve"> «Формування </w:t>
      </w:r>
      <w:r>
        <w:t>розподілу</w:t>
      </w:r>
      <w:r w:rsidR="00AF2215" w:rsidRPr="00C316AD">
        <w:t xml:space="preserve"> навчального навантаження (</w:t>
      </w:r>
      <w:r>
        <w:t>Р</w:t>
      </w:r>
      <w:r w:rsidR="00AF2215" w:rsidRPr="00C316AD">
        <w:t>НН) науково-педагогічних працівників (НПП) на навчальний рік».</w:t>
      </w:r>
    </w:p>
    <w:p w14:paraId="23A0553A" w14:textId="77777777" w:rsidR="00AF2215" w:rsidRPr="00C316AD" w:rsidRDefault="00AF2215" w:rsidP="002D0EA7">
      <w:r w:rsidRPr="00C316AD">
        <w:t>Підрозділ, де реалізується бізнес-процес: навчальна частина кафедри</w:t>
      </w:r>
      <w:r w:rsidR="002E0322">
        <w:t xml:space="preserve"> ППІТУ</w:t>
      </w:r>
      <w:r w:rsidRPr="00C316AD">
        <w:t>.</w:t>
      </w:r>
    </w:p>
    <w:p w14:paraId="58F24BD7" w14:textId="77777777" w:rsidR="00AF2215" w:rsidRPr="00C316AD" w:rsidRDefault="00AF2215" w:rsidP="002D0EA7">
      <w:r w:rsidRPr="00C316AD">
        <w:t>Виконавець: завідувач кафедри та співробітники, залучені до планування навчального процесу.</w:t>
      </w:r>
    </w:p>
    <w:p w14:paraId="625452AB" w14:textId="77777777" w:rsidR="00AF2215" w:rsidRPr="00C316AD" w:rsidRDefault="00AF2215" w:rsidP="002D0EA7">
      <w:r w:rsidRPr="00C316AD">
        <w:t>Вихідні дані для розробки:</w:t>
      </w:r>
    </w:p>
    <w:p w14:paraId="57F4429C" w14:textId="77777777" w:rsidR="00AF2215" w:rsidRPr="00C316AD" w:rsidRDefault="00AF2215" w:rsidP="002D0EA7">
      <w:r w:rsidRPr="00C316AD">
        <w:t xml:space="preserve">навчальні плани на </w:t>
      </w:r>
      <w:r w:rsidR="002E0322">
        <w:t xml:space="preserve">поточний </w:t>
      </w:r>
      <w:proofErr w:type="spellStart"/>
      <w:r w:rsidR="002E0322">
        <w:t>навчальнний</w:t>
      </w:r>
      <w:proofErr w:type="spellEnd"/>
      <w:r w:rsidR="002E0322">
        <w:t xml:space="preserve"> </w:t>
      </w:r>
      <w:r w:rsidRPr="00C316AD">
        <w:t>рік;</w:t>
      </w:r>
    </w:p>
    <w:p w14:paraId="50AC485E" w14:textId="77777777" w:rsidR="002E0322" w:rsidRDefault="002E0322" w:rsidP="002D0EA7">
      <w:r>
        <w:t>дані</w:t>
      </w:r>
      <w:r w:rsidR="00AF2215" w:rsidRPr="00C316AD">
        <w:t xml:space="preserve"> про </w:t>
      </w:r>
      <w:r>
        <w:t>академічні</w:t>
      </w:r>
      <w:r w:rsidR="00AF2215" w:rsidRPr="00C316AD">
        <w:t xml:space="preserve"> групи</w:t>
      </w:r>
      <w:r>
        <w:t>;</w:t>
      </w:r>
    </w:p>
    <w:p w14:paraId="7C6114FD" w14:textId="77777777" w:rsidR="002E0322" w:rsidRDefault="002E0322" w:rsidP="002D0EA7">
      <w:r>
        <w:t>дані про навчальні плани, за якими вивчаються студенти груп;</w:t>
      </w:r>
    </w:p>
    <w:p w14:paraId="336F1BC2" w14:textId="77777777" w:rsidR="00AF2215" w:rsidRPr="00C316AD" w:rsidRDefault="00AF2215" w:rsidP="002D0EA7">
      <w:r w:rsidRPr="00C316AD">
        <w:t xml:space="preserve"> </w:t>
      </w:r>
      <w:r w:rsidR="008F1950">
        <w:t xml:space="preserve">дані про </w:t>
      </w:r>
      <w:r w:rsidRPr="00C316AD">
        <w:t>блок</w:t>
      </w:r>
      <w:r w:rsidR="008F1950">
        <w:t>и</w:t>
      </w:r>
      <w:r w:rsidRPr="00C316AD">
        <w:t xml:space="preserve"> </w:t>
      </w:r>
      <w:r w:rsidR="008F1950">
        <w:t xml:space="preserve">вибіркових </w:t>
      </w:r>
      <w:r w:rsidRPr="00C316AD">
        <w:t>дисциплін</w:t>
      </w:r>
      <w:r w:rsidR="008F1950">
        <w:t>, обрані для вивчення студентами академічних груп;</w:t>
      </w:r>
    </w:p>
    <w:p w14:paraId="4888A00B" w14:textId="77777777" w:rsidR="00AF2215" w:rsidRPr="00C316AD" w:rsidRDefault="008F1950" w:rsidP="002D0EA7">
      <w:r>
        <w:t>дані</w:t>
      </w:r>
      <w:r w:rsidR="00AF2215" w:rsidRPr="00C316AD">
        <w:t xml:space="preserve"> про аспірантів</w:t>
      </w:r>
      <w:r>
        <w:t>, які закріплені за кафедрою</w:t>
      </w:r>
      <w:r w:rsidR="00AF2215" w:rsidRPr="00C316AD">
        <w:t>;</w:t>
      </w:r>
    </w:p>
    <w:p w14:paraId="3C70932C" w14:textId="77777777" w:rsidR="00AF2215" w:rsidRPr="00C316AD" w:rsidRDefault="00AF2215" w:rsidP="002D0EA7">
      <w:r w:rsidRPr="00C316AD">
        <w:t>штатний розклад кафедри.</w:t>
      </w:r>
    </w:p>
    <w:p w14:paraId="45CADC45" w14:textId="77777777" w:rsidR="008F1950" w:rsidRDefault="008F1950" w:rsidP="002D0EA7">
      <w:r>
        <w:t xml:space="preserve">На кафедрі ПІІТУ такий розрахунок проводиться у робочій книзі </w:t>
      </w:r>
      <w:r>
        <w:rPr>
          <w:lang w:val="en-US"/>
        </w:rPr>
        <w:t>Excel</w:t>
      </w:r>
      <w:r>
        <w:t xml:space="preserve">. Листи із сформованим розподілом (для осіннього та </w:t>
      </w:r>
      <w:proofErr w:type="spellStart"/>
      <w:r>
        <w:t>весного</w:t>
      </w:r>
      <w:proofErr w:type="spellEnd"/>
      <w:r>
        <w:t xml:space="preserve"> </w:t>
      </w:r>
      <w:proofErr w:type="spellStart"/>
      <w:r>
        <w:t>семесру</w:t>
      </w:r>
      <w:proofErr w:type="spellEnd"/>
      <w:r>
        <w:t>) містять:</w:t>
      </w:r>
    </w:p>
    <w:p w14:paraId="12712261" w14:textId="77777777" w:rsidR="00AF2215" w:rsidRPr="00C316AD" w:rsidRDefault="00AF2215" w:rsidP="002D0EA7">
      <w:r w:rsidRPr="00C316AD">
        <w:lastRenderedPageBreak/>
        <w:t xml:space="preserve">рядки, що відповідають плануванню лекцій, де вказується кількість годин на </w:t>
      </w:r>
      <w:r w:rsidR="008F1950">
        <w:t xml:space="preserve">їх читання, а також на </w:t>
      </w:r>
      <w:r w:rsidRPr="00C316AD">
        <w:t xml:space="preserve">консультації та </w:t>
      </w:r>
      <w:r w:rsidR="008F1950">
        <w:t xml:space="preserve">на проведення підсумкового контролю: або заліку, </w:t>
      </w:r>
      <w:r w:rsidRPr="00C316AD">
        <w:t>або</w:t>
      </w:r>
      <w:r w:rsidR="008F1950">
        <w:t xml:space="preserve"> екзамену</w:t>
      </w:r>
      <w:r w:rsidRPr="00C316AD">
        <w:t>;</w:t>
      </w:r>
    </w:p>
    <w:p w14:paraId="19409884" w14:textId="77777777" w:rsidR="00AF2215" w:rsidRPr="00C316AD" w:rsidRDefault="00AF2215" w:rsidP="002D0EA7">
      <w:r w:rsidRPr="00C316AD">
        <w:t>рядки, що відповідають плануванню практичних або лабораторних занять, де вказується кількість навчальних груп, кількість годин на одну групу, а також сумарна кількість годин;</w:t>
      </w:r>
    </w:p>
    <w:p w14:paraId="5E27B90C" w14:textId="77777777" w:rsidR="00AF2215" w:rsidRPr="00C316AD" w:rsidRDefault="00AF2215" w:rsidP="002D0EA7">
      <w:r w:rsidRPr="00C316AD">
        <w:t>рядки, що містять дані про керівництво курсовими та дипломними про</w:t>
      </w:r>
      <w:r w:rsidR="008F1950">
        <w:t>є</w:t>
      </w:r>
      <w:r w:rsidRPr="00C316AD">
        <w:t>ктами</w:t>
      </w:r>
      <w:r w:rsidR="008F1950">
        <w:t xml:space="preserve"> (роботами)</w:t>
      </w:r>
      <w:r w:rsidRPr="00C316AD">
        <w:t xml:space="preserve">, підготовку аспірантів, участь у прийомі захисту курсових </w:t>
      </w:r>
      <w:proofErr w:type="spellStart"/>
      <w:r w:rsidR="008F1950" w:rsidRPr="00C316AD">
        <w:t>про</w:t>
      </w:r>
      <w:r w:rsidR="008F1950">
        <w:t>є</w:t>
      </w:r>
      <w:r w:rsidR="008F1950" w:rsidRPr="00C316AD">
        <w:t>ктів</w:t>
      </w:r>
      <w:proofErr w:type="spellEnd"/>
      <w:r w:rsidR="008F1950" w:rsidRPr="00C316AD">
        <w:t xml:space="preserve"> </w:t>
      </w:r>
      <w:r w:rsidR="008F1950">
        <w:t>(робіт</w:t>
      </w:r>
      <w:r w:rsidRPr="00C316AD">
        <w:t>);</w:t>
      </w:r>
    </w:p>
    <w:p w14:paraId="34F2EAEF" w14:textId="77777777" w:rsidR="00AF2215" w:rsidRPr="00C316AD" w:rsidRDefault="00AF2215" w:rsidP="002D0EA7">
      <w:r w:rsidRPr="00C316AD">
        <w:t>рядки, що відображають години роботи у складі державної атестаційної комісії (ДАК), включаючи рецензування робіт.</w:t>
      </w:r>
    </w:p>
    <w:p w14:paraId="662BAA0A" w14:textId="77777777" w:rsidR="00AF2215" w:rsidRPr="00C316AD" w:rsidRDefault="00AF2215" w:rsidP="002D0EA7">
      <w:r w:rsidRPr="00C316AD">
        <w:t>Приклад розподілу навчального навантаження, створений на початку поточного навчального року представлений на рис.1.1.</w:t>
      </w:r>
    </w:p>
    <w:p w14:paraId="34272BF5" w14:textId="77777777" w:rsidR="009A4AAD" w:rsidRPr="00C316AD" w:rsidRDefault="009A4AAD" w:rsidP="009A4AAD">
      <w:pPr>
        <w:rPr>
          <w:lang w:eastAsia="en-US"/>
        </w:rPr>
      </w:pPr>
      <w:r w:rsidRPr="00C316AD">
        <w:rPr>
          <w:lang w:eastAsia="en-US"/>
        </w:rPr>
        <w:t>Етапами підготовки розподілу навчального навантаження є наступні:</w:t>
      </w:r>
    </w:p>
    <w:p w14:paraId="5DCE262D" w14:textId="77777777" w:rsidR="009A4AAD" w:rsidRPr="00C316AD" w:rsidRDefault="009A4AAD" w:rsidP="009A4AAD">
      <w:pPr>
        <w:rPr>
          <w:lang w:eastAsia="en-US"/>
        </w:rPr>
      </w:pPr>
      <w:r w:rsidRPr="00C316AD">
        <w:rPr>
          <w:lang w:eastAsia="en-US"/>
        </w:rPr>
        <w:t>отримання навчальних планів та переліку груп студентів в електронному вигляді;</w:t>
      </w:r>
    </w:p>
    <w:p w14:paraId="489B73D3" w14:textId="77777777" w:rsidR="009A4AAD" w:rsidRPr="00C316AD" w:rsidRDefault="009A4AAD" w:rsidP="009A4AAD">
      <w:pPr>
        <w:rPr>
          <w:lang w:eastAsia="en-US"/>
        </w:rPr>
      </w:pPr>
      <w:r w:rsidRPr="00C316AD">
        <w:rPr>
          <w:lang w:eastAsia="en-US"/>
        </w:rPr>
        <w:t xml:space="preserve">формування базового </w:t>
      </w:r>
      <w:r>
        <w:rPr>
          <w:lang w:eastAsia="en-US"/>
        </w:rPr>
        <w:t>РНН</w:t>
      </w:r>
      <w:r w:rsidRPr="00C316AD">
        <w:rPr>
          <w:lang w:eastAsia="en-US"/>
        </w:rPr>
        <w:t xml:space="preserve"> для НПП, який включає перелік дисциплін, розподіл годин за видами занять, тип звітності та семестр вивчення;</w:t>
      </w:r>
    </w:p>
    <w:p w14:paraId="0EB73993" w14:textId="77777777" w:rsidR="009A4AAD" w:rsidRPr="00C316AD" w:rsidRDefault="009A4AAD" w:rsidP="009A4AAD">
      <w:pPr>
        <w:rPr>
          <w:lang w:eastAsia="en-US"/>
        </w:rPr>
      </w:pPr>
      <w:r w:rsidRPr="00C316AD">
        <w:rPr>
          <w:lang w:eastAsia="en-US"/>
        </w:rPr>
        <w:t xml:space="preserve">створення потоків з </w:t>
      </w:r>
      <w:r>
        <w:rPr>
          <w:lang w:eastAsia="en-US"/>
        </w:rPr>
        <w:t>академічних</w:t>
      </w:r>
      <w:r w:rsidRPr="00C316AD">
        <w:rPr>
          <w:lang w:eastAsia="en-US"/>
        </w:rPr>
        <w:t xml:space="preserve"> груп згідно з баченням керівництва, дотримуючись вимог керівних документів;</w:t>
      </w:r>
    </w:p>
    <w:p w14:paraId="262880AA" w14:textId="77777777" w:rsidR="009A4AAD" w:rsidRPr="00C316AD" w:rsidRDefault="009A4AAD" w:rsidP="009A4AAD">
      <w:pPr>
        <w:rPr>
          <w:lang w:eastAsia="en-US"/>
        </w:rPr>
      </w:pPr>
      <w:r w:rsidRPr="00C316AD">
        <w:rPr>
          <w:lang w:eastAsia="en-US"/>
        </w:rPr>
        <w:t xml:space="preserve">формування строк </w:t>
      </w:r>
      <w:r>
        <w:rPr>
          <w:lang w:eastAsia="en-US"/>
        </w:rPr>
        <w:t>Р</w:t>
      </w:r>
      <w:r w:rsidRPr="00C316AD">
        <w:rPr>
          <w:lang w:eastAsia="en-US"/>
        </w:rPr>
        <w:t>НН НПП відповідно до переліку потоків;</w:t>
      </w:r>
    </w:p>
    <w:p w14:paraId="7ADCBF70" w14:textId="77777777" w:rsidR="009A4AAD" w:rsidRPr="00C316AD" w:rsidRDefault="009A4AAD" w:rsidP="009A4AAD">
      <w:pPr>
        <w:rPr>
          <w:lang w:eastAsia="en-US"/>
        </w:rPr>
      </w:pPr>
      <w:r w:rsidRPr="00C316AD">
        <w:rPr>
          <w:lang w:eastAsia="en-US"/>
        </w:rPr>
        <w:t>в</w:t>
      </w:r>
      <w:r>
        <w:rPr>
          <w:lang w:eastAsia="en-US"/>
        </w:rPr>
        <w:t>и</w:t>
      </w:r>
      <w:r w:rsidRPr="00C316AD">
        <w:rPr>
          <w:lang w:eastAsia="en-US"/>
        </w:rPr>
        <w:t xml:space="preserve">ведення формул, проведення розрахунків та оформлення </w:t>
      </w:r>
      <w:r>
        <w:rPr>
          <w:lang w:eastAsia="en-US"/>
        </w:rPr>
        <w:t>Р</w:t>
      </w:r>
      <w:r w:rsidRPr="00C316AD">
        <w:rPr>
          <w:lang w:eastAsia="en-US"/>
        </w:rPr>
        <w:t>НН НПП у встановленій формі;</w:t>
      </w:r>
    </w:p>
    <w:p w14:paraId="01A9290C" w14:textId="77777777" w:rsidR="009A4AAD" w:rsidRPr="00C316AD" w:rsidRDefault="009A4AAD" w:rsidP="009A4AAD">
      <w:pPr>
        <w:rPr>
          <w:lang w:eastAsia="en-US"/>
        </w:rPr>
      </w:pPr>
      <w:r w:rsidRPr="00C316AD">
        <w:rPr>
          <w:lang w:eastAsia="en-US"/>
        </w:rPr>
        <w:t xml:space="preserve">закріплення лекторів за навчальними потоками, призначення викладачів для проведення практичних </w:t>
      </w:r>
      <w:proofErr w:type="spellStart"/>
      <w:r>
        <w:rPr>
          <w:lang w:eastAsia="en-US"/>
        </w:rPr>
        <w:t>видів</w:t>
      </w:r>
      <w:r w:rsidRPr="00C316AD">
        <w:rPr>
          <w:lang w:eastAsia="en-US"/>
        </w:rPr>
        <w:t>занять</w:t>
      </w:r>
      <w:proofErr w:type="spellEnd"/>
      <w:r w:rsidRPr="00C316AD">
        <w:rPr>
          <w:lang w:eastAsia="en-US"/>
        </w:rPr>
        <w:t>;</w:t>
      </w:r>
    </w:p>
    <w:p w14:paraId="5198607D" w14:textId="77777777" w:rsidR="009A4AAD" w:rsidRPr="00C316AD" w:rsidRDefault="009A4AAD" w:rsidP="009A4AAD">
      <w:pPr>
        <w:rPr>
          <w:lang w:eastAsia="en-US"/>
        </w:rPr>
      </w:pPr>
      <w:r w:rsidRPr="00C316AD">
        <w:rPr>
          <w:lang w:eastAsia="en-US"/>
        </w:rPr>
        <w:t>призначення керівників дипломного та курсового проектування.</w:t>
      </w:r>
    </w:p>
    <w:p w14:paraId="5DBA7EEA" w14:textId="77777777" w:rsidR="009A4AAD" w:rsidRPr="00C316AD" w:rsidRDefault="009A4AAD" w:rsidP="009A4AAD">
      <w:pPr>
        <w:rPr>
          <w:lang w:eastAsia="en-US"/>
        </w:rPr>
      </w:pPr>
      <w:r w:rsidRPr="00C316AD">
        <w:rPr>
          <w:lang w:eastAsia="en-US"/>
        </w:rPr>
        <w:t>призначення членів Д</w:t>
      </w:r>
      <w:r>
        <w:rPr>
          <w:lang w:eastAsia="en-US"/>
        </w:rPr>
        <w:t>А</w:t>
      </w:r>
      <w:r w:rsidRPr="00C316AD">
        <w:rPr>
          <w:lang w:eastAsia="en-US"/>
        </w:rPr>
        <w:t>К та рецензентів.</w:t>
      </w:r>
    </w:p>
    <w:p w14:paraId="56A3C4B4" w14:textId="77777777" w:rsidR="002D0EA7" w:rsidRPr="00C316AD" w:rsidRDefault="002D0EA7" w:rsidP="002D0EA7"/>
    <w:p w14:paraId="63BE043B" w14:textId="77777777" w:rsidR="002D0EA7" w:rsidRPr="00C316AD" w:rsidRDefault="002D0EA7" w:rsidP="002D0EA7">
      <w:pPr>
        <w:pStyle w:val="Picture"/>
      </w:pPr>
      <w:r w:rsidRPr="00C316AD">
        <w:rPr>
          <w:noProof/>
          <w:lang w:val="en-US" w:eastAsia="en-US"/>
        </w:rPr>
        <w:lastRenderedPageBreak/>
        <w:drawing>
          <wp:inline distT="0" distB="0" distL="0" distR="0" wp14:anchorId="5416CA0A" wp14:editId="0951C644">
            <wp:extent cx="6141720" cy="27355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1720" cy="2735580"/>
                    </a:xfrm>
                    <a:prstGeom prst="rect">
                      <a:avLst/>
                    </a:prstGeom>
                    <a:noFill/>
                    <a:ln>
                      <a:noFill/>
                    </a:ln>
                  </pic:spPr>
                </pic:pic>
              </a:graphicData>
            </a:graphic>
          </wp:inline>
        </w:drawing>
      </w:r>
    </w:p>
    <w:p w14:paraId="0BB53948" w14:textId="77777777" w:rsidR="002D0EA7" w:rsidRPr="00C316AD" w:rsidRDefault="002D0EA7" w:rsidP="002D0EA7">
      <w:pPr>
        <w:pStyle w:val="Picturenumber"/>
      </w:pPr>
      <w:r w:rsidRPr="00C316AD">
        <w:t>Рисунок 1.1 – Приклад аркуша листа Excel із фрагментом розподілу навчального навантаження викладів кафедри ПІІТУ</w:t>
      </w:r>
    </w:p>
    <w:p w14:paraId="42633D92" w14:textId="77777777" w:rsidR="002D0EA7" w:rsidRPr="00C316AD" w:rsidRDefault="002D0EA7" w:rsidP="002D0EA7"/>
    <w:p w14:paraId="743DEFA4" w14:textId="77777777" w:rsidR="002D0EA7" w:rsidRPr="00C316AD" w:rsidRDefault="002D0EA7" w:rsidP="002D0EA7">
      <w:r w:rsidRPr="00C316AD">
        <w:t>Розробка такого плану є творчою роботою, яка потребує певного досвіду. Загальні етапи цієї роботи були описані в статті [</w:t>
      </w:r>
      <w:r w:rsidR="00F9399C">
        <w:t>5</w:t>
      </w:r>
      <w:r w:rsidRPr="00C316AD">
        <w:t xml:space="preserve">], а також </w:t>
      </w:r>
      <w:r w:rsidR="00F9399C">
        <w:br/>
      </w:r>
      <w:r w:rsidRPr="00C316AD">
        <w:t>у магістерській роботі [</w:t>
      </w:r>
      <w:r w:rsidR="00F9399C">
        <w:t>6</w:t>
      </w:r>
      <w:r w:rsidRPr="00C316AD">
        <w:t>], присвяченій створенню системи підтримки розподілу навчального навантаження «</w:t>
      </w:r>
      <w:proofErr w:type="spellStart"/>
      <w:r w:rsidRPr="00C316AD">
        <w:t>Studylo</w:t>
      </w:r>
      <w:r w:rsidR="001B2008">
        <w:t>а</w:t>
      </w:r>
      <w:r w:rsidRPr="00C316AD">
        <w:t>d</w:t>
      </w:r>
      <w:proofErr w:type="spellEnd"/>
      <w:r w:rsidRPr="00C316AD">
        <w:t xml:space="preserve"> </w:t>
      </w:r>
      <w:proofErr w:type="spellStart"/>
      <w:r w:rsidRPr="00C316AD">
        <w:t>docs</w:t>
      </w:r>
      <w:proofErr w:type="spellEnd"/>
      <w:r w:rsidRPr="00C316AD">
        <w:t>» (SLDOCS).</w:t>
      </w:r>
    </w:p>
    <w:p w14:paraId="071F4C1C" w14:textId="77777777" w:rsidR="002D0EA7" w:rsidRPr="00C316AD" w:rsidRDefault="002D0EA7" w:rsidP="002D0EA7">
      <w:r w:rsidRPr="00C316AD">
        <w:t xml:space="preserve">Система «SLDOCS» була створена для автоматизації процесу складання </w:t>
      </w:r>
      <w:r w:rsidR="008F1950">
        <w:t>РНН</w:t>
      </w:r>
      <w:r w:rsidRPr="00C316AD">
        <w:t xml:space="preserve">, </w:t>
      </w:r>
      <w:r w:rsidR="008F1950">
        <w:t>його</w:t>
      </w:r>
      <w:r w:rsidRPr="00C316AD">
        <w:t xml:space="preserve"> узгодження, виявлення та виправлення помилок. Це </w:t>
      </w:r>
      <w:proofErr w:type="spellStart"/>
      <w:r w:rsidRPr="00C316AD">
        <w:t>багатоітераційний</w:t>
      </w:r>
      <w:proofErr w:type="spellEnd"/>
      <w:r w:rsidRPr="00C316AD">
        <w:t xml:space="preserve"> процес, що включає монотонні ручні операції, пов'язані з підготовкою витягів для викладачів. Згідно з [</w:t>
      </w:r>
      <w:r w:rsidR="00F9399C">
        <w:t>6</w:t>
      </w:r>
      <w:r w:rsidRPr="00C316AD">
        <w:t xml:space="preserve">], «SLDOCS» призначена для автоматизованого створення відомостей навчальних доручень, </w:t>
      </w:r>
      <w:r w:rsidR="008F1950">
        <w:t>індивідуального РНН окремого викладача</w:t>
      </w:r>
      <w:r w:rsidRPr="00C316AD">
        <w:t xml:space="preserve"> та </w:t>
      </w:r>
      <w:r w:rsidR="008F1950">
        <w:t xml:space="preserve">шаблону </w:t>
      </w:r>
      <w:r w:rsidRPr="00C316AD">
        <w:t>індивідуальн</w:t>
      </w:r>
      <w:r w:rsidR="008F1950">
        <w:t>ого</w:t>
      </w:r>
      <w:r w:rsidRPr="00C316AD">
        <w:t xml:space="preserve"> планів</w:t>
      </w:r>
      <w:r w:rsidR="008F1950">
        <w:t xml:space="preserve"> плану роботи викладача на навчальний рік</w:t>
      </w:r>
      <w:r w:rsidRPr="00C316AD">
        <w:t xml:space="preserve">. Вхідними даними є </w:t>
      </w:r>
      <w:r w:rsidR="008F1950">
        <w:t>РНН</w:t>
      </w:r>
      <w:r w:rsidRPr="00C316AD">
        <w:t xml:space="preserve"> у форматі </w:t>
      </w:r>
      <w:r w:rsidR="008F1950">
        <w:t xml:space="preserve">робочої книги </w:t>
      </w:r>
      <w:r w:rsidRPr="00C316AD">
        <w:t>Excel та список викладачів з їх електронними адресами. Система дозволяє завантажувати або відправляти документи у форматі XLSX на електронну пошту, а також дає можливість викладачам самостійно створювати облікові записи та завантажувати документи після отримання доступу.</w:t>
      </w:r>
    </w:p>
    <w:p w14:paraId="56B78671" w14:textId="77777777" w:rsidR="002D0EA7" w:rsidRPr="00C316AD" w:rsidRDefault="002D0EA7" w:rsidP="002D0EA7">
      <w:r w:rsidRPr="00C316AD">
        <w:lastRenderedPageBreak/>
        <w:t xml:space="preserve">Після завершення творчої роботи зі створення плану навчального навантаження, файл у форматі робочої книги Excel завантажується у відповідні таблиці бази даних системи через інтерфейс. Вигляд даних після завантаження можна побачити на рис.1.2. Це результат запиту, який поєднує декілька таблиць для наочності. Зручне представлення даних можна забезпечити за допомогою фреймворку </w:t>
      </w:r>
      <w:proofErr w:type="spellStart"/>
      <w:r w:rsidRPr="00C316AD">
        <w:t>Spring</w:t>
      </w:r>
      <w:proofErr w:type="spellEnd"/>
      <w:r w:rsidRPr="00C316AD">
        <w:t xml:space="preserve"> [</w:t>
      </w:r>
      <w:r w:rsidR="00F9399C">
        <w:t>7</w:t>
      </w:r>
      <w:r w:rsidRPr="00C316AD">
        <w:t xml:space="preserve">] та </w:t>
      </w:r>
      <w:proofErr w:type="spellStart"/>
      <w:r w:rsidRPr="00C316AD">
        <w:t>шаблонізатора</w:t>
      </w:r>
      <w:proofErr w:type="spellEnd"/>
      <w:r w:rsidRPr="00C316AD">
        <w:t xml:space="preserve"> </w:t>
      </w:r>
      <w:proofErr w:type="spellStart"/>
      <w:r w:rsidRPr="00C316AD">
        <w:t>ThemeLe</w:t>
      </w:r>
      <w:r w:rsidR="001B2008">
        <w:t>а</w:t>
      </w:r>
      <w:r w:rsidRPr="00C316AD">
        <w:t>f</w:t>
      </w:r>
      <w:proofErr w:type="spellEnd"/>
      <w:r w:rsidRPr="00C316AD">
        <w:t xml:space="preserve"> [</w:t>
      </w:r>
      <w:r w:rsidR="00F9399C">
        <w:t>8</w:t>
      </w:r>
      <w:r w:rsidRPr="00C316AD">
        <w:t>], які використовувалися при розробці «SLDOCS». На рис.1.3 представлена логічна схема бази даних</w:t>
      </w:r>
      <w:r w:rsidR="004B284C">
        <w:t xml:space="preserve"> у форматі </w:t>
      </w:r>
      <w:r w:rsidR="004B284C">
        <w:rPr>
          <w:lang w:val="en-US"/>
        </w:rPr>
        <w:t>MySQL</w:t>
      </w:r>
      <w:r w:rsidR="004B284C" w:rsidRPr="007932D6">
        <w:rPr>
          <w:lang w:val="ru-RU"/>
        </w:rPr>
        <w:t>8</w:t>
      </w:r>
      <w:r w:rsidR="00F9399C">
        <w:t xml:space="preserve"> [9</w:t>
      </w:r>
      <w:r w:rsidR="004B284C">
        <w:t>] для формування витягів з РНН</w:t>
      </w:r>
      <w:r w:rsidRPr="00C316AD">
        <w:t>.</w:t>
      </w:r>
    </w:p>
    <w:p w14:paraId="59AD86B3" w14:textId="77777777" w:rsidR="002D0EA7" w:rsidRPr="00C316AD" w:rsidRDefault="002D0EA7" w:rsidP="002D0EA7"/>
    <w:p w14:paraId="71155F36" w14:textId="77777777" w:rsidR="002D0EA7" w:rsidRPr="00C316AD" w:rsidRDefault="002D0EA7" w:rsidP="002D0EA7">
      <w:pPr>
        <w:pStyle w:val="Picture"/>
      </w:pPr>
      <w:r w:rsidRPr="00C316AD">
        <w:rPr>
          <w:noProof/>
          <w:lang w:val="en-US" w:eastAsia="en-US"/>
        </w:rPr>
        <w:drawing>
          <wp:inline distT="0" distB="0" distL="0" distR="0" wp14:anchorId="212FD002" wp14:editId="4A0040C8">
            <wp:extent cx="6149340" cy="3611880"/>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9340" cy="3611880"/>
                    </a:xfrm>
                    <a:prstGeom prst="rect">
                      <a:avLst/>
                    </a:prstGeom>
                    <a:noFill/>
                    <a:ln>
                      <a:noFill/>
                    </a:ln>
                  </pic:spPr>
                </pic:pic>
              </a:graphicData>
            </a:graphic>
          </wp:inline>
        </w:drawing>
      </w:r>
    </w:p>
    <w:p w14:paraId="5BF280D1" w14:textId="77777777" w:rsidR="002D0EA7" w:rsidRPr="00C316AD" w:rsidRDefault="002D0EA7" w:rsidP="002D0EA7">
      <w:pPr>
        <w:pStyle w:val="Picturenumber"/>
      </w:pPr>
      <w:r w:rsidRPr="00C316AD">
        <w:t>Рисунок 1.2 – Наповнення бази даних системи «SLDOCS» після завантаження відомостей про розподіл навчального навантаження із файлу Excel</w:t>
      </w:r>
    </w:p>
    <w:p w14:paraId="0144C8D7" w14:textId="77777777" w:rsidR="002D0EA7" w:rsidRPr="00C316AD" w:rsidRDefault="002D0EA7" w:rsidP="002D0EA7"/>
    <w:p w14:paraId="46D99DB2" w14:textId="77777777" w:rsidR="004B284C" w:rsidRDefault="002D0EA7" w:rsidP="002D0EA7">
      <w:r w:rsidRPr="00C316AD">
        <w:t xml:space="preserve">Впровадження системи значно скорочує час доведення навантаження до викладачів. Наявність </w:t>
      </w:r>
      <w:r w:rsidR="004B284C">
        <w:t>РНН, збереженого у базі даних (БД),</w:t>
      </w:r>
      <w:r w:rsidRPr="00C316AD">
        <w:t xml:space="preserve"> дозволяє автоматизувати вирішення інших завдань. Учасники процесу планування навчального навантаження отримали можливість автоматизовано контролювати </w:t>
      </w:r>
      <w:r w:rsidRPr="00C316AD">
        <w:lastRenderedPageBreak/>
        <w:t>розподіл на наявність помилок, а також готувати різні зведені документи, які дозволяють бачити загальну картину сформованого розподілу. Це важливо, оскільки викладач має мати навантаження з розрахунку 600 годин на ставку на навчальний рік.</w:t>
      </w:r>
      <w:r w:rsidR="004B284C">
        <w:t xml:space="preserve"> Якщо кількість часів вища або менша за 600 годин (для однієї ставки)</w:t>
      </w:r>
      <w:r w:rsidRPr="00C316AD">
        <w:t xml:space="preserve"> </w:t>
      </w:r>
      <w:r w:rsidR="004B284C">
        <w:t>більш, ніж на 20%, то має відбутися перерозподіл навчального навантаження.</w:t>
      </w:r>
      <w:r w:rsidR="00516B81">
        <w:t xml:space="preserve"> Норми навантаження визначені у [</w:t>
      </w:r>
      <w:r w:rsidR="00F9399C">
        <w:t>10</w:t>
      </w:r>
      <w:r w:rsidR="00516B81">
        <w:t>].</w:t>
      </w:r>
    </w:p>
    <w:p w14:paraId="25839B58" w14:textId="77777777" w:rsidR="002D0EA7" w:rsidRPr="00C316AD" w:rsidRDefault="002D0EA7" w:rsidP="002D0EA7"/>
    <w:p w14:paraId="44EB5091" w14:textId="77777777" w:rsidR="002D0EA7" w:rsidRPr="00C316AD" w:rsidRDefault="002D0EA7" w:rsidP="000E6767">
      <w:pPr>
        <w:pStyle w:val="Picture"/>
      </w:pPr>
      <w:r w:rsidRPr="00C316AD">
        <w:rPr>
          <w:noProof/>
          <w:lang w:val="en-US" w:eastAsia="en-US"/>
        </w:rPr>
        <w:drawing>
          <wp:inline distT="0" distB="0" distL="0" distR="0" wp14:anchorId="6AE48A29" wp14:editId="5C95309E">
            <wp:extent cx="6210300" cy="36281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5378" cy="3636935"/>
                    </a:xfrm>
                    <a:prstGeom prst="rect">
                      <a:avLst/>
                    </a:prstGeom>
                  </pic:spPr>
                </pic:pic>
              </a:graphicData>
            </a:graphic>
          </wp:inline>
        </w:drawing>
      </w:r>
    </w:p>
    <w:p w14:paraId="127E9D1A" w14:textId="77777777" w:rsidR="002D0EA7" w:rsidRPr="00D9022D" w:rsidRDefault="002D0EA7" w:rsidP="000E6767">
      <w:pPr>
        <w:pStyle w:val="Picture"/>
      </w:pPr>
      <w:r w:rsidRPr="00C316AD">
        <w:t xml:space="preserve">Рисунок 1.3 – Схема бази даних </w:t>
      </w:r>
      <w:r w:rsidR="00D9022D">
        <w:t>програмного забезпечення «</w:t>
      </w:r>
      <w:r w:rsidR="00D9022D">
        <w:rPr>
          <w:lang w:val="en-US"/>
        </w:rPr>
        <w:t>SLDOCS</w:t>
      </w:r>
      <w:r w:rsidR="00D9022D">
        <w:t>»</w:t>
      </w:r>
    </w:p>
    <w:p w14:paraId="1E5D9A6E" w14:textId="77777777" w:rsidR="002D0EA7" w:rsidRPr="00C316AD" w:rsidRDefault="002D0EA7" w:rsidP="002D0EA7"/>
    <w:p w14:paraId="07FA3958" w14:textId="77777777" w:rsidR="002D0EA7" w:rsidRPr="00C316AD" w:rsidRDefault="002D0EA7" w:rsidP="002D0EA7">
      <w:r w:rsidRPr="00C316AD">
        <w:t xml:space="preserve">Подальші міркування показали, що </w:t>
      </w:r>
      <w:r w:rsidR="009A4AAD">
        <w:t xml:space="preserve">наявність </w:t>
      </w:r>
      <w:r w:rsidR="009A4AAD" w:rsidRPr="00C316AD">
        <w:t xml:space="preserve">ПНН НПП </w:t>
      </w:r>
      <w:r w:rsidR="009A4AAD">
        <w:t>завантаженого у базу даних, відкриває ш</w:t>
      </w:r>
      <w:r w:rsidR="00C90734">
        <w:t xml:space="preserve">ирокі можливості для їх обробки. </w:t>
      </w:r>
      <w:r w:rsidR="00C90734" w:rsidRPr="00C316AD">
        <w:t xml:space="preserve">. Якщо подивитися на </w:t>
      </w:r>
      <w:r w:rsidR="00C90734">
        <w:t xml:space="preserve">склад даних, що </w:t>
      </w:r>
      <w:proofErr w:type="spellStart"/>
      <w:r w:rsidR="00C90734">
        <w:t>зберіга.ться</w:t>
      </w:r>
      <w:proofErr w:type="spellEnd"/>
      <w:r w:rsidR="00C90734">
        <w:t xml:space="preserve"> у базі даних</w:t>
      </w:r>
      <w:r w:rsidR="00C90734" w:rsidRPr="00C316AD">
        <w:t xml:space="preserve">, то можна побачити, що в ній зберігається у пов'язаному вигляді інформація про викладачів, їх посади, наукові ступені (кандидат наук або доктор наук) та вчені звання (професор, доцент, академік, старший науковий співробітник), а також інформація про дисципліни, яка може бути </w:t>
      </w:r>
      <w:proofErr w:type="spellStart"/>
      <w:r w:rsidR="00C90734" w:rsidRPr="00C316AD">
        <w:t>селектована</w:t>
      </w:r>
      <w:proofErr w:type="spellEnd"/>
      <w:r w:rsidR="00C90734" w:rsidRPr="00C316AD">
        <w:t xml:space="preserve"> за видами навчального навантаження (лекції, </w:t>
      </w:r>
      <w:r w:rsidR="00C90734" w:rsidRPr="00C316AD">
        <w:lastRenderedPageBreak/>
        <w:t xml:space="preserve">лабораторні або практичні заняття, керівництво курсовими </w:t>
      </w:r>
      <w:r w:rsidR="00C90734">
        <w:t>проєктами (</w:t>
      </w:r>
      <w:r w:rsidR="00C90734" w:rsidRPr="00C316AD">
        <w:t>роботами</w:t>
      </w:r>
      <w:r w:rsidR="00C90734">
        <w:t>)</w:t>
      </w:r>
      <w:r w:rsidR="00C90734" w:rsidRPr="00C316AD">
        <w:t xml:space="preserve">, дипломним проектуванням магістрів або бакалаврів). </w:t>
      </w:r>
      <w:r w:rsidR="00C90734">
        <w:t>З</w:t>
      </w:r>
      <w:r w:rsidR="009A4AAD">
        <w:t>окрема,</w:t>
      </w:r>
      <w:r w:rsidR="00C90734">
        <w:t xml:space="preserve"> можна </w:t>
      </w:r>
      <w:proofErr w:type="spellStart"/>
      <w:r w:rsidR="00C90734">
        <w:t>виразхувати</w:t>
      </w:r>
      <w:proofErr w:type="spellEnd"/>
      <w:r w:rsidR="00C90734">
        <w:t xml:space="preserve"> </w:t>
      </w:r>
      <w:r w:rsidR="009A4AAD">
        <w:t>узагальнен</w:t>
      </w:r>
      <w:r w:rsidR="00C90734">
        <w:t>і</w:t>
      </w:r>
      <w:r w:rsidR="009A4AAD">
        <w:t xml:space="preserve"> дан</w:t>
      </w:r>
      <w:r w:rsidR="00C90734">
        <w:t>і</w:t>
      </w:r>
      <w:r w:rsidR="009A4AAD">
        <w:t xml:space="preserve"> за розподілом, наприклад, кількість лекцій, які читають доктори наук та старші викладачі, або </w:t>
      </w:r>
      <w:proofErr w:type="spellStart"/>
      <w:r w:rsidR="009A4AAD">
        <w:t>розрозрахува</w:t>
      </w:r>
      <w:r w:rsidR="00C90734">
        <w:t>ти</w:t>
      </w:r>
      <w:proofErr w:type="spellEnd"/>
      <w:r w:rsidR="00C90734">
        <w:t xml:space="preserve"> долю лекцій у сумарній кількості годин для кожного доцента</w:t>
      </w:r>
      <w:r w:rsidR="009A4AAD">
        <w:t>.</w:t>
      </w:r>
      <w:r w:rsidR="00C90734">
        <w:t xml:space="preserve"> Можливості </w:t>
      </w:r>
      <w:proofErr w:type="spellStart"/>
      <w:r w:rsidR="00C90734">
        <w:t>багатоьох</w:t>
      </w:r>
      <w:proofErr w:type="spellEnd"/>
      <w:r w:rsidR="00C90734">
        <w:t xml:space="preserve"> мов програмування також дозволяють</w:t>
      </w:r>
      <w:r w:rsidRPr="00C316AD">
        <w:t xml:space="preserve"> представляти їх у зручному для аналізу вигляді</w:t>
      </w:r>
      <w:r w:rsidR="00C90734">
        <w:t xml:space="preserve"> – таблиці, </w:t>
      </w:r>
      <w:proofErr w:type="spellStart"/>
      <w:r w:rsidR="00C90734">
        <w:t>гістонрами</w:t>
      </w:r>
      <w:proofErr w:type="spellEnd"/>
      <w:r w:rsidR="00C90734">
        <w:t xml:space="preserve">, діаграми, графіки. </w:t>
      </w:r>
      <w:r w:rsidRPr="00C316AD">
        <w:t xml:space="preserve">Узагальнення всіх попередніх ідей щодо використання цифрового зберігання ПНН призвело до створення бізнес-процесу «Розробка </w:t>
      </w:r>
      <w:r w:rsidR="004B284C">
        <w:t>ПНН</w:t>
      </w:r>
      <w:r w:rsidRPr="00C316AD">
        <w:t xml:space="preserve"> з оцінюванням якості», який розглядається у наступному розділі</w:t>
      </w:r>
      <w:r w:rsidR="004B284C">
        <w:t>. Його слід розглядати, як пропозицію для вдосконалення існуючого процесу розробки</w:t>
      </w:r>
      <w:r w:rsidRPr="00C316AD">
        <w:t>.</w:t>
      </w:r>
    </w:p>
    <w:p w14:paraId="25768E1B" w14:textId="77777777" w:rsidR="002D0EA7" w:rsidRPr="00C316AD" w:rsidRDefault="002D0EA7" w:rsidP="002D0EA7"/>
    <w:p w14:paraId="503670EF" w14:textId="77777777" w:rsidR="002D0EA7" w:rsidRPr="007932D6" w:rsidRDefault="002D0EA7" w:rsidP="00396589">
      <w:pPr>
        <w:pStyle w:val="20"/>
        <w:rPr>
          <w:lang w:val="ru-RU"/>
        </w:rPr>
      </w:pPr>
      <w:bookmarkStart w:id="9" w:name="_Toc169612917"/>
      <w:r w:rsidRPr="007932D6">
        <w:rPr>
          <w:lang w:val="ru-RU"/>
        </w:rPr>
        <w:t xml:space="preserve">1.2 </w:t>
      </w:r>
      <w:proofErr w:type="spellStart"/>
      <w:r w:rsidR="00AE4094" w:rsidRPr="007932D6">
        <w:rPr>
          <w:lang w:val="ru-RU"/>
        </w:rPr>
        <w:t>Організація</w:t>
      </w:r>
      <w:proofErr w:type="spellEnd"/>
      <w:r w:rsidR="00AE4094" w:rsidRPr="007932D6">
        <w:rPr>
          <w:lang w:val="ru-RU"/>
        </w:rPr>
        <w:t xml:space="preserve"> </w:t>
      </w:r>
      <w:proofErr w:type="spellStart"/>
      <w:r w:rsidR="00AE4094" w:rsidRPr="007932D6">
        <w:rPr>
          <w:lang w:val="ru-RU"/>
        </w:rPr>
        <w:t>розподілу</w:t>
      </w:r>
      <w:proofErr w:type="spellEnd"/>
      <w:r w:rsidR="00AE4094" w:rsidRPr="007932D6">
        <w:rPr>
          <w:lang w:val="ru-RU"/>
        </w:rPr>
        <w:t xml:space="preserve"> начального </w:t>
      </w:r>
      <w:proofErr w:type="spellStart"/>
      <w:r w:rsidR="00AE4094" w:rsidRPr="007932D6">
        <w:rPr>
          <w:lang w:val="ru-RU"/>
        </w:rPr>
        <w:t>навантаження</w:t>
      </w:r>
      <w:proofErr w:type="spellEnd"/>
      <w:r w:rsidR="00AE4094" w:rsidRPr="007932D6">
        <w:rPr>
          <w:lang w:val="ru-RU"/>
        </w:rPr>
        <w:t xml:space="preserve"> </w:t>
      </w:r>
      <w:proofErr w:type="spellStart"/>
      <w:r w:rsidR="00AE4094" w:rsidRPr="007932D6">
        <w:rPr>
          <w:lang w:val="ru-RU"/>
        </w:rPr>
        <w:t>із</w:t>
      </w:r>
      <w:proofErr w:type="spellEnd"/>
      <w:r w:rsidR="00AE4094" w:rsidRPr="007932D6">
        <w:rPr>
          <w:lang w:val="ru-RU"/>
        </w:rPr>
        <w:t xml:space="preserve"> </w:t>
      </w:r>
      <w:proofErr w:type="spellStart"/>
      <w:r w:rsidR="00AE4094" w:rsidRPr="007932D6">
        <w:rPr>
          <w:lang w:val="ru-RU"/>
        </w:rPr>
        <w:t>оцінюванням</w:t>
      </w:r>
      <w:proofErr w:type="spellEnd"/>
      <w:r w:rsidR="00AE4094" w:rsidRPr="007932D6">
        <w:rPr>
          <w:lang w:val="ru-RU"/>
        </w:rPr>
        <w:t xml:space="preserve"> </w:t>
      </w:r>
      <w:proofErr w:type="spellStart"/>
      <w:r w:rsidR="00AE4094" w:rsidRPr="007932D6">
        <w:rPr>
          <w:lang w:val="ru-RU"/>
        </w:rPr>
        <w:t>його</w:t>
      </w:r>
      <w:proofErr w:type="spellEnd"/>
      <w:r w:rsidR="00AE4094" w:rsidRPr="007932D6">
        <w:rPr>
          <w:lang w:val="ru-RU"/>
        </w:rPr>
        <w:t xml:space="preserve"> </w:t>
      </w:r>
      <w:proofErr w:type="spellStart"/>
      <w:r w:rsidR="00AE4094" w:rsidRPr="007932D6">
        <w:rPr>
          <w:lang w:val="ru-RU"/>
        </w:rPr>
        <w:t>якості</w:t>
      </w:r>
      <w:bookmarkEnd w:id="9"/>
      <w:proofErr w:type="spellEnd"/>
    </w:p>
    <w:p w14:paraId="53975378" w14:textId="77777777" w:rsidR="00516B81" w:rsidRDefault="004B284C" w:rsidP="004B284C">
      <w:r>
        <w:t>Модель бізнес-процесу, який пропонується до впровадження</w:t>
      </w:r>
      <w:r w:rsidR="00516B81">
        <w:t>, представлена на рис. 1.4.</w:t>
      </w:r>
    </w:p>
    <w:p w14:paraId="6F6A09D8" w14:textId="77777777" w:rsidR="00C90734" w:rsidRDefault="00C90734" w:rsidP="00C90734">
      <w:r>
        <w:t xml:space="preserve">Існуючий БП пропонується розширити активністю, що </w:t>
      </w:r>
      <w:r w:rsidRPr="00C316AD">
        <w:t>полягає в тому, що після створення початкового варіанту плану</w:t>
      </w:r>
      <w:r>
        <w:t xml:space="preserve"> розподілу</w:t>
      </w:r>
      <w:r w:rsidRPr="00C316AD">
        <w:t xml:space="preserve"> буде </w:t>
      </w:r>
      <w:r>
        <w:t>здійснено</w:t>
      </w:r>
      <w:r w:rsidRPr="00C316AD">
        <w:t xml:space="preserve"> розрахунок статистики та її оцінка. </w:t>
      </w:r>
    </w:p>
    <w:p w14:paraId="520888D9" w14:textId="77777777" w:rsidR="00C90734" w:rsidRPr="00C316AD" w:rsidRDefault="00C90734" w:rsidP="00C90734">
      <w:r w:rsidRPr="00C316AD">
        <w:t xml:space="preserve">Планується, що розробник плану </w:t>
      </w:r>
      <w:r>
        <w:t>РНН</w:t>
      </w:r>
      <w:r w:rsidRPr="00C316AD">
        <w:t xml:space="preserve"> буде активно використовувати наявну систему «SLDOCS». При цьому функціонал системи має бути розширений шляхом додавання нових функцій, зокрема, набору класів та методів для розрахунку характеристик сформованої версії ПНН.</w:t>
      </w:r>
    </w:p>
    <w:p w14:paraId="2C76BD88" w14:textId="77777777" w:rsidR="00516B81" w:rsidRDefault="00516B81" w:rsidP="004B284C"/>
    <w:p w14:paraId="6251D5EF" w14:textId="77777777" w:rsidR="001807DE" w:rsidRPr="00C316AD" w:rsidRDefault="001807DE" w:rsidP="004B284C">
      <w:pPr>
        <w:pStyle w:val="CenterNormal"/>
      </w:pPr>
      <w:r w:rsidRPr="00C316AD">
        <w:rPr>
          <w:noProof/>
          <w:lang w:val="en-US"/>
        </w:rPr>
        <w:lastRenderedPageBreak/>
        <w:drawing>
          <wp:inline distT="0" distB="0" distL="0" distR="0" wp14:anchorId="627702A0" wp14:editId="0AAC9D2E">
            <wp:extent cx="5422265" cy="2666917"/>
            <wp:effectExtent l="0" t="0" r="6985" b="635"/>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39831" cy="2675557"/>
                    </a:xfrm>
                    <a:prstGeom prst="rect">
                      <a:avLst/>
                    </a:prstGeom>
                  </pic:spPr>
                </pic:pic>
              </a:graphicData>
            </a:graphic>
          </wp:inline>
        </w:drawing>
      </w:r>
    </w:p>
    <w:p w14:paraId="78890F42" w14:textId="77777777" w:rsidR="001807DE" w:rsidRPr="00C316AD" w:rsidRDefault="001807DE" w:rsidP="001807DE">
      <w:pPr>
        <w:pStyle w:val="Picturenumber"/>
      </w:pPr>
      <w:r w:rsidRPr="00C316AD">
        <w:t xml:space="preserve">Рисунок 1.4 – Модель підготовки розподілу навчального навантаження із оцінюванням якості </w:t>
      </w:r>
    </w:p>
    <w:p w14:paraId="3D1B4439" w14:textId="77777777" w:rsidR="00516B81" w:rsidRDefault="00516B81" w:rsidP="00516B81"/>
    <w:p w14:paraId="5A151240" w14:textId="77777777" w:rsidR="001807DE" w:rsidRPr="00C316AD" w:rsidRDefault="00516B81" w:rsidP="001807DE">
      <w:r>
        <w:t xml:space="preserve">Модель бізнес-процесу представлена із використанням </w:t>
      </w:r>
      <w:r w:rsidR="001807DE" w:rsidRPr="00C316AD">
        <w:t>BPMN (</w:t>
      </w:r>
      <w:proofErr w:type="spellStart"/>
      <w:r w:rsidR="001807DE" w:rsidRPr="00C316AD">
        <w:t>Business</w:t>
      </w:r>
      <w:proofErr w:type="spellEnd"/>
      <w:r w:rsidR="001807DE" w:rsidRPr="00C316AD">
        <w:t xml:space="preserve"> </w:t>
      </w:r>
      <w:proofErr w:type="spellStart"/>
      <w:r w:rsidR="001807DE" w:rsidRPr="00C316AD">
        <w:t>Process</w:t>
      </w:r>
      <w:proofErr w:type="spellEnd"/>
      <w:r w:rsidR="001807DE" w:rsidRPr="00C316AD">
        <w:t xml:space="preserve"> </w:t>
      </w:r>
      <w:proofErr w:type="spellStart"/>
      <w:r w:rsidR="001807DE" w:rsidRPr="00C316AD">
        <w:t>Model</w:t>
      </w:r>
      <w:proofErr w:type="spellEnd"/>
      <w:r w:rsidR="001807DE" w:rsidRPr="00C316AD">
        <w:t xml:space="preserve"> </w:t>
      </w:r>
      <w:proofErr w:type="spellStart"/>
      <w:r w:rsidR="001B2008">
        <w:t>а</w:t>
      </w:r>
      <w:r w:rsidR="001807DE" w:rsidRPr="00C316AD">
        <w:t>nd</w:t>
      </w:r>
      <w:proofErr w:type="spellEnd"/>
      <w:r w:rsidR="001807DE" w:rsidRPr="00C316AD">
        <w:t xml:space="preserve"> </w:t>
      </w:r>
      <w:proofErr w:type="spellStart"/>
      <w:r w:rsidR="001807DE" w:rsidRPr="00C316AD">
        <w:t>Not</w:t>
      </w:r>
      <w:r w:rsidR="001B2008">
        <w:t>а</w:t>
      </w:r>
      <w:r w:rsidR="001807DE" w:rsidRPr="00C316AD">
        <w:t>tion</w:t>
      </w:r>
      <w:proofErr w:type="spellEnd"/>
      <w:r w:rsidR="001807DE" w:rsidRPr="00C316AD">
        <w:t xml:space="preserve">) </w:t>
      </w:r>
      <w:r w:rsidR="001B302B">
        <w:t>–</w:t>
      </w:r>
      <w:r w:rsidR="001807DE" w:rsidRPr="00C316AD">
        <w:t xml:space="preserve"> </w:t>
      </w:r>
      <w:r w:rsidR="001B302B">
        <w:t>нотація для моделювання бізнес-</w:t>
      </w:r>
      <w:proofErr w:type="spellStart"/>
      <w:r w:rsidR="001B302B">
        <w:t>пролцесів</w:t>
      </w:r>
      <w:proofErr w:type="spellEnd"/>
      <w:r w:rsidR="001B302B">
        <w:t>, що зберігає опис в Х</w:t>
      </w:r>
      <w:r w:rsidR="001807DE" w:rsidRPr="00C316AD">
        <w:t xml:space="preserve">ML </w:t>
      </w:r>
      <w:r w:rsidR="001B302B">
        <w:t>файлі, забезпечуючи можливість експорту/імпорту як моделі цілком та і її окремих пакетів</w:t>
      </w:r>
      <w:r w:rsidR="001807DE" w:rsidRPr="00C316AD">
        <w:t xml:space="preserve">. Вона була розроблена ініціативою </w:t>
      </w:r>
      <w:proofErr w:type="spellStart"/>
      <w:r w:rsidR="001807DE" w:rsidRPr="00C316AD">
        <w:t>Business</w:t>
      </w:r>
      <w:proofErr w:type="spellEnd"/>
      <w:r w:rsidR="001807DE" w:rsidRPr="00C316AD">
        <w:t xml:space="preserve"> </w:t>
      </w:r>
      <w:proofErr w:type="spellStart"/>
      <w:r w:rsidR="001807DE" w:rsidRPr="00C316AD">
        <w:t>Process</w:t>
      </w:r>
      <w:proofErr w:type="spellEnd"/>
      <w:r w:rsidR="001807DE" w:rsidRPr="00C316AD">
        <w:t xml:space="preserve"> </w:t>
      </w:r>
      <w:proofErr w:type="spellStart"/>
      <w:r w:rsidR="001807DE" w:rsidRPr="00C316AD">
        <w:t>M</w:t>
      </w:r>
      <w:r w:rsidR="001B2008">
        <w:t>а</w:t>
      </w:r>
      <w:r w:rsidR="001807DE" w:rsidRPr="00C316AD">
        <w:t>n</w:t>
      </w:r>
      <w:r w:rsidR="001B2008">
        <w:t>а</w:t>
      </w:r>
      <w:r w:rsidR="001807DE" w:rsidRPr="00C316AD">
        <w:t>gement</w:t>
      </w:r>
      <w:proofErr w:type="spellEnd"/>
      <w:r w:rsidR="001807DE" w:rsidRPr="00C316AD">
        <w:t xml:space="preserve"> </w:t>
      </w:r>
      <w:proofErr w:type="spellStart"/>
      <w:r w:rsidR="001807DE" w:rsidRPr="00C316AD">
        <w:t>Initi</w:t>
      </w:r>
      <w:r w:rsidR="001B2008">
        <w:t>а</w:t>
      </w:r>
      <w:r w:rsidR="001807DE" w:rsidRPr="00C316AD">
        <w:t>tive</w:t>
      </w:r>
      <w:proofErr w:type="spellEnd"/>
      <w:r w:rsidR="001807DE" w:rsidRPr="00C316AD">
        <w:t xml:space="preserve"> та підтримується </w:t>
      </w:r>
      <w:proofErr w:type="spellStart"/>
      <w:r w:rsidR="001807DE" w:rsidRPr="00C316AD">
        <w:t>Object</w:t>
      </w:r>
      <w:proofErr w:type="spellEnd"/>
      <w:r w:rsidR="001807DE" w:rsidRPr="00C316AD">
        <w:t xml:space="preserve"> </w:t>
      </w:r>
      <w:proofErr w:type="spellStart"/>
      <w:r w:rsidR="001807DE" w:rsidRPr="00C316AD">
        <w:t>M</w:t>
      </w:r>
      <w:r w:rsidR="001B2008">
        <w:t>а</w:t>
      </w:r>
      <w:r w:rsidR="001807DE" w:rsidRPr="00C316AD">
        <w:t>n</w:t>
      </w:r>
      <w:r w:rsidR="001B2008">
        <w:t>а</w:t>
      </w:r>
      <w:r w:rsidR="001807DE" w:rsidRPr="00C316AD">
        <w:t>gement</w:t>
      </w:r>
      <w:proofErr w:type="spellEnd"/>
      <w:r w:rsidR="001807DE" w:rsidRPr="00C316AD">
        <w:t xml:space="preserve"> </w:t>
      </w:r>
      <w:proofErr w:type="spellStart"/>
      <w:r w:rsidR="001807DE" w:rsidRPr="00C316AD">
        <w:t>Group</w:t>
      </w:r>
      <w:proofErr w:type="spellEnd"/>
      <w:r w:rsidR="001807DE" w:rsidRPr="00C316AD">
        <w:t xml:space="preserve"> після злиття обох організацій у 2005 році. Остання версія BPMN – 2.0.1 [</w:t>
      </w:r>
      <w:r>
        <w:t>1</w:t>
      </w:r>
      <w:r w:rsidR="00F9399C">
        <w:t>1</w:t>
      </w:r>
      <w:r w:rsidR="001807DE" w:rsidRPr="00C316AD">
        <w:t xml:space="preserve">]. </w:t>
      </w:r>
      <w:proofErr w:type="spellStart"/>
      <w:r w:rsidR="001807DE" w:rsidRPr="00C316AD">
        <w:t>Enterprise</w:t>
      </w:r>
      <w:proofErr w:type="spellEnd"/>
      <w:r w:rsidR="001807DE" w:rsidRPr="00C316AD">
        <w:t xml:space="preserve"> </w:t>
      </w:r>
      <w:proofErr w:type="spellStart"/>
      <w:r w:rsidR="001B2008">
        <w:t>А</w:t>
      </w:r>
      <w:r w:rsidR="001807DE" w:rsidRPr="00C316AD">
        <w:t>rchitect</w:t>
      </w:r>
      <w:proofErr w:type="spellEnd"/>
      <w:r w:rsidR="001B302B">
        <w:t xml:space="preserve"> є однією, але основною з програм, що дозволяють створювати діаграми такого типу. Стверджується, що це «…</w:t>
      </w:r>
      <w:r w:rsidR="001807DE" w:rsidRPr="00C316AD">
        <w:t xml:space="preserve">ідеальне рішення для організацій та підприємств у сфері візуалізації, аналізу, моделювання, тестування та обслуговування їх структури, програмного забезпечення, процесів та архітектури. Це платформа, яка забезпечує можливість контролю робочого простору, підтримки колег та команди, сприяє співпраці та формує впевненість у найскладніших </w:t>
      </w:r>
      <w:proofErr w:type="spellStart"/>
      <w:r w:rsidR="001807DE" w:rsidRPr="00C316AD">
        <w:t>проєктах</w:t>
      </w:r>
      <w:proofErr w:type="spellEnd"/>
      <w:r w:rsidR="001B302B">
        <w:t>»</w:t>
      </w:r>
      <w:r w:rsidR="00F9399C">
        <w:t xml:space="preserve"> [12]</w:t>
      </w:r>
      <w:r w:rsidR="001807DE" w:rsidRPr="00C316AD">
        <w:t>.</w:t>
      </w:r>
    </w:p>
    <w:p w14:paraId="756A0F64" w14:textId="77777777" w:rsidR="001807DE" w:rsidRPr="00C316AD" w:rsidRDefault="001807DE" w:rsidP="001807DE">
      <w:r w:rsidRPr="00C316AD">
        <w:t>Аналізуючи схему бізнес-процесу на рис. 1.4, можна побачити, що аналіз НПП планується провести за трьома напрямками:</w:t>
      </w:r>
    </w:p>
    <w:p w14:paraId="00DD6FFC" w14:textId="77777777" w:rsidR="001807DE" w:rsidRPr="00C316AD" w:rsidRDefault="001807DE" w:rsidP="001807DE">
      <w:r w:rsidRPr="00C316AD">
        <w:t>повнота розподілу;</w:t>
      </w:r>
    </w:p>
    <w:p w14:paraId="4A1DC560" w14:textId="77777777" w:rsidR="001807DE" w:rsidRPr="00C316AD" w:rsidRDefault="001807DE" w:rsidP="001807DE">
      <w:r w:rsidRPr="00C316AD">
        <w:lastRenderedPageBreak/>
        <w:t>коректність розподілу;</w:t>
      </w:r>
    </w:p>
    <w:p w14:paraId="7329E1DE" w14:textId="77777777" w:rsidR="001807DE" w:rsidRPr="00C316AD" w:rsidRDefault="001807DE" w:rsidP="001807DE">
      <w:r w:rsidRPr="00C316AD">
        <w:t>якість розподілу.</w:t>
      </w:r>
    </w:p>
    <w:p w14:paraId="28CAFFD4" w14:textId="77777777" w:rsidR="001807DE" w:rsidRPr="00C316AD" w:rsidRDefault="001807DE" w:rsidP="001807DE">
      <w:r w:rsidRPr="00C316AD">
        <w:t>Повнота розподілу</w:t>
      </w:r>
      <w:r w:rsidR="001B302B">
        <w:rPr>
          <w:lang w:val="ru-RU"/>
        </w:rPr>
        <w:t xml:space="preserve"> </w:t>
      </w:r>
      <w:proofErr w:type="spellStart"/>
      <w:r w:rsidR="001B302B">
        <w:rPr>
          <w:lang w:val="ru-RU"/>
        </w:rPr>
        <w:t>навчального</w:t>
      </w:r>
      <w:proofErr w:type="spellEnd"/>
      <w:r w:rsidR="001B302B">
        <w:rPr>
          <w:lang w:val="ru-RU"/>
        </w:rPr>
        <w:t xml:space="preserve"> </w:t>
      </w:r>
      <w:proofErr w:type="spellStart"/>
      <w:r w:rsidR="001B302B">
        <w:rPr>
          <w:lang w:val="ru-RU"/>
        </w:rPr>
        <w:t>навантаження</w:t>
      </w:r>
      <w:proofErr w:type="spellEnd"/>
      <w:r w:rsidR="001B302B">
        <w:rPr>
          <w:lang w:val="ru-RU"/>
        </w:rPr>
        <w:t xml:space="preserve"> –  </w:t>
      </w:r>
      <w:r w:rsidRPr="00C316AD">
        <w:t xml:space="preserve">характеристика варіанту </w:t>
      </w:r>
      <w:proofErr w:type="spellStart"/>
      <w:r w:rsidR="001B302B">
        <w:rPr>
          <w:lang w:val="ru-RU"/>
        </w:rPr>
        <w:t>розподілу</w:t>
      </w:r>
      <w:proofErr w:type="spellEnd"/>
      <w:r w:rsidRPr="00C316AD">
        <w:t>, яка визначає</w:t>
      </w:r>
      <w:r w:rsidR="001B302B">
        <w:t xml:space="preserve"> </w:t>
      </w:r>
      <w:proofErr w:type="spellStart"/>
      <w:r w:rsidR="001B302B">
        <w:t>забезпеченність</w:t>
      </w:r>
      <w:proofErr w:type="spellEnd"/>
      <w:r w:rsidR="001B302B">
        <w:t xml:space="preserve"> викладачем всіх занять, що заплановані до проведення. </w:t>
      </w:r>
      <w:r w:rsidRPr="00C316AD">
        <w:t xml:space="preserve">Для </w:t>
      </w:r>
      <w:r w:rsidR="001B302B">
        <w:t xml:space="preserve">визначення характеристики необхідно </w:t>
      </w:r>
      <w:r w:rsidRPr="00C316AD">
        <w:t xml:space="preserve"> переглянути всі позиції відомості навчальних доручень, порівняти їх із </w:t>
      </w:r>
      <w:r w:rsidR="001B302B">
        <w:t>Р</w:t>
      </w:r>
      <w:r w:rsidRPr="00C316AD">
        <w:t>НН і перевірити:</w:t>
      </w:r>
    </w:p>
    <w:p w14:paraId="0EC53D5D" w14:textId="77777777" w:rsidR="001807DE" w:rsidRPr="00C316AD" w:rsidRDefault="001B302B" w:rsidP="001807DE">
      <w:r>
        <w:t xml:space="preserve">визначення </w:t>
      </w:r>
      <w:r w:rsidR="001807DE" w:rsidRPr="00C316AD">
        <w:t>лектора для всіх лекційних потоків;</w:t>
      </w:r>
    </w:p>
    <w:p w14:paraId="3FCFC7FE" w14:textId="77777777" w:rsidR="001807DE" w:rsidRPr="00C316AD" w:rsidRDefault="001B302B" w:rsidP="001807DE">
      <w:r>
        <w:t xml:space="preserve">визначення </w:t>
      </w:r>
      <w:r w:rsidR="001807DE" w:rsidRPr="00C316AD">
        <w:t>викладач</w:t>
      </w:r>
      <w:r>
        <w:t>ів</w:t>
      </w:r>
      <w:r w:rsidR="001807DE" w:rsidRPr="00C316AD">
        <w:t xml:space="preserve"> для всіх груп, створених для проведення </w:t>
      </w:r>
      <w:r w:rsidRPr="00C316AD">
        <w:t>лабораторних</w:t>
      </w:r>
      <w:r>
        <w:t xml:space="preserve"> робіт</w:t>
      </w:r>
      <w:r w:rsidRPr="00C316AD">
        <w:t xml:space="preserve"> </w:t>
      </w:r>
      <w:r w:rsidR="001807DE" w:rsidRPr="00C316AD">
        <w:t xml:space="preserve">та </w:t>
      </w:r>
      <w:r w:rsidRPr="00C316AD">
        <w:t xml:space="preserve">практичних </w:t>
      </w:r>
      <w:r w:rsidR="001807DE" w:rsidRPr="00C316AD">
        <w:t>занять;</w:t>
      </w:r>
    </w:p>
    <w:p w14:paraId="21381F63" w14:textId="77777777" w:rsidR="001807DE" w:rsidRPr="00C316AD" w:rsidRDefault="001B302B" w:rsidP="001807DE">
      <w:r>
        <w:t>призначення</w:t>
      </w:r>
      <w:r w:rsidR="001807DE" w:rsidRPr="00C316AD">
        <w:t xml:space="preserve"> керівник</w:t>
      </w:r>
      <w:r>
        <w:t>ів</w:t>
      </w:r>
      <w:r w:rsidR="001807DE" w:rsidRPr="00C316AD">
        <w:t xml:space="preserve"> кваліфікаційн</w:t>
      </w:r>
      <w:r>
        <w:t>их робіт</w:t>
      </w:r>
      <w:r w:rsidR="001807DE" w:rsidRPr="00C316AD">
        <w:t xml:space="preserve"> (курсової, бакалаврської або дипломної) для всіх студентів.</w:t>
      </w:r>
    </w:p>
    <w:p w14:paraId="0118D0B7" w14:textId="77777777" w:rsidR="001B302B" w:rsidRDefault="001807DE" w:rsidP="001807DE">
      <w:r w:rsidRPr="00C316AD">
        <w:t xml:space="preserve">Коректність розподілу </w:t>
      </w:r>
      <w:proofErr w:type="spellStart"/>
      <w:r w:rsidR="005D35ED">
        <w:rPr>
          <w:lang w:val="ru-RU"/>
        </w:rPr>
        <w:t>навчального</w:t>
      </w:r>
      <w:proofErr w:type="spellEnd"/>
      <w:r w:rsidR="005D35ED">
        <w:rPr>
          <w:lang w:val="ru-RU"/>
        </w:rPr>
        <w:t xml:space="preserve"> </w:t>
      </w:r>
      <w:proofErr w:type="spellStart"/>
      <w:r w:rsidR="005D35ED">
        <w:rPr>
          <w:lang w:val="ru-RU"/>
        </w:rPr>
        <w:t>навантаження</w:t>
      </w:r>
      <w:proofErr w:type="spellEnd"/>
      <w:r w:rsidR="005D35ED">
        <w:rPr>
          <w:lang w:val="ru-RU"/>
        </w:rPr>
        <w:t xml:space="preserve"> </w:t>
      </w:r>
      <w:r w:rsidR="001B302B">
        <w:t xml:space="preserve">– </w:t>
      </w:r>
      <w:r w:rsidRPr="00C316AD">
        <w:t xml:space="preserve">характеристика варіанту </w:t>
      </w:r>
      <w:proofErr w:type="spellStart"/>
      <w:r w:rsidR="001B302B">
        <w:rPr>
          <w:lang w:val="ru-RU"/>
        </w:rPr>
        <w:t>розподілу</w:t>
      </w:r>
      <w:proofErr w:type="spellEnd"/>
      <w:r w:rsidRPr="00C316AD">
        <w:t>, яка визначає</w:t>
      </w:r>
      <w:r w:rsidR="001B302B">
        <w:t xml:space="preserve"> призначення всім</w:t>
      </w:r>
      <w:r w:rsidRPr="00C316AD">
        <w:t xml:space="preserve"> штатн</w:t>
      </w:r>
      <w:r w:rsidR="001B302B">
        <w:t>им</w:t>
      </w:r>
      <w:r w:rsidRPr="00C316AD">
        <w:t xml:space="preserve"> викладач</w:t>
      </w:r>
      <w:r w:rsidR="001B302B">
        <w:t>ам</w:t>
      </w:r>
      <w:r w:rsidRPr="00C316AD">
        <w:t xml:space="preserve"> кафедри </w:t>
      </w:r>
      <w:r w:rsidR="001B302B">
        <w:t>визначеного нормами</w:t>
      </w:r>
      <w:r w:rsidRPr="00C316AD">
        <w:t xml:space="preserve"> обсяг</w:t>
      </w:r>
      <w:r w:rsidR="001B302B">
        <w:t>у</w:t>
      </w:r>
      <w:r w:rsidRPr="00C316AD">
        <w:t xml:space="preserve"> навчального навантаження</w:t>
      </w:r>
      <w:r w:rsidR="001B302B">
        <w:t xml:space="preserve">. </w:t>
      </w:r>
    </w:p>
    <w:p w14:paraId="300BB55A" w14:textId="77777777" w:rsidR="001807DE" w:rsidRPr="00C316AD" w:rsidRDefault="001807DE" w:rsidP="001807DE">
      <w:r w:rsidRPr="00C316AD">
        <w:t xml:space="preserve">Якість розподілу </w:t>
      </w:r>
      <w:r w:rsidR="001B302B" w:rsidRPr="007932D6">
        <w:t xml:space="preserve">навчального навантаження  – </w:t>
      </w:r>
      <w:r w:rsidRPr="00C316AD">
        <w:t xml:space="preserve">характеристика варіанту </w:t>
      </w:r>
      <w:r w:rsidR="001B302B">
        <w:t>розподілу</w:t>
      </w:r>
      <w:r w:rsidRPr="00C316AD">
        <w:t xml:space="preserve">, яка визначає відповідність </w:t>
      </w:r>
      <w:r w:rsidR="001B302B">
        <w:t xml:space="preserve">призначення </w:t>
      </w:r>
      <w:r w:rsidRPr="00C316AD">
        <w:t xml:space="preserve">викладачів для проведення певних видів занять відповідно до </w:t>
      </w:r>
      <w:r w:rsidR="001B302B">
        <w:t xml:space="preserve">їх категорій, що визначні у методичних </w:t>
      </w:r>
      <w:proofErr w:type="spellStart"/>
      <w:r w:rsidR="001B302B">
        <w:t>вказівах</w:t>
      </w:r>
      <w:proofErr w:type="spellEnd"/>
      <w:r w:rsidRPr="00C316AD">
        <w:t xml:space="preserve"> університет</w:t>
      </w:r>
      <w:r w:rsidR="00DA4400">
        <w:t>у</w:t>
      </w:r>
      <w:r w:rsidRPr="00C316AD">
        <w:t xml:space="preserve"> та кафедр</w:t>
      </w:r>
      <w:r w:rsidR="00DA4400">
        <w:t>и</w:t>
      </w:r>
      <w:r w:rsidRPr="00C316AD">
        <w:t>.</w:t>
      </w:r>
    </w:p>
    <w:p w14:paraId="4C39125D" w14:textId="77777777" w:rsidR="001807DE" w:rsidRPr="00C316AD" w:rsidRDefault="001807DE" w:rsidP="001807DE">
      <w:r w:rsidRPr="00C316AD">
        <w:t>Показники цієї групи можна розділити на дві категорії:</w:t>
      </w:r>
    </w:p>
    <w:p w14:paraId="448268DE" w14:textId="77777777" w:rsidR="001807DE" w:rsidRPr="00C316AD" w:rsidRDefault="001807DE" w:rsidP="000E6767">
      <w:r w:rsidRPr="00C316AD">
        <w:t>Індивідуальні</w:t>
      </w:r>
      <w:r w:rsidR="00017E74">
        <w:t xml:space="preserve"> показники якості розподілу</w:t>
      </w:r>
      <w:r w:rsidRPr="00C316AD">
        <w:t>:</w:t>
      </w:r>
    </w:p>
    <w:p w14:paraId="59FDDE2B" w14:textId="77777777" w:rsidR="001807DE" w:rsidRPr="00C316AD" w:rsidRDefault="001807DE" w:rsidP="00EA0D8F">
      <w:pPr>
        <w:pStyle w:val="ListMarkedSTD"/>
      </w:pPr>
      <w:r w:rsidRPr="00C316AD">
        <w:t>кількість годин та відсоток на</w:t>
      </w:r>
      <w:r w:rsidR="00DA4400">
        <w:t xml:space="preserve"> проведення лекції та інших </w:t>
      </w:r>
      <w:proofErr w:type="spellStart"/>
      <w:r w:rsidR="00DA4400">
        <w:t>повязаних</w:t>
      </w:r>
      <w:proofErr w:type="spellEnd"/>
      <w:r w:rsidR="00DA4400">
        <w:t xml:space="preserve"> заходів (консультації, приймання екзаменів)</w:t>
      </w:r>
      <w:r w:rsidRPr="00C316AD">
        <w:t>;</w:t>
      </w:r>
    </w:p>
    <w:p w14:paraId="7B41096F" w14:textId="77777777" w:rsidR="001807DE" w:rsidRPr="00C316AD" w:rsidRDefault="001807DE" w:rsidP="00EA0D8F">
      <w:pPr>
        <w:pStyle w:val="ListMarkedSTD"/>
      </w:pPr>
      <w:r w:rsidRPr="00C316AD">
        <w:t xml:space="preserve">кількість годин та відсоток на проведення практичних </w:t>
      </w:r>
      <w:r w:rsidR="00DA4400">
        <w:t>видів занять (</w:t>
      </w:r>
      <w:r w:rsidRPr="00C316AD">
        <w:t xml:space="preserve">лабораторних </w:t>
      </w:r>
      <w:r w:rsidR="00DA4400">
        <w:t xml:space="preserve">робіт та практичних </w:t>
      </w:r>
      <w:r w:rsidRPr="00C316AD">
        <w:t>занять</w:t>
      </w:r>
      <w:r w:rsidR="00DA4400">
        <w:t>)</w:t>
      </w:r>
      <w:r w:rsidRPr="00C316AD">
        <w:t>;</w:t>
      </w:r>
    </w:p>
    <w:p w14:paraId="0913E429" w14:textId="77777777" w:rsidR="001807DE" w:rsidRPr="00C316AD" w:rsidRDefault="001807DE" w:rsidP="00EA0D8F">
      <w:pPr>
        <w:pStyle w:val="ListMarkedSTD"/>
      </w:pPr>
      <w:r w:rsidRPr="00C316AD">
        <w:t xml:space="preserve">кількість годин та відсоток на керівництво курсовим </w:t>
      </w:r>
      <w:proofErr w:type="spellStart"/>
      <w:r w:rsidRPr="00C316AD">
        <w:t>проєктуванням</w:t>
      </w:r>
      <w:proofErr w:type="spellEnd"/>
      <w:r w:rsidRPr="00C316AD">
        <w:t>;</w:t>
      </w:r>
    </w:p>
    <w:p w14:paraId="5B249DAF" w14:textId="77777777" w:rsidR="001807DE" w:rsidRPr="00C316AD" w:rsidRDefault="001807DE" w:rsidP="00EA0D8F">
      <w:pPr>
        <w:pStyle w:val="ListMarkedSTD"/>
      </w:pPr>
      <w:r w:rsidRPr="00C316AD">
        <w:t xml:space="preserve">кількість годин та відсоток на керівництво </w:t>
      </w:r>
      <w:r w:rsidR="00DA4400">
        <w:t xml:space="preserve">дипломним проектування бакалаврів або/ та </w:t>
      </w:r>
      <w:proofErr w:type="spellStart"/>
      <w:r w:rsidR="00DA4400">
        <w:t>магистрів</w:t>
      </w:r>
      <w:proofErr w:type="spellEnd"/>
      <w:r w:rsidR="00EA0D8F">
        <w:t>;</w:t>
      </w:r>
    </w:p>
    <w:p w14:paraId="26C22389" w14:textId="77777777" w:rsidR="001807DE" w:rsidRPr="00C316AD" w:rsidRDefault="00017E74" w:rsidP="001807DE">
      <w:r>
        <w:t xml:space="preserve">Показники якості розподілу занять у </w:t>
      </w:r>
      <w:proofErr w:type="spellStart"/>
      <w:r>
        <w:t>підрозіділі</w:t>
      </w:r>
      <w:proofErr w:type="spellEnd"/>
      <w:r w:rsidR="001807DE" w:rsidRPr="00C316AD">
        <w:t>:</w:t>
      </w:r>
    </w:p>
    <w:p w14:paraId="00D9F3E6" w14:textId="77777777" w:rsidR="001807DE" w:rsidRPr="00C316AD" w:rsidRDefault="001807DE" w:rsidP="00EA0D8F">
      <w:pPr>
        <w:pStyle w:val="ListNumericWithBracket"/>
      </w:pPr>
      <w:r w:rsidRPr="00C316AD">
        <w:lastRenderedPageBreak/>
        <w:t>кількість годин та відсоток занять, що проводяться докторами наук, професор</w:t>
      </w:r>
      <w:r w:rsidR="00EA0D8F">
        <w:t>ами.</w:t>
      </w:r>
    </w:p>
    <w:p w14:paraId="446E69B7" w14:textId="77777777" w:rsidR="001807DE" w:rsidRPr="00C316AD" w:rsidRDefault="001807DE" w:rsidP="00EA0D8F">
      <w:pPr>
        <w:pStyle w:val="ListNumericWithBracket"/>
      </w:pPr>
      <w:r w:rsidRPr="00C316AD">
        <w:t>кількість годин та відсоток занять, що проводяться кандидатами наук, доцентами</w:t>
      </w:r>
      <w:r w:rsidR="00EA0D8F">
        <w:t>.</w:t>
      </w:r>
    </w:p>
    <w:p w14:paraId="5ADA5CEF" w14:textId="77777777" w:rsidR="001807DE" w:rsidRPr="00C316AD" w:rsidRDefault="001807DE" w:rsidP="00EA0D8F">
      <w:pPr>
        <w:pStyle w:val="ListNumericWithBracket"/>
      </w:pPr>
      <w:r w:rsidRPr="00C316AD">
        <w:t>кількість годин та відсоток занять, що проводяться НПП без звань та ступенів.</w:t>
      </w:r>
    </w:p>
    <w:p w14:paraId="062C1EC2" w14:textId="77777777" w:rsidR="001807DE" w:rsidRPr="00C316AD" w:rsidRDefault="00017E74" w:rsidP="001807DE">
      <w:r>
        <w:t>Ретельний</w:t>
      </w:r>
      <w:r w:rsidR="001807DE" w:rsidRPr="00C316AD">
        <w:t xml:space="preserve"> опис</w:t>
      </w:r>
      <w:r>
        <w:t>, отриманий в ході аналізу б</w:t>
      </w:r>
      <w:r w:rsidR="001807DE" w:rsidRPr="00C316AD">
        <w:t>ізнес-процесу</w:t>
      </w:r>
      <w:r>
        <w:t>,</w:t>
      </w:r>
      <w:r w:rsidR="001807DE" w:rsidRPr="00C316AD">
        <w:t xml:space="preserve"> дозволяє визначити завдання, які потрібно вирішити для його реалізації. До цих етапів слід включити:</w:t>
      </w:r>
    </w:p>
    <w:p w14:paraId="65A4BB76" w14:textId="77777777" w:rsidR="001807DE" w:rsidRPr="00C316AD" w:rsidRDefault="00017E74" w:rsidP="001807DE">
      <w:r>
        <w:t xml:space="preserve">формування набору </w:t>
      </w:r>
      <w:r w:rsidR="001807DE" w:rsidRPr="00C316AD">
        <w:t xml:space="preserve">показників оцінювання варіанту </w:t>
      </w:r>
      <w:r>
        <w:t>Р</w:t>
      </w:r>
      <w:r w:rsidR="001807DE" w:rsidRPr="00C316AD">
        <w:t>НН;</w:t>
      </w:r>
    </w:p>
    <w:p w14:paraId="7BB8868A" w14:textId="77777777" w:rsidR="001807DE" w:rsidRPr="00C316AD" w:rsidRDefault="003525E3" w:rsidP="001807DE">
      <w:r>
        <w:t>формування</w:t>
      </w:r>
      <w:r w:rsidR="001807DE" w:rsidRPr="00C316AD">
        <w:t xml:space="preserve"> математичн</w:t>
      </w:r>
      <w:r>
        <w:t>их формул</w:t>
      </w:r>
      <w:r w:rsidR="001807DE" w:rsidRPr="00C316AD">
        <w:t xml:space="preserve"> для розрахунку показників оцінювання варіанту </w:t>
      </w:r>
      <w:r>
        <w:t>Р</w:t>
      </w:r>
      <w:r w:rsidR="001807DE" w:rsidRPr="00C316AD">
        <w:t>НН</w:t>
      </w:r>
      <w:r>
        <w:t xml:space="preserve">, а </w:t>
      </w:r>
      <w:proofErr w:type="spellStart"/>
      <w:r>
        <w:t>такж</w:t>
      </w:r>
      <w:proofErr w:type="spellEnd"/>
      <w:r w:rsidR="001807DE" w:rsidRPr="00C316AD">
        <w:t xml:space="preserve"> та алгоритм</w:t>
      </w:r>
      <w:r>
        <w:t>ів</w:t>
      </w:r>
      <w:r w:rsidR="001807DE" w:rsidRPr="00C316AD">
        <w:t xml:space="preserve"> їх обчислення;</w:t>
      </w:r>
    </w:p>
    <w:p w14:paraId="710E52D1" w14:textId="77777777" w:rsidR="001807DE" w:rsidRPr="00C316AD" w:rsidRDefault="003525E3" w:rsidP="001807DE">
      <w:r>
        <w:t xml:space="preserve">розробити модель зберігання даних </w:t>
      </w:r>
      <w:r w:rsidR="001807DE" w:rsidRPr="00C316AD">
        <w:t>для розрахунків</w:t>
      </w:r>
      <w:r>
        <w:t xml:space="preserve">, а також для </w:t>
      </w:r>
      <w:r w:rsidR="001807DE" w:rsidRPr="00C316AD">
        <w:t xml:space="preserve"> </w:t>
      </w:r>
      <w:r>
        <w:t xml:space="preserve">збереження </w:t>
      </w:r>
      <w:r w:rsidR="001807DE" w:rsidRPr="00C316AD">
        <w:t>показників варіантів розподілу;</w:t>
      </w:r>
    </w:p>
    <w:p w14:paraId="4D8C1157" w14:textId="77777777" w:rsidR="001807DE" w:rsidRPr="00C316AD" w:rsidRDefault="003525E3" w:rsidP="001807DE">
      <w:r w:rsidRPr="00C316AD">
        <w:t>обраного стеку технологій</w:t>
      </w:r>
      <w:r>
        <w:t>, спроектувати,</w:t>
      </w:r>
      <w:r w:rsidRPr="00C316AD">
        <w:t xml:space="preserve"> </w:t>
      </w:r>
      <w:r w:rsidR="001807DE" w:rsidRPr="00C316AD">
        <w:t xml:space="preserve">розробити </w:t>
      </w:r>
      <w:r>
        <w:t xml:space="preserve">та </w:t>
      </w:r>
      <w:r w:rsidRPr="00C316AD">
        <w:t xml:space="preserve">протестувати </w:t>
      </w:r>
      <w:r w:rsidR="001807DE" w:rsidRPr="00C316AD">
        <w:t>програмн</w:t>
      </w:r>
      <w:r>
        <w:t>е</w:t>
      </w:r>
      <w:r w:rsidR="001807DE" w:rsidRPr="00C316AD">
        <w:t xml:space="preserve"> </w:t>
      </w:r>
      <w:proofErr w:type="spellStart"/>
      <w:r>
        <w:t>забезпеченя</w:t>
      </w:r>
      <w:proofErr w:type="spellEnd"/>
      <w:r>
        <w:t xml:space="preserve"> </w:t>
      </w:r>
      <w:r w:rsidR="001807DE" w:rsidRPr="00C316AD">
        <w:t xml:space="preserve"> </w:t>
      </w:r>
      <w:r>
        <w:t xml:space="preserve">для розрахунку </w:t>
      </w:r>
      <w:r w:rsidR="001807DE" w:rsidRPr="00C316AD">
        <w:t xml:space="preserve">показників варіанту </w:t>
      </w:r>
      <w:r>
        <w:t>розподілу;</w:t>
      </w:r>
    </w:p>
    <w:p w14:paraId="1182025C" w14:textId="77777777" w:rsidR="001807DE" w:rsidRPr="00C316AD" w:rsidRDefault="001807DE" w:rsidP="001807DE">
      <w:r w:rsidRPr="00C316AD">
        <w:t xml:space="preserve">підготувати </w:t>
      </w:r>
      <w:r w:rsidR="00516B81">
        <w:t>демонстраційні</w:t>
      </w:r>
      <w:r w:rsidRPr="00C316AD">
        <w:t xml:space="preserve"> приклади </w:t>
      </w:r>
      <w:r w:rsidR="00516B81">
        <w:t xml:space="preserve">роботи ПЗ, а також якісно </w:t>
      </w:r>
      <w:r w:rsidRPr="00C316AD">
        <w:t xml:space="preserve"> проаналізувати коректність функціонування програмного </w:t>
      </w:r>
      <w:r w:rsidR="00516B81">
        <w:t>рішення, яке буде створен</w:t>
      </w:r>
      <w:r w:rsidR="003525E3">
        <w:t>е</w:t>
      </w:r>
      <w:r w:rsidRPr="00C316AD">
        <w:t>.</w:t>
      </w:r>
    </w:p>
    <w:p w14:paraId="43A14F66" w14:textId="77777777" w:rsidR="001807DE" w:rsidRPr="00C316AD" w:rsidRDefault="001807DE" w:rsidP="000E6767"/>
    <w:p w14:paraId="1E6FDCF0" w14:textId="77777777" w:rsidR="00316F27" w:rsidRPr="00D6408D" w:rsidRDefault="00316F27" w:rsidP="008B3D9A">
      <w:pPr>
        <w:pStyle w:val="1"/>
        <w:rPr>
          <w:lang w:val="ru-RU"/>
        </w:rPr>
      </w:pPr>
      <w:bookmarkStart w:id="10" w:name="_Toc167491270"/>
      <w:bookmarkStart w:id="11" w:name="_Toc169612918"/>
      <w:bookmarkEnd w:id="6"/>
      <w:r w:rsidRPr="007932D6">
        <w:rPr>
          <w:lang w:val="ru-RU"/>
        </w:rPr>
        <w:lastRenderedPageBreak/>
        <w:t xml:space="preserve">2 Розробка алгоритмічного та інформаційного забезпечення процесу оцінювання </w:t>
      </w:r>
      <w:r w:rsidR="003525E3" w:rsidRPr="007932D6">
        <w:rPr>
          <w:lang w:val="ru-RU"/>
        </w:rPr>
        <w:t>розподілу</w:t>
      </w:r>
      <w:r w:rsidR="003525E3" w:rsidRPr="008B3D9A">
        <w:t> </w:t>
      </w:r>
      <w:r w:rsidRPr="007932D6">
        <w:rPr>
          <w:lang w:val="ru-RU"/>
        </w:rPr>
        <w:t>навчального</w:t>
      </w:r>
      <w:r w:rsidR="003525E3" w:rsidRPr="008B3D9A">
        <w:t> </w:t>
      </w:r>
      <w:r w:rsidRPr="007932D6">
        <w:rPr>
          <w:lang w:val="ru-RU"/>
        </w:rPr>
        <w:t>навантаження</w:t>
      </w:r>
      <w:bookmarkEnd w:id="10"/>
      <w:bookmarkEnd w:id="11"/>
    </w:p>
    <w:p w14:paraId="447BB7B5" w14:textId="77777777" w:rsidR="00316F27" w:rsidRPr="007932D6" w:rsidRDefault="00316F27" w:rsidP="008B3D9A">
      <w:pPr>
        <w:pStyle w:val="20"/>
        <w:rPr>
          <w:lang w:val="ru-RU"/>
        </w:rPr>
      </w:pPr>
      <w:bookmarkStart w:id="12" w:name="_Toc135086162"/>
      <w:bookmarkStart w:id="13" w:name="_Toc167491271"/>
      <w:bookmarkStart w:id="14" w:name="_Toc169612919"/>
      <w:r w:rsidRPr="007932D6">
        <w:rPr>
          <w:lang w:val="ru-RU"/>
        </w:rPr>
        <w:t xml:space="preserve">2.1 </w:t>
      </w:r>
      <w:proofErr w:type="spellStart"/>
      <w:r w:rsidRPr="007932D6">
        <w:rPr>
          <w:lang w:val="ru-RU"/>
        </w:rPr>
        <w:t>Розробка</w:t>
      </w:r>
      <w:proofErr w:type="spellEnd"/>
      <w:r w:rsidRPr="007932D6">
        <w:rPr>
          <w:lang w:val="ru-RU"/>
        </w:rPr>
        <w:t xml:space="preserve"> </w:t>
      </w:r>
      <w:proofErr w:type="spellStart"/>
      <w:r w:rsidR="00237505" w:rsidRPr="007932D6">
        <w:rPr>
          <w:lang w:val="ru-RU"/>
        </w:rPr>
        <w:t>алгоритмів</w:t>
      </w:r>
      <w:proofErr w:type="spellEnd"/>
      <w:r w:rsidRPr="007932D6">
        <w:rPr>
          <w:lang w:val="ru-RU"/>
        </w:rPr>
        <w:t xml:space="preserve"> </w:t>
      </w:r>
      <w:bookmarkEnd w:id="12"/>
      <w:proofErr w:type="spellStart"/>
      <w:r w:rsidRPr="007932D6">
        <w:rPr>
          <w:lang w:val="ru-RU"/>
        </w:rPr>
        <w:t>оцінювання</w:t>
      </w:r>
      <w:proofErr w:type="spellEnd"/>
      <w:r w:rsidR="003525E3" w:rsidRPr="008B3D9A">
        <w:t> </w:t>
      </w:r>
      <w:proofErr w:type="spellStart"/>
      <w:r w:rsidRPr="007932D6">
        <w:rPr>
          <w:lang w:val="ru-RU"/>
        </w:rPr>
        <w:t>розподілу</w:t>
      </w:r>
      <w:proofErr w:type="spellEnd"/>
      <w:r w:rsidRPr="007932D6">
        <w:rPr>
          <w:lang w:val="ru-RU"/>
        </w:rPr>
        <w:t xml:space="preserve"> </w:t>
      </w:r>
      <w:proofErr w:type="spellStart"/>
      <w:r w:rsidRPr="007932D6">
        <w:rPr>
          <w:lang w:val="ru-RU"/>
        </w:rPr>
        <w:t>навчального</w:t>
      </w:r>
      <w:proofErr w:type="spellEnd"/>
      <w:r w:rsidR="003525E3" w:rsidRPr="008B3D9A">
        <w:t> </w:t>
      </w:r>
      <w:proofErr w:type="spellStart"/>
      <w:r w:rsidRPr="007932D6">
        <w:rPr>
          <w:lang w:val="ru-RU"/>
        </w:rPr>
        <w:t>навантаження</w:t>
      </w:r>
      <w:bookmarkEnd w:id="13"/>
      <w:bookmarkEnd w:id="14"/>
      <w:proofErr w:type="spellEnd"/>
    </w:p>
    <w:p w14:paraId="59437065" w14:textId="77777777" w:rsidR="00316F27" w:rsidRPr="007932D6" w:rsidRDefault="00316F27" w:rsidP="008B3D9A">
      <w:pPr>
        <w:pStyle w:val="3"/>
        <w:rPr>
          <w:lang w:val="ru-RU"/>
        </w:rPr>
      </w:pPr>
      <w:bookmarkStart w:id="15" w:name="_Toc167491272"/>
      <w:bookmarkStart w:id="16" w:name="_Toc169612920"/>
      <w:r w:rsidRPr="007932D6">
        <w:rPr>
          <w:lang w:val="ru-RU"/>
        </w:rPr>
        <w:t xml:space="preserve">2.1.1 </w:t>
      </w:r>
      <w:proofErr w:type="spellStart"/>
      <w:r w:rsidRPr="007932D6">
        <w:rPr>
          <w:lang w:val="ru-RU"/>
        </w:rPr>
        <w:t>Розробка</w:t>
      </w:r>
      <w:proofErr w:type="spellEnd"/>
      <w:r w:rsidRPr="007932D6">
        <w:rPr>
          <w:lang w:val="ru-RU"/>
        </w:rPr>
        <w:t xml:space="preserve"> </w:t>
      </w:r>
      <w:proofErr w:type="spellStart"/>
      <w:r w:rsidRPr="007932D6">
        <w:rPr>
          <w:lang w:val="ru-RU"/>
        </w:rPr>
        <w:t>моделі</w:t>
      </w:r>
      <w:proofErr w:type="spellEnd"/>
      <w:r w:rsidRPr="007932D6">
        <w:rPr>
          <w:lang w:val="ru-RU"/>
        </w:rPr>
        <w:t xml:space="preserve"> </w:t>
      </w:r>
      <w:proofErr w:type="spellStart"/>
      <w:r w:rsidRPr="007932D6">
        <w:rPr>
          <w:lang w:val="ru-RU"/>
        </w:rPr>
        <w:t>оцінювання</w:t>
      </w:r>
      <w:proofErr w:type="spellEnd"/>
      <w:r w:rsidRPr="007932D6">
        <w:rPr>
          <w:lang w:val="ru-RU"/>
        </w:rPr>
        <w:t xml:space="preserve"> </w:t>
      </w:r>
      <w:proofErr w:type="spellStart"/>
      <w:r w:rsidRPr="007932D6">
        <w:rPr>
          <w:lang w:val="ru-RU"/>
        </w:rPr>
        <w:t>повноти</w:t>
      </w:r>
      <w:proofErr w:type="spellEnd"/>
      <w:r w:rsidRPr="007932D6">
        <w:rPr>
          <w:lang w:val="ru-RU"/>
        </w:rPr>
        <w:t xml:space="preserve"> </w:t>
      </w:r>
      <w:proofErr w:type="spellStart"/>
      <w:r w:rsidRPr="007932D6">
        <w:rPr>
          <w:lang w:val="ru-RU"/>
        </w:rPr>
        <w:t>розподілу</w:t>
      </w:r>
      <w:bookmarkEnd w:id="15"/>
      <w:bookmarkEnd w:id="16"/>
      <w:proofErr w:type="spellEnd"/>
    </w:p>
    <w:p w14:paraId="0B3BC423" w14:textId="77777777" w:rsidR="003525E3" w:rsidRDefault="003525E3" w:rsidP="00316F27">
      <w:r w:rsidRPr="00C316AD">
        <w:t>Повнота розподілу</w:t>
      </w:r>
      <w:r>
        <w:rPr>
          <w:lang w:val="ru-RU"/>
        </w:rPr>
        <w:t xml:space="preserve"> </w:t>
      </w:r>
      <w:proofErr w:type="spellStart"/>
      <w:r>
        <w:rPr>
          <w:lang w:val="ru-RU"/>
        </w:rPr>
        <w:t>навчального</w:t>
      </w:r>
      <w:proofErr w:type="spellEnd"/>
      <w:r>
        <w:rPr>
          <w:lang w:val="ru-RU"/>
        </w:rPr>
        <w:t xml:space="preserve"> </w:t>
      </w:r>
      <w:proofErr w:type="spellStart"/>
      <w:r>
        <w:rPr>
          <w:lang w:val="ru-RU"/>
        </w:rPr>
        <w:t>навантаження</w:t>
      </w:r>
      <w:proofErr w:type="spellEnd"/>
      <w:r>
        <w:rPr>
          <w:lang w:val="ru-RU"/>
        </w:rPr>
        <w:t xml:space="preserve"> –  </w:t>
      </w:r>
      <w:r w:rsidRPr="00C316AD">
        <w:t xml:space="preserve">характеристика варіанту </w:t>
      </w:r>
      <w:proofErr w:type="spellStart"/>
      <w:r>
        <w:rPr>
          <w:lang w:val="ru-RU"/>
        </w:rPr>
        <w:t>розподілу</w:t>
      </w:r>
      <w:proofErr w:type="spellEnd"/>
      <w:r w:rsidRPr="00C316AD">
        <w:t>, яка визначає</w:t>
      </w:r>
      <w:r>
        <w:t xml:space="preserve"> </w:t>
      </w:r>
      <w:proofErr w:type="spellStart"/>
      <w:r>
        <w:t>забезпеченність</w:t>
      </w:r>
      <w:proofErr w:type="spellEnd"/>
      <w:r>
        <w:t xml:space="preserve"> викладачем всіх занять, що заплановані до проведення. </w:t>
      </w:r>
    </w:p>
    <w:p w14:paraId="0EE02658" w14:textId="77777777" w:rsidR="00316F27" w:rsidRPr="00C316AD" w:rsidRDefault="00316F27" w:rsidP="00316F27">
      <w:r w:rsidRPr="00C316AD">
        <w:t xml:space="preserve">На теперішній час </w:t>
      </w:r>
      <w:r w:rsidR="003525E3">
        <w:t xml:space="preserve">такий </w:t>
      </w:r>
      <w:proofErr w:type="spellStart"/>
      <w:r w:rsidR="003525E3">
        <w:t>пказник</w:t>
      </w:r>
      <w:proofErr w:type="spellEnd"/>
      <w:r w:rsidRPr="00C316AD">
        <w:t xml:space="preserve"> розподілу навчального плану </w:t>
      </w:r>
      <w:r w:rsidR="003525E3">
        <w:t>(РНН) швидше</w:t>
      </w:r>
      <w:r w:rsidRPr="00C316AD">
        <w:t xml:space="preserve"> визначити, застосовуючи </w:t>
      </w:r>
      <w:r w:rsidR="003525E3">
        <w:t xml:space="preserve">можливості табличного процесора </w:t>
      </w:r>
      <w:r w:rsidR="003525E3">
        <w:rPr>
          <w:lang w:val="en-US"/>
        </w:rPr>
        <w:t>Microsoft</w:t>
      </w:r>
      <w:r w:rsidR="003525E3" w:rsidRPr="007932D6">
        <w:rPr>
          <w:lang w:val="ru-RU"/>
        </w:rPr>
        <w:t xml:space="preserve"> </w:t>
      </w:r>
      <w:r w:rsidRPr="00C316AD">
        <w:t xml:space="preserve">Excel. Для цього можна просто встановити фільтр на колонку із прізвищами викладачів, </w:t>
      </w:r>
      <w:r w:rsidR="003525E3">
        <w:t xml:space="preserve">а потім </w:t>
      </w:r>
      <w:r w:rsidRPr="00C316AD">
        <w:t>обрати варіант фільтру «Пусті рядки». З іншого боку, якщо у переліку варіанту «Пусті рядки» немає, то це свідчить, що розподіл навантаження здійснений у повному обсязі</w:t>
      </w:r>
      <w:r w:rsidR="00237505">
        <w:t xml:space="preserve"> [1</w:t>
      </w:r>
      <w:r w:rsidR="00F9399C">
        <w:t>3</w:t>
      </w:r>
      <w:r w:rsidR="00237505">
        <w:t>]</w:t>
      </w:r>
      <w:r w:rsidRPr="00C316AD">
        <w:t>.</w:t>
      </w:r>
    </w:p>
    <w:p w14:paraId="482BB737" w14:textId="77777777" w:rsidR="00316F27" w:rsidRDefault="00316F27" w:rsidP="00316F27">
      <w:r w:rsidRPr="00C316AD">
        <w:t xml:space="preserve">Аналогічно визначається відсутність </w:t>
      </w:r>
      <w:r w:rsidR="003525E3">
        <w:t>закріплення</w:t>
      </w:r>
      <w:r w:rsidRPr="00C316AD">
        <w:t xml:space="preserve"> керівник</w:t>
      </w:r>
      <w:r w:rsidR="003525E3">
        <w:t>ів за м</w:t>
      </w:r>
      <w:r w:rsidRPr="00C316AD">
        <w:t>агістра</w:t>
      </w:r>
      <w:r w:rsidR="003525E3">
        <w:t>ми</w:t>
      </w:r>
      <w:r w:rsidRPr="00C316AD">
        <w:t xml:space="preserve"> або бакалавра</w:t>
      </w:r>
      <w:r w:rsidR="003525E3">
        <w:t>ми</w:t>
      </w:r>
      <w:r w:rsidRPr="00C316AD">
        <w:t xml:space="preserve">. Так само можна накласти фільтр та отримати результат. </w:t>
      </w:r>
    </w:p>
    <w:p w14:paraId="50208A21" w14:textId="77777777" w:rsidR="003525E3" w:rsidRPr="00C316AD" w:rsidRDefault="003525E3" w:rsidP="00316F27">
      <w:r>
        <w:t xml:space="preserve">Але є один момент, який визначає </w:t>
      </w:r>
      <w:proofErr w:type="spellStart"/>
      <w:r>
        <w:t>необходимість</w:t>
      </w:r>
      <w:proofErr w:type="spellEnd"/>
      <w:r>
        <w:t xml:space="preserve"> змін – зараз розподіл на осінь та на весну</w:t>
      </w:r>
      <w:r w:rsidR="00FF7882">
        <w:t xml:space="preserve"> розташовуються на різних листах. Це потребує установу фільтрів двічі. На рис.2.1 представлений можливий </w:t>
      </w:r>
      <w:proofErr w:type="spellStart"/>
      <w:r w:rsidR="00FF7882">
        <w:t>варінат</w:t>
      </w:r>
      <w:proofErr w:type="spellEnd"/>
      <w:r w:rsidR="00FF7882">
        <w:t xml:space="preserve"> представлення </w:t>
      </w:r>
      <w:proofErr w:type="spellStart"/>
      <w:r w:rsidR="00FF7882">
        <w:t>ерезультатів</w:t>
      </w:r>
      <w:proofErr w:type="spellEnd"/>
      <w:r w:rsidR="00FF7882">
        <w:t xml:space="preserve"> виконання етапу, коли дані зведені на один лист після простото </w:t>
      </w:r>
      <w:proofErr w:type="spellStart"/>
      <w:r w:rsidR="00FF7882">
        <w:t>натскання</w:t>
      </w:r>
      <w:proofErr w:type="spellEnd"/>
      <w:r w:rsidR="00FF7882">
        <w:t xml:space="preserve"> на кнопку.</w:t>
      </w:r>
    </w:p>
    <w:p w14:paraId="0B5FE2F7" w14:textId="77777777" w:rsidR="00316F27" w:rsidRPr="00C316AD" w:rsidRDefault="00FF7882" w:rsidP="00316F27">
      <w:r>
        <w:t>Н</w:t>
      </w:r>
      <w:r w:rsidR="00316F27" w:rsidRPr="00C316AD">
        <w:t>а рис.2.2.</w:t>
      </w:r>
      <w:r>
        <w:t xml:space="preserve"> показаний варіант представлення даних про дипломників та їх керівників. Тут в одному місці зведені відомості про всі категорії студентів, які пишуть кваліфікаційні роботи. Можна сказати по іншому – всі студентів 4, 5 та 6 курсів.</w:t>
      </w:r>
    </w:p>
    <w:p w14:paraId="7892E270" w14:textId="77777777" w:rsidR="00FF7882" w:rsidRDefault="00FF7882" w:rsidP="00FF7882">
      <w:pPr>
        <w:pStyle w:val="Picture"/>
      </w:pPr>
      <w:r w:rsidRPr="00C316AD">
        <w:rPr>
          <w:noProof/>
          <w:lang w:val="en-US" w:eastAsia="en-US"/>
        </w:rPr>
        <w:lastRenderedPageBreak/>
        <w:drawing>
          <wp:inline distT="0" distB="0" distL="0" distR="0" wp14:anchorId="1B169427" wp14:editId="325034A4">
            <wp:extent cx="5968931" cy="188242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6275" cy="1887898"/>
                    </a:xfrm>
                    <a:prstGeom prst="rect">
                      <a:avLst/>
                    </a:prstGeom>
                    <a:noFill/>
                    <a:ln>
                      <a:noFill/>
                    </a:ln>
                  </pic:spPr>
                </pic:pic>
              </a:graphicData>
            </a:graphic>
          </wp:inline>
        </w:drawing>
      </w:r>
    </w:p>
    <w:p w14:paraId="3605D22F" w14:textId="77777777" w:rsidR="00FF7882" w:rsidRPr="00C316AD" w:rsidRDefault="00FF7882" w:rsidP="00FF7882">
      <w:pPr>
        <w:pStyle w:val="Picturenumber"/>
      </w:pPr>
      <w:r w:rsidRPr="00C316AD">
        <w:t xml:space="preserve">Рисунок 2.1 – </w:t>
      </w:r>
      <w:r>
        <w:t>П</w:t>
      </w:r>
      <w:r w:rsidRPr="00C316AD">
        <w:t xml:space="preserve">редставлення </w:t>
      </w:r>
      <w:r>
        <w:t>відомостей для оцінки</w:t>
      </w:r>
      <w:r w:rsidRPr="00C316AD">
        <w:t xml:space="preserve"> неповноти </w:t>
      </w:r>
      <w:r>
        <w:t xml:space="preserve">призначення </w:t>
      </w:r>
      <w:r w:rsidRPr="00C316AD">
        <w:t xml:space="preserve"> викладачів </w:t>
      </w:r>
      <w:r>
        <w:t xml:space="preserve">на </w:t>
      </w:r>
      <w:r w:rsidRPr="00C316AD">
        <w:t>дисципліни</w:t>
      </w:r>
    </w:p>
    <w:p w14:paraId="185D1358" w14:textId="77777777" w:rsidR="00FF7882" w:rsidRDefault="00FF7882" w:rsidP="00316F27"/>
    <w:p w14:paraId="45BBC846" w14:textId="77777777" w:rsidR="00316F27" w:rsidRPr="00C316AD" w:rsidRDefault="00316F27" w:rsidP="00316F27">
      <w:pPr>
        <w:pStyle w:val="Picture"/>
      </w:pPr>
      <w:r w:rsidRPr="00C316AD">
        <w:rPr>
          <w:noProof/>
          <w:lang w:val="en-US" w:eastAsia="en-US"/>
        </w:rPr>
        <w:drawing>
          <wp:inline distT="0" distB="0" distL="0" distR="0" wp14:anchorId="0E8D9297" wp14:editId="683D5E41">
            <wp:extent cx="2826384" cy="390669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9334" cy="3924593"/>
                    </a:xfrm>
                    <a:prstGeom prst="rect">
                      <a:avLst/>
                    </a:prstGeom>
                    <a:noFill/>
                    <a:ln>
                      <a:noFill/>
                    </a:ln>
                  </pic:spPr>
                </pic:pic>
              </a:graphicData>
            </a:graphic>
          </wp:inline>
        </w:drawing>
      </w:r>
    </w:p>
    <w:p w14:paraId="4FFEECD6" w14:textId="77777777" w:rsidR="00316F27" w:rsidRPr="00C316AD" w:rsidRDefault="00316F27" w:rsidP="00316F27">
      <w:pPr>
        <w:pStyle w:val="Picturenumber"/>
      </w:pPr>
      <w:r w:rsidRPr="00C316AD">
        <w:t xml:space="preserve">Рисунок 2.2 – </w:t>
      </w:r>
      <w:r w:rsidR="005D35ED">
        <w:t>П</w:t>
      </w:r>
      <w:r w:rsidRPr="00C316AD">
        <w:t xml:space="preserve">редставлення </w:t>
      </w:r>
      <w:r w:rsidR="005D35ED">
        <w:t>відомостей для оцінки</w:t>
      </w:r>
      <w:r w:rsidR="005D35ED" w:rsidRPr="00C316AD">
        <w:t xml:space="preserve"> </w:t>
      </w:r>
      <w:r w:rsidRPr="00C316AD">
        <w:t>неповноти призначення керівників дипломного проектування</w:t>
      </w:r>
    </w:p>
    <w:p w14:paraId="01D0AB8E" w14:textId="77777777" w:rsidR="00FF7882" w:rsidRDefault="00FF7882" w:rsidP="00FF7882"/>
    <w:p w14:paraId="3D5229F2" w14:textId="77777777" w:rsidR="00FF7882" w:rsidRPr="00C316AD" w:rsidRDefault="00FF7882" w:rsidP="00FF7882">
      <w:r w:rsidRPr="00C316AD">
        <w:t xml:space="preserve">Обидва варіант демонструють варіант, який припускає можливість </w:t>
      </w:r>
      <w:r>
        <w:t xml:space="preserve">зберегти у окремому файлі </w:t>
      </w:r>
      <w:r w:rsidRPr="00C316AD">
        <w:t xml:space="preserve">всі виявлені недоліки. Далі цей файл можна </w:t>
      </w:r>
      <w:r>
        <w:lastRenderedPageBreak/>
        <w:t>відправити на друк, відправити поштою з</w:t>
      </w:r>
      <w:r w:rsidRPr="00C316AD">
        <w:t xml:space="preserve">авідуючому кафедри для аналізу, представити на слайді </w:t>
      </w:r>
      <w:r>
        <w:t xml:space="preserve">презентації, що буде демонструватися на службовій нараді. Також перелік у форматі «всі студенти без </w:t>
      </w:r>
      <w:proofErr w:type="spellStart"/>
      <w:r>
        <w:t>креівників</w:t>
      </w:r>
      <w:proofErr w:type="spellEnd"/>
      <w:r>
        <w:t xml:space="preserve"> </w:t>
      </w:r>
      <w:r w:rsidRPr="00C316AD">
        <w:t>4 та 5 курсів</w:t>
      </w:r>
      <w:r>
        <w:t>»</w:t>
      </w:r>
      <w:r w:rsidRPr="00C316AD">
        <w:t xml:space="preserve">, можна </w:t>
      </w:r>
      <w:r>
        <w:t xml:space="preserve">розташувати на загальних </w:t>
      </w:r>
      <w:r w:rsidRPr="00C316AD">
        <w:t>огляд викладач</w:t>
      </w:r>
      <w:r>
        <w:t xml:space="preserve">ам </w:t>
      </w:r>
      <w:r w:rsidRPr="00C316AD">
        <w:t xml:space="preserve">для приймання у </w:t>
      </w:r>
      <w:r>
        <w:t>вибору нових вихованців у недалекому</w:t>
      </w:r>
      <w:r w:rsidRPr="00C316AD">
        <w:t xml:space="preserve"> майбутньому.</w:t>
      </w:r>
    </w:p>
    <w:p w14:paraId="14200E13" w14:textId="77777777" w:rsidR="00316F27" w:rsidRPr="00C316AD" w:rsidRDefault="00C90734" w:rsidP="00316F27">
      <w:r>
        <w:t>Наступним етапом є оцінювання коректності розподілу.</w:t>
      </w:r>
    </w:p>
    <w:p w14:paraId="2CC89B43" w14:textId="77777777" w:rsidR="00316F27" w:rsidRPr="007932D6" w:rsidRDefault="00316F27" w:rsidP="00316F27">
      <w:pPr>
        <w:pStyle w:val="3"/>
        <w:rPr>
          <w:lang w:val="uk-UA"/>
        </w:rPr>
      </w:pPr>
      <w:bookmarkStart w:id="17" w:name="_Toc167491273"/>
      <w:bookmarkStart w:id="18" w:name="_Toc169612921"/>
      <w:r w:rsidRPr="007932D6">
        <w:rPr>
          <w:lang w:val="uk-UA"/>
        </w:rPr>
        <w:t>2.1.2 Розробка моделі оцінювання коректності розподілу</w:t>
      </w:r>
      <w:bookmarkEnd w:id="17"/>
      <w:bookmarkEnd w:id="18"/>
    </w:p>
    <w:p w14:paraId="26F92133" w14:textId="77777777" w:rsidR="005D35ED" w:rsidRDefault="005D35ED" w:rsidP="005D35ED">
      <w:r w:rsidRPr="00C316AD">
        <w:t xml:space="preserve">Коректність розподілу </w:t>
      </w:r>
      <w:r w:rsidRPr="007932D6">
        <w:t xml:space="preserve">навчального навантаження </w:t>
      </w:r>
      <w:r>
        <w:t xml:space="preserve">– </w:t>
      </w:r>
      <w:r w:rsidRPr="00C316AD">
        <w:t xml:space="preserve">характеристика варіанту </w:t>
      </w:r>
      <w:r w:rsidRPr="007932D6">
        <w:t>розподілу</w:t>
      </w:r>
      <w:r w:rsidRPr="00C316AD">
        <w:t>, яка визначає</w:t>
      </w:r>
      <w:r>
        <w:t xml:space="preserve"> призначення всім</w:t>
      </w:r>
      <w:r w:rsidRPr="00C316AD">
        <w:t xml:space="preserve"> штатн</w:t>
      </w:r>
      <w:r>
        <w:t>им</w:t>
      </w:r>
      <w:r w:rsidRPr="00C316AD">
        <w:t xml:space="preserve"> викладач</w:t>
      </w:r>
      <w:r>
        <w:t>ам</w:t>
      </w:r>
      <w:r w:rsidRPr="00C316AD">
        <w:t xml:space="preserve"> кафедри </w:t>
      </w:r>
      <w:r>
        <w:t>визначеного нормами</w:t>
      </w:r>
      <w:r w:rsidRPr="00C316AD">
        <w:t xml:space="preserve"> обсяг</w:t>
      </w:r>
      <w:r>
        <w:t>у</w:t>
      </w:r>
      <w:r w:rsidRPr="00C316AD">
        <w:t xml:space="preserve"> навчального навантаження</w:t>
      </w:r>
      <w:r>
        <w:t xml:space="preserve">. </w:t>
      </w:r>
    </w:p>
    <w:p w14:paraId="3E7B5C6C" w14:textId="77777777" w:rsidR="005D35ED" w:rsidRDefault="005D35ED" w:rsidP="00316F27">
      <w:r>
        <w:t xml:space="preserve">Автоматизація розрахунків </w:t>
      </w:r>
      <w:proofErr w:type="spellStart"/>
      <w:r>
        <w:t>показніків</w:t>
      </w:r>
      <w:proofErr w:type="spellEnd"/>
      <w:r>
        <w:t xml:space="preserve"> цієї групи </w:t>
      </w:r>
      <w:r w:rsidR="00316F27" w:rsidRPr="00C316AD">
        <w:t xml:space="preserve">задача більш </w:t>
      </w:r>
      <w:proofErr w:type="spellStart"/>
      <w:r w:rsidRPr="00C316AD">
        <w:t>ресурсовитратна</w:t>
      </w:r>
      <w:proofErr w:type="spellEnd"/>
      <w:r>
        <w:t xml:space="preserve">, а тому і </w:t>
      </w:r>
      <w:r w:rsidR="00316F27" w:rsidRPr="00C316AD">
        <w:t>більш</w:t>
      </w:r>
      <w:r>
        <w:t xml:space="preserve"> актуальна</w:t>
      </w:r>
      <w:r w:rsidR="00316F27" w:rsidRPr="00C316AD">
        <w:t xml:space="preserve">. </w:t>
      </w:r>
      <w:r w:rsidRPr="00C316AD">
        <w:t>Приклад сторінки із зведеними даними про навантаження викладачів представлен</w:t>
      </w:r>
      <w:r>
        <w:t>ий</w:t>
      </w:r>
      <w:r w:rsidRPr="00C316AD">
        <w:t xml:space="preserve"> на рис.2.3.</w:t>
      </w:r>
    </w:p>
    <w:p w14:paraId="1D956C3C" w14:textId="77777777" w:rsidR="00316F27" w:rsidRPr="00C316AD" w:rsidRDefault="00316F27" w:rsidP="00316F27"/>
    <w:p w14:paraId="0865FAD7" w14:textId="77777777" w:rsidR="00316F27" w:rsidRPr="00C316AD" w:rsidRDefault="00316F27" w:rsidP="00316F27">
      <w:pPr>
        <w:pStyle w:val="Picture"/>
      </w:pPr>
      <w:r w:rsidRPr="00C316AD">
        <w:rPr>
          <w:noProof/>
          <w:lang w:val="en-US" w:eastAsia="en-US"/>
        </w:rPr>
        <w:drawing>
          <wp:inline distT="0" distB="0" distL="0" distR="0" wp14:anchorId="1555D4AF" wp14:editId="18CCF4B9">
            <wp:extent cx="5705341" cy="208126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100" cy="2085188"/>
                    </a:xfrm>
                    <a:prstGeom prst="rect">
                      <a:avLst/>
                    </a:prstGeom>
                    <a:noFill/>
                    <a:ln>
                      <a:noFill/>
                    </a:ln>
                  </pic:spPr>
                </pic:pic>
              </a:graphicData>
            </a:graphic>
          </wp:inline>
        </w:drawing>
      </w:r>
    </w:p>
    <w:p w14:paraId="4B54B0B1" w14:textId="77777777" w:rsidR="00316F27" w:rsidRDefault="00316F27" w:rsidP="00316F27">
      <w:pPr>
        <w:pStyle w:val="Picturenumber"/>
      </w:pPr>
      <w:r w:rsidRPr="00C316AD">
        <w:t xml:space="preserve">Рисунок 2.3 – </w:t>
      </w:r>
      <w:r w:rsidR="005D35ED">
        <w:t>Представлення відомостей для оцінки якості ро</w:t>
      </w:r>
      <w:r w:rsidRPr="00C316AD">
        <w:t>зподіл</w:t>
      </w:r>
      <w:r w:rsidR="005D35ED">
        <w:t>у</w:t>
      </w:r>
      <w:r w:rsidRPr="00C316AD">
        <w:t xml:space="preserve"> навчального навантаження</w:t>
      </w:r>
    </w:p>
    <w:p w14:paraId="0B0B650C" w14:textId="77777777" w:rsidR="005D35ED" w:rsidRPr="005D35ED" w:rsidRDefault="005D35ED" w:rsidP="005D35ED"/>
    <w:p w14:paraId="4F3042AB" w14:textId="77777777" w:rsidR="005D35ED" w:rsidRPr="00C316AD" w:rsidRDefault="005D35ED" w:rsidP="005D35ED">
      <w:r>
        <w:t xml:space="preserve">Зараз, щоб розрахувати такі показники, </w:t>
      </w:r>
      <w:r w:rsidRPr="00C316AD">
        <w:t xml:space="preserve">необхідно перенести із листа індивідуального </w:t>
      </w:r>
      <w:proofErr w:type="spellStart"/>
      <w:r w:rsidRPr="00C316AD">
        <w:t>наванатаження</w:t>
      </w:r>
      <w:proofErr w:type="spellEnd"/>
      <w:r w:rsidRPr="00C316AD">
        <w:t xml:space="preserve"> викладача </w:t>
      </w:r>
      <w:r>
        <w:t>відомості</w:t>
      </w:r>
      <w:r w:rsidRPr="00C316AD">
        <w:t xml:space="preserve"> про </w:t>
      </w:r>
      <w:proofErr w:type="spellStart"/>
      <w:r>
        <w:t>пілсумкову</w:t>
      </w:r>
      <w:proofErr w:type="spellEnd"/>
      <w:r w:rsidRPr="00C316AD">
        <w:t xml:space="preserve"> кількість годин навантаження за весну та за осінь, а потім ще додати дані про бакалаврів </w:t>
      </w:r>
      <w:r w:rsidRPr="00C316AD">
        <w:lastRenderedPageBreak/>
        <w:t xml:space="preserve">та магістрів. Для кафедри, у штаті якої більш 50 викладачів, ця задача вирішується від 1 до 3 годин. </w:t>
      </w:r>
    </w:p>
    <w:p w14:paraId="097A74A3" w14:textId="77777777" w:rsidR="00316F27" w:rsidRPr="00C316AD" w:rsidRDefault="005D35ED" w:rsidP="00316F27">
      <w:r>
        <w:t xml:space="preserve">Крім того, </w:t>
      </w:r>
      <w:r w:rsidR="00430369">
        <w:t xml:space="preserve">необхідно </w:t>
      </w:r>
      <w:r>
        <w:t xml:space="preserve">приймати до </w:t>
      </w:r>
      <w:proofErr w:type="spellStart"/>
      <w:r>
        <w:t>увази</w:t>
      </w:r>
      <w:proofErr w:type="spellEnd"/>
      <w:r w:rsidR="00316F27" w:rsidRPr="00C316AD">
        <w:t>, що виявлення некоректного призначення годин</w:t>
      </w:r>
      <w:r w:rsidR="00430369">
        <w:t xml:space="preserve"> приз</w:t>
      </w:r>
      <w:r w:rsidR="00316F27" w:rsidRPr="00C316AD">
        <w:t>веде до переробки плану</w:t>
      </w:r>
      <w:r>
        <w:t xml:space="preserve">, що </w:t>
      </w:r>
      <w:r w:rsidR="00430369">
        <w:t xml:space="preserve">потягне за собою </w:t>
      </w:r>
      <w:r w:rsidR="00316F27" w:rsidRPr="00C316AD">
        <w:t>нов</w:t>
      </w:r>
      <w:r w:rsidR="00430369">
        <w:t>е</w:t>
      </w:r>
      <w:r w:rsidR="00316F27" w:rsidRPr="00C316AD">
        <w:t xml:space="preserve"> узгодженням змін, перерахун</w:t>
      </w:r>
      <w:r w:rsidR="00430369">
        <w:t>ок</w:t>
      </w:r>
      <w:r w:rsidR="00316F27" w:rsidRPr="00C316AD">
        <w:t xml:space="preserve"> даних, </w:t>
      </w:r>
      <w:proofErr w:type="spellStart"/>
      <w:r w:rsidR="00316F27" w:rsidRPr="00C316AD">
        <w:t>перезаповненням</w:t>
      </w:r>
      <w:proofErr w:type="spellEnd"/>
      <w:r w:rsidR="00316F27" w:rsidRPr="00C316AD">
        <w:t xml:space="preserve"> зведеної таблиці. </w:t>
      </w:r>
      <w:proofErr w:type="spellStart"/>
      <w:r>
        <w:t>Тобте</w:t>
      </w:r>
      <w:proofErr w:type="spellEnd"/>
      <w:r>
        <w:t xml:space="preserve"> буде </w:t>
      </w:r>
      <w:proofErr w:type="spellStart"/>
      <w:r>
        <w:t>запотрібним</w:t>
      </w:r>
      <w:proofErr w:type="spellEnd"/>
      <w:r>
        <w:t xml:space="preserve"> витрати ще від 1 до 3 годин часу</w:t>
      </w:r>
      <w:r w:rsidR="00316F27" w:rsidRPr="00C316AD">
        <w:t>.</w:t>
      </w:r>
    </w:p>
    <w:p w14:paraId="39D954E0" w14:textId="77777777" w:rsidR="00316F27" w:rsidRPr="00C316AD" w:rsidRDefault="00316F27" w:rsidP="00316F27">
      <w:proofErr w:type="spellStart"/>
      <w:r w:rsidRPr="00C316AD">
        <w:t>Розрахунок</w:t>
      </w:r>
      <w:r w:rsidR="005D35ED">
        <w:t>и</w:t>
      </w:r>
      <w:proofErr w:type="spellEnd"/>
      <w:r w:rsidRPr="00C316AD">
        <w:t xml:space="preserve"> показника коректності </w:t>
      </w:r>
      <w:r w:rsidR="005D35ED">
        <w:t>мають базуватися на основі норм</w:t>
      </w:r>
      <w:r w:rsidRPr="00C316AD">
        <w:t xml:space="preserve"> годин навчального навантаження</w:t>
      </w:r>
      <w:r w:rsidR="005D35ED">
        <w:t>, визначеної керівними документами закладу</w:t>
      </w:r>
      <w:r w:rsidRPr="00C316AD">
        <w:t>. Нормативна кількість годин навчальної роботи на одну ставку викладача дорівнює 600 годин. При цьому</w:t>
      </w:r>
      <w:r w:rsidR="005D35ED">
        <w:t xml:space="preserve"> кількість годин може відрізнятися у обидва боки не </w:t>
      </w:r>
      <w:proofErr w:type="spellStart"/>
      <w:r w:rsidR="005D35ED">
        <w:t>білш</w:t>
      </w:r>
      <w:proofErr w:type="spellEnd"/>
      <w:r w:rsidR="005D35ED">
        <w:t xml:space="preserve">, ніж на </w:t>
      </w:r>
      <w:r w:rsidRPr="00C316AD">
        <w:t>20% [</w:t>
      </w:r>
      <w:r w:rsidR="00F9399C">
        <w:t>10</w:t>
      </w:r>
      <w:r w:rsidRPr="00C316AD">
        <w:t xml:space="preserve">]. </w:t>
      </w:r>
    </w:p>
    <w:p w14:paraId="6199F009" w14:textId="77777777" w:rsidR="00226D62" w:rsidRDefault="005D35ED" w:rsidP="00316F27">
      <w:r>
        <w:t>Додатково кафедра на цьому етапі може враховувати додаткові показники</w:t>
      </w:r>
      <w:r w:rsidR="00226D62">
        <w:t>:</w:t>
      </w:r>
    </w:p>
    <w:p w14:paraId="699A813A" w14:textId="77777777" w:rsidR="00226D62" w:rsidRPr="00226D62" w:rsidRDefault="005D35ED" w:rsidP="00226D62">
      <w:r w:rsidRPr="00226D62">
        <w:t xml:space="preserve"> </w:t>
      </w:r>
      <w:r w:rsidR="00316F27" w:rsidRPr="00226D62">
        <w:t xml:space="preserve"> – мінімальн</w:t>
      </w:r>
      <w:r w:rsidR="00430369" w:rsidRPr="00226D62">
        <w:t>у</w:t>
      </w:r>
      <w:r w:rsidR="00316F27" w:rsidRPr="00226D62">
        <w:t xml:space="preserve"> кількість </w:t>
      </w:r>
      <w:r w:rsidR="00430369" w:rsidRPr="00226D62">
        <w:t>ба</w:t>
      </w:r>
      <w:r w:rsidR="00316F27" w:rsidRPr="00226D62">
        <w:t>калаврів</w:t>
      </w:r>
      <w:r w:rsidR="00430369" w:rsidRPr="00226D62">
        <w:t>, що закріплені на диплом,</w:t>
      </w:r>
      <w:r w:rsidR="00316F27" w:rsidRPr="00226D62">
        <w:t xml:space="preserve"> для доцентів або магістрів</w:t>
      </w:r>
      <w:r w:rsidR="00430369" w:rsidRPr="00226D62">
        <w:t xml:space="preserve">-дипломників </w:t>
      </w:r>
      <w:r w:rsidR="00316F27" w:rsidRPr="00226D62">
        <w:t xml:space="preserve">для професорів, </w:t>
      </w:r>
    </w:p>
    <w:p w14:paraId="675C86DA" w14:textId="77777777" w:rsidR="00226D62" w:rsidRPr="00226D62" w:rsidRDefault="00316F27" w:rsidP="00226D62">
      <w:r w:rsidRPr="00226D62">
        <w:t>мінімальн</w:t>
      </w:r>
      <w:r w:rsidR="00430369" w:rsidRPr="00226D62">
        <w:t>у</w:t>
      </w:r>
      <w:r w:rsidRPr="00226D62">
        <w:t xml:space="preserve"> кількість годин, що викладаються англійською при наявності сертифікату,</w:t>
      </w:r>
    </w:p>
    <w:p w14:paraId="63AE51E7" w14:textId="77777777" w:rsidR="00226D62" w:rsidRPr="00226D62" w:rsidRDefault="00316F27" w:rsidP="00226D62">
      <w:r w:rsidRPr="00226D62">
        <w:t xml:space="preserve"> тощо. </w:t>
      </w:r>
    </w:p>
    <w:p w14:paraId="3188FCA9" w14:textId="77777777" w:rsidR="00226D62" w:rsidRDefault="00226D62" w:rsidP="00316F27">
      <w:r>
        <w:t>В ході цієї роботи розрахунок цих показників не розглядається.</w:t>
      </w:r>
    </w:p>
    <w:p w14:paraId="6F51AEE4" w14:textId="77777777" w:rsidR="00316F27" w:rsidRPr="007932D6" w:rsidRDefault="00316F27" w:rsidP="00316F27">
      <w:pPr>
        <w:pStyle w:val="3"/>
        <w:rPr>
          <w:lang w:val="uk-UA"/>
        </w:rPr>
      </w:pPr>
      <w:bookmarkStart w:id="19" w:name="_Toc167491274"/>
      <w:bookmarkStart w:id="20" w:name="_Toc169612922"/>
      <w:r w:rsidRPr="007932D6">
        <w:rPr>
          <w:lang w:val="uk-UA"/>
        </w:rPr>
        <w:t>2.1.3 Розробка моделі оцінювання якості розподілу</w:t>
      </w:r>
      <w:bookmarkEnd w:id="19"/>
      <w:bookmarkEnd w:id="20"/>
    </w:p>
    <w:p w14:paraId="2BAF5651" w14:textId="77777777" w:rsidR="00226D62" w:rsidRPr="00C316AD" w:rsidRDefault="00226D62" w:rsidP="00226D62">
      <w:r w:rsidRPr="00C316AD">
        <w:t xml:space="preserve">Якість розподілу </w:t>
      </w:r>
      <w:r w:rsidRPr="007932D6">
        <w:t xml:space="preserve">навчального навантаження  – </w:t>
      </w:r>
      <w:r w:rsidRPr="00C316AD">
        <w:t xml:space="preserve">характеристика варіанту </w:t>
      </w:r>
      <w:r>
        <w:t>розподілу</w:t>
      </w:r>
      <w:r w:rsidRPr="00C316AD">
        <w:t xml:space="preserve">, яка визначає відповідність </w:t>
      </w:r>
      <w:r>
        <w:t xml:space="preserve">призначення </w:t>
      </w:r>
      <w:r w:rsidRPr="00C316AD">
        <w:t xml:space="preserve">викладачів для проведення певних видів занять відповідно до </w:t>
      </w:r>
      <w:r>
        <w:t xml:space="preserve">їх категорій, що визначні у методичних </w:t>
      </w:r>
      <w:proofErr w:type="spellStart"/>
      <w:r>
        <w:t>вказівах</w:t>
      </w:r>
      <w:proofErr w:type="spellEnd"/>
      <w:r w:rsidRPr="00C316AD">
        <w:t xml:space="preserve"> університет</w:t>
      </w:r>
      <w:r>
        <w:t>у</w:t>
      </w:r>
      <w:r w:rsidRPr="00C316AD">
        <w:t xml:space="preserve"> та кафедр</w:t>
      </w:r>
      <w:r>
        <w:t>и</w:t>
      </w:r>
      <w:r w:rsidRPr="00C316AD">
        <w:t>.</w:t>
      </w:r>
    </w:p>
    <w:p w14:paraId="008F3413" w14:textId="77777777" w:rsidR="00316F27" w:rsidRDefault="00226D62" w:rsidP="00316F27">
      <w:r>
        <w:t xml:space="preserve">Аналіз цього напрямку розподілу дозволить визначити раціональність </w:t>
      </w:r>
      <w:proofErr w:type="spellStart"/>
      <w:r>
        <w:t>прзначення</w:t>
      </w:r>
      <w:proofErr w:type="spellEnd"/>
      <w:r>
        <w:t xml:space="preserve"> викладачів на проведення занять, визначених </w:t>
      </w:r>
      <w:proofErr w:type="spellStart"/>
      <w:r>
        <w:t>навчльними</w:t>
      </w:r>
      <w:proofErr w:type="spellEnd"/>
      <w:r>
        <w:t xml:space="preserve"> планами</w:t>
      </w:r>
      <w:r w:rsidR="00316F27" w:rsidRPr="00C316AD">
        <w:t>.</w:t>
      </w:r>
      <w:r w:rsidR="00430369">
        <w:t xml:space="preserve"> Науково-педагогічні працівники проводять різні види занять – лекції, лабораторні </w:t>
      </w:r>
      <w:proofErr w:type="spellStart"/>
      <w:r w:rsidR="00430369">
        <w:t>занятття</w:t>
      </w:r>
      <w:proofErr w:type="spellEnd"/>
      <w:r w:rsidR="00430369">
        <w:t xml:space="preserve"> (ЛЗ), практичні заняття (</w:t>
      </w:r>
      <w:proofErr w:type="spellStart"/>
      <w:r w:rsidR="00430369">
        <w:t>П</w:t>
      </w:r>
      <w:r w:rsidR="00DA2860">
        <w:t>р</w:t>
      </w:r>
      <w:r w:rsidR="00430369">
        <w:t>З</w:t>
      </w:r>
      <w:proofErr w:type="spellEnd"/>
      <w:r w:rsidR="00430369">
        <w:t xml:space="preserve">). Вони керують виконання </w:t>
      </w:r>
      <w:r w:rsidR="00430369">
        <w:lastRenderedPageBreak/>
        <w:t xml:space="preserve">курсових робіт (КР) або курсових </w:t>
      </w:r>
      <w:proofErr w:type="spellStart"/>
      <w:r w:rsidR="00430369">
        <w:t>проєктів</w:t>
      </w:r>
      <w:proofErr w:type="spellEnd"/>
      <w:r w:rsidR="00430369">
        <w:t xml:space="preserve"> (КП), а також дипломних робіт (КП). Кожен із цих видів робіт вимагає різні зусилля. </w:t>
      </w:r>
    </w:p>
    <w:p w14:paraId="10CD7DCB" w14:textId="77777777" w:rsidR="005075D8" w:rsidRDefault="00430369" w:rsidP="005075D8">
      <w:r>
        <w:t xml:space="preserve">Якщо розглянути ситуацію, коли один викладач читає 32 годин лекцій, а іншій проводить </w:t>
      </w:r>
      <w:r w:rsidR="005075D8">
        <w:t>64</w:t>
      </w:r>
      <w:r>
        <w:t xml:space="preserve"> годин лабораторних занять, то це не означає, що викладач практик відпрацював </w:t>
      </w:r>
      <w:proofErr w:type="spellStart"/>
      <w:r w:rsidR="005075D8">
        <w:t>відвічі</w:t>
      </w:r>
      <w:proofErr w:type="spellEnd"/>
      <w:r w:rsidR="005075D8">
        <w:t xml:space="preserve"> </w:t>
      </w:r>
      <w:r>
        <w:t xml:space="preserve">більше. По-перше, </w:t>
      </w:r>
      <w:r w:rsidR="005075D8">
        <w:t>64 години ЛЗ</w:t>
      </w:r>
      <w:r>
        <w:t xml:space="preserve"> </w:t>
      </w:r>
      <w:r w:rsidR="005075D8">
        <w:t xml:space="preserve">– це може бути 32 години занять у двох групах потоку. По-друге, дуже часто базову частину для методичних розробок для проведення ЛЗ або </w:t>
      </w:r>
      <w:proofErr w:type="spellStart"/>
      <w:r w:rsidR="005075D8">
        <w:t>П</w:t>
      </w:r>
      <w:r w:rsidR="00DA2860">
        <w:t>р</w:t>
      </w:r>
      <w:r w:rsidR="005075D8">
        <w:t>З</w:t>
      </w:r>
      <w:proofErr w:type="spellEnd"/>
      <w:r w:rsidR="005075D8">
        <w:t xml:space="preserve"> готує саме викладач-лектор, а це значно більше, ніж 32 години, які начебто переробив викладач практик. А також слід </w:t>
      </w:r>
      <w:proofErr w:type="spellStart"/>
      <w:r w:rsidR="005075D8">
        <w:t>додайти</w:t>
      </w:r>
      <w:proofErr w:type="spellEnd"/>
      <w:r w:rsidR="005075D8">
        <w:t xml:space="preserve"> у кількість «</w:t>
      </w:r>
      <w:proofErr w:type="spellStart"/>
      <w:r w:rsidR="005075D8">
        <w:t>надгодин</w:t>
      </w:r>
      <w:proofErr w:type="spellEnd"/>
      <w:r w:rsidR="005075D8">
        <w:t xml:space="preserve">» на рішення організаційних питань, проведення консультацій та екзаменів, розробку </w:t>
      </w:r>
      <w:proofErr w:type="spellStart"/>
      <w:r w:rsidR="005075D8">
        <w:t>сілабусів</w:t>
      </w:r>
      <w:proofErr w:type="spellEnd"/>
      <w:r w:rsidR="005075D8">
        <w:t xml:space="preserve">, лекцій та презентацій, і у підсумку буде отриманий зовсім іншій результат обчислень. </w:t>
      </w:r>
    </w:p>
    <w:p w14:paraId="365F93C3" w14:textId="77777777" w:rsidR="00430369" w:rsidRPr="00C316AD" w:rsidRDefault="005075D8" w:rsidP="005075D8">
      <w:r>
        <w:t xml:space="preserve">Тому і існує «ієрархія» викладацького світу, в який визначається, що лекційні заняття мають проводити досвідчені викладачі, що займають посади доцентів та професорів, але дисциплін, в яких вони є лекторами потоку, не має перебільшувати 2-3 дисципліни. З іншого боку, доценти, які виконують роботу асистентів, проводячи купу ЛЗ та </w:t>
      </w:r>
      <w:proofErr w:type="spellStart"/>
      <w:r>
        <w:t>П</w:t>
      </w:r>
      <w:r w:rsidR="00DA2860">
        <w:t>р</w:t>
      </w:r>
      <w:r>
        <w:t>З</w:t>
      </w:r>
      <w:proofErr w:type="spellEnd"/>
      <w:r>
        <w:t xml:space="preserve">, але не відповідають за читання лекцій або не працюють із дипломникам, створюють додаткове навантаження на іншого колегу та не </w:t>
      </w:r>
      <w:proofErr w:type="spellStart"/>
      <w:r>
        <w:t>займаюсься</w:t>
      </w:r>
      <w:proofErr w:type="spellEnd"/>
      <w:r>
        <w:t xml:space="preserve"> саморозвитком і підвищення професійного рівня. Тому треба оцінювати якість розподілу</w:t>
      </w:r>
      <w:r w:rsidR="00563306">
        <w:t>, щоб виявляти «перекоси» при призначення НПП на проведення занять.</w:t>
      </w:r>
    </w:p>
    <w:p w14:paraId="0BB47BF8" w14:textId="77777777" w:rsidR="00316F27" w:rsidRPr="00C316AD" w:rsidRDefault="00B44C92" w:rsidP="00316F27">
      <w:r>
        <w:t xml:space="preserve">Для оцінювання якості розподілу </w:t>
      </w:r>
      <w:r w:rsidR="00316F27" w:rsidRPr="00C316AD">
        <w:t xml:space="preserve">треба </w:t>
      </w:r>
      <w:r>
        <w:t xml:space="preserve">витягнуті </w:t>
      </w:r>
      <w:proofErr w:type="spellStart"/>
      <w:r>
        <w:t>ітогові</w:t>
      </w:r>
      <w:proofErr w:type="spellEnd"/>
      <w:r>
        <w:t xml:space="preserve"> дані </w:t>
      </w:r>
      <w:r w:rsidR="00316F27" w:rsidRPr="00C316AD">
        <w:t>індивідуальн</w:t>
      </w:r>
      <w:r>
        <w:t>ого</w:t>
      </w:r>
      <w:r w:rsidR="00316F27" w:rsidRPr="00C316AD">
        <w:t xml:space="preserve"> розподіл</w:t>
      </w:r>
      <w:r>
        <w:t>у</w:t>
      </w:r>
      <w:r w:rsidR="00316F27" w:rsidRPr="00C316AD">
        <w:t xml:space="preserve"> </w:t>
      </w:r>
      <w:r>
        <w:t>кожного</w:t>
      </w:r>
      <w:r w:rsidR="00316F27" w:rsidRPr="00C316AD">
        <w:t xml:space="preserve"> викладача та обчислити суму значень певних колонок занять</w:t>
      </w:r>
      <w:r w:rsidR="00DA2860">
        <w:t>, в залежності від виду діяльності.</w:t>
      </w:r>
      <w:r w:rsidR="00316F27" w:rsidRPr="00C316AD">
        <w:t xml:space="preserve"> </w:t>
      </w:r>
    </w:p>
    <w:p w14:paraId="260485E7" w14:textId="77777777" w:rsidR="00316F27" w:rsidRPr="00C316AD" w:rsidRDefault="00316F27" w:rsidP="00316F27">
      <w:r w:rsidRPr="00C316AD">
        <w:t xml:space="preserve">Для </w:t>
      </w:r>
      <w:r w:rsidR="00DA2860">
        <w:t xml:space="preserve">обчислення </w:t>
      </w:r>
      <w:r w:rsidRPr="00C316AD">
        <w:t xml:space="preserve">кількості годин на </w:t>
      </w:r>
      <w:r w:rsidR="00DA2860">
        <w:t>лекційну</w:t>
      </w:r>
      <w:r w:rsidRPr="00C316AD">
        <w:t xml:space="preserve"> </w:t>
      </w:r>
      <w:r w:rsidR="00DA2860">
        <w:t>роботу</w:t>
      </w:r>
      <w:r w:rsidRPr="00C316AD">
        <w:t xml:space="preserve"> </w:t>
      </w:r>
      <w:r w:rsidR="00DA2860">
        <w:t>потрібно</w:t>
      </w:r>
      <w:r w:rsidRPr="00C316AD">
        <w:t xml:space="preserve"> знайти суму годин на читання лекцій, на консультації, на </w:t>
      </w:r>
      <w:r w:rsidR="00DA2860">
        <w:t>оцінювання</w:t>
      </w:r>
      <w:r w:rsidRPr="00C316AD">
        <w:t xml:space="preserve"> індивідуальних завдань</w:t>
      </w:r>
      <w:r w:rsidR="00DA2860">
        <w:t xml:space="preserve"> в рамках годин самостійної роботи, а також на </w:t>
      </w:r>
      <w:r w:rsidRPr="00C316AD">
        <w:t>залік</w:t>
      </w:r>
      <w:r w:rsidR="00DA2860">
        <w:t>и</w:t>
      </w:r>
      <w:r w:rsidRPr="00C316AD">
        <w:t xml:space="preserve"> та екзамен</w:t>
      </w:r>
      <w:r w:rsidR="00DA2860">
        <w:t>и</w:t>
      </w:r>
      <w:r w:rsidRPr="00C316AD">
        <w:t>.</w:t>
      </w:r>
    </w:p>
    <w:p w14:paraId="1691BA39" w14:textId="77777777" w:rsidR="00316F27" w:rsidRPr="00C316AD" w:rsidRDefault="00316F27" w:rsidP="00316F27">
      <w:r w:rsidRPr="00C316AD">
        <w:t xml:space="preserve">Для </w:t>
      </w:r>
      <w:r w:rsidR="00DA2860">
        <w:t xml:space="preserve">обчислення </w:t>
      </w:r>
      <w:r w:rsidRPr="00C316AD">
        <w:t xml:space="preserve">кількості годин на проведення практичних видів занять слід знайти суму </w:t>
      </w:r>
      <w:r w:rsidR="00DA2860">
        <w:t xml:space="preserve">часу на проведення </w:t>
      </w:r>
      <w:proofErr w:type="spellStart"/>
      <w:r w:rsidR="00DA2860">
        <w:t>ПрЗ</w:t>
      </w:r>
      <w:proofErr w:type="spellEnd"/>
      <w:r w:rsidR="00DA2860">
        <w:t xml:space="preserve"> </w:t>
      </w:r>
      <w:r w:rsidRPr="00C316AD">
        <w:t xml:space="preserve"> та </w:t>
      </w:r>
      <w:r w:rsidR="00DA2860">
        <w:t>ЛЗ</w:t>
      </w:r>
      <w:r w:rsidRPr="00C316AD">
        <w:t>.</w:t>
      </w:r>
    </w:p>
    <w:p w14:paraId="6FA1E53C" w14:textId="77777777" w:rsidR="00316F27" w:rsidRPr="00C316AD" w:rsidRDefault="00316F27" w:rsidP="00316F27">
      <w:r w:rsidRPr="00C316AD">
        <w:lastRenderedPageBreak/>
        <w:t xml:space="preserve">Для </w:t>
      </w:r>
      <w:r w:rsidR="00DA2860">
        <w:t>обчислення</w:t>
      </w:r>
      <w:r w:rsidRPr="00C316AD">
        <w:t xml:space="preserve"> кількості годин на курсове проектування слід </w:t>
      </w:r>
      <w:r w:rsidR="00771F36">
        <w:t xml:space="preserve">знайти суму часу на  </w:t>
      </w:r>
      <w:r w:rsidRPr="00C316AD">
        <w:t>консульт</w:t>
      </w:r>
      <w:r w:rsidR="00771F36">
        <w:t xml:space="preserve">ування студентів щодо </w:t>
      </w:r>
      <w:proofErr w:type="spellStart"/>
      <w:r w:rsidR="00771F36">
        <w:t>питаня</w:t>
      </w:r>
      <w:proofErr w:type="spellEnd"/>
      <w:r w:rsidR="00771F36">
        <w:t xml:space="preserve"> виконання та оформлення </w:t>
      </w:r>
      <w:r w:rsidRPr="00C316AD">
        <w:t>курсової роботи або проекту</w:t>
      </w:r>
      <w:r w:rsidR="00771F36">
        <w:t>, в яких викладач призначений керівником. В</w:t>
      </w:r>
      <w:r w:rsidRPr="00C316AD">
        <w:t xml:space="preserve"> цю кількість не входять години, у які керівник </w:t>
      </w:r>
      <w:r w:rsidR="00771F36">
        <w:t xml:space="preserve">дипломника </w:t>
      </w:r>
      <w:r w:rsidRPr="00C316AD">
        <w:t xml:space="preserve">проводить консультування </w:t>
      </w:r>
      <w:r w:rsidR="00771F36">
        <w:t xml:space="preserve">щодо </w:t>
      </w:r>
      <w:r w:rsidRPr="00C316AD">
        <w:t>виконанн</w:t>
      </w:r>
      <w:r w:rsidR="00771F36">
        <w:t xml:space="preserve">я </w:t>
      </w:r>
      <w:r w:rsidRPr="00C316AD">
        <w:t xml:space="preserve"> </w:t>
      </w:r>
      <w:r w:rsidR="00771F36">
        <w:t>КП</w:t>
      </w:r>
      <w:r w:rsidRPr="00C316AD">
        <w:t xml:space="preserve"> на тему, пов’язану із тематикою </w:t>
      </w:r>
      <w:r w:rsidR="00771F36">
        <w:t>ДП</w:t>
      </w:r>
      <w:r w:rsidRPr="00C316AD">
        <w:t>.</w:t>
      </w:r>
      <w:r w:rsidR="00771F36">
        <w:t xml:space="preserve"> Але до кількості годин цього розділу діяльності </w:t>
      </w:r>
      <w:r w:rsidRPr="00C316AD">
        <w:t>входять години на консультування дипломника, а також на підготовку проміжної курсової роботи (або декількох робіт як на 5 курсі магістратури).</w:t>
      </w:r>
    </w:p>
    <w:p w14:paraId="30E42868" w14:textId="77777777" w:rsidR="00316F27" w:rsidRPr="00C316AD" w:rsidRDefault="00316F27" w:rsidP="00316F27">
      <w:r w:rsidRPr="00C316AD">
        <w:t xml:space="preserve">До </w:t>
      </w:r>
      <w:r w:rsidR="00771F36">
        <w:t xml:space="preserve">набору </w:t>
      </w:r>
      <w:r w:rsidRPr="00C316AD">
        <w:t>«інш</w:t>
      </w:r>
      <w:r w:rsidR="00771F36">
        <w:t>і</w:t>
      </w:r>
      <w:r w:rsidRPr="00C316AD">
        <w:t xml:space="preserve"> вид</w:t>
      </w:r>
      <w:r w:rsidR="00771F36">
        <w:t>и</w:t>
      </w:r>
      <w:r w:rsidRPr="00C316AD">
        <w:t>» віднесено роботу у Державній атестаційній комісії (Д</w:t>
      </w:r>
      <w:r w:rsidR="001B2008" w:rsidRPr="007932D6">
        <w:t>А</w:t>
      </w:r>
      <w:r w:rsidRPr="00C316AD">
        <w:t xml:space="preserve">К), рецензування </w:t>
      </w:r>
      <w:r w:rsidR="00771F36">
        <w:t xml:space="preserve">дипломних робіт </w:t>
      </w:r>
      <w:r w:rsidRPr="00C316AD">
        <w:t>бакалаврів, керівництво практиками</w:t>
      </w:r>
      <w:r w:rsidR="00771F36">
        <w:t xml:space="preserve"> різних видів (виробнича, обчислювальна, переддипломна)</w:t>
      </w:r>
      <w:r w:rsidRPr="00C316AD">
        <w:t xml:space="preserve">. </w:t>
      </w:r>
    </w:p>
    <w:p w14:paraId="3BEEF021" w14:textId="77777777" w:rsidR="00316F27" w:rsidRPr="00C316AD" w:rsidRDefault="00316F27" w:rsidP="00316F27">
      <w:r w:rsidRPr="00C316AD">
        <w:t>Набір «розділів» для оцінювання може бути розширений, що має бути враховане при побудові програм</w:t>
      </w:r>
      <w:r w:rsidR="00771F36">
        <w:t>ного забезпечення</w:t>
      </w:r>
      <w:r w:rsidRPr="00C316AD">
        <w:t>.</w:t>
      </w:r>
    </w:p>
    <w:p w14:paraId="587EED5D" w14:textId="77777777" w:rsidR="00316F27" w:rsidRPr="00C316AD" w:rsidRDefault="00316F27" w:rsidP="00316F27">
      <w:r w:rsidRPr="00C316AD">
        <w:t xml:space="preserve">Результат такого розрахунку може виглядати так, як показане на рис.2.4. </w:t>
      </w:r>
    </w:p>
    <w:p w14:paraId="1864FEA6" w14:textId="77777777" w:rsidR="00316F27" w:rsidRPr="00C316AD" w:rsidRDefault="00316F27" w:rsidP="00316F27"/>
    <w:p w14:paraId="7589F56D" w14:textId="77777777" w:rsidR="00316F27" w:rsidRPr="00C316AD" w:rsidRDefault="00316F27" w:rsidP="00316F27">
      <w:pPr>
        <w:pStyle w:val="Picture"/>
      </w:pPr>
      <w:r w:rsidRPr="00C316AD">
        <w:rPr>
          <w:noProof/>
          <w:lang w:val="en-US" w:eastAsia="en-US"/>
        </w:rPr>
        <w:drawing>
          <wp:inline distT="0" distB="0" distL="0" distR="0" wp14:anchorId="09D52B10" wp14:editId="51E1ADB9">
            <wp:extent cx="5628068" cy="19466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31" cy="1950335"/>
                    </a:xfrm>
                    <a:prstGeom prst="rect">
                      <a:avLst/>
                    </a:prstGeom>
                    <a:noFill/>
                    <a:ln>
                      <a:noFill/>
                    </a:ln>
                  </pic:spPr>
                </pic:pic>
              </a:graphicData>
            </a:graphic>
          </wp:inline>
        </w:drawing>
      </w:r>
    </w:p>
    <w:p w14:paraId="48994F9B" w14:textId="77777777" w:rsidR="00316F27" w:rsidRPr="00B847B5" w:rsidRDefault="00316F27" w:rsidP="00316F27">
      <w:pPr>
        <w:pStyle w:val="Picturenumber"/>
      </w:pPr>
      <w:r w:rsidRPr="00C316AD">
        <w:t xml:space="preserve">Рисунок 2.4 – Лист із зведеними даними про </w:t>
      </w:r>
      <w:r w:rsidR="00B847B5">
        <w:t>Р</w:t>
      </w:r>
      <w:r w:rsidR="006860FD">
        <w:t>Н</w:t>
      </w:r>
      <w:r w:rsidR="00B847B5">
        <w:t>Н</w:t>
      </w:r>
    </w:p>
    <w:p w14:paraId="3C8FD4A3" w14:textId="77777777" w:rsidR="00316F27" w:rsidRPr="00C316AD" w:rsidRDefault="00316F27" w:rsidP="00316F27"/>
    <w:p w14:paraId="74DD3732" w14:textId="77777777" w:rsidR="00316F27" w:rsidRPr="00C316AD" w:rsidRDefault="006860FD" w:rsidP="00316F27">
      <w:r>
        <w:t xml:space="preserve">Якщо розрахувати описані вище характеристики, то це зробить можливим </w:t>
      </w:r>
      <w:r w:rsidR="00316F27" w:rsidRPr="00C316AD">
        <w:t>оцін</w:t>
      </w:r>
      <w:r>
        <w:t>ювання р</w:t>
      </w:r>
      <w:r w:rsidR="00316F27" w:rsidRPr="00C316AD">
        <w:t>озподіл</w:t>
      </w:r>
      <w:r>
        <w:t>у</w:t>
      </w:r>
      <w:r w:rsidR="00316F27" w:rsidRPr="00C316AD">
        <w:t xml:space="preserve"> часу викладача на </w:t>
      </w:r>
      <w:r>
        <w:t xml:space="preserve">проведення </w:t>
      </w:r>
      <w:r w:rsidR="00316F27" w:rsidRPr="00C316AD">
        <w:t>занять</w:t>
      </w:r>
      <w:r>
        <w:t xml:space="preserve"> різних типів</w:t>
      </w:r>
      <w:r w:rsidR="00316F27" w:rsidRPr="00C316AD">
        <w:t>. Керівнику</w:t>
      </w:r>
      <w:r>
        <w:t xml:space="preserve"> кафедр наявність такої таблиці забезпечить можливість аналізу поточного розподілу, щоб вияви</w:t>
      </w:r>
      <w:r w:rsidR="00316F27" w:rsidRPr="00C316AD">
        <w:t xml:space="preserve">ти ситуації, коли лекції </w:t>
      </w:r>
      <w:proofErr w:type="spellStart"/>
      <w:r w:rsidR="00316F27" w:rsidRPr="00C316AD">
        <w:t>читаються</w:t>
      </w:r>
      <w:proofErr w:type="spellEnd"/>
      <w:r w:rsidR="00316F27" w:rsidRPr="00C316AD">
        <w:t xml:space="preserve"> старшими </w:t>
      </w:r>
      <w:r w:rsidR="00316F27" w:rsidRPr="00C316AD">
        <w:lastRenderedPageBreak/>
        <w:t xml:space="preserve">викладачами без ступенів або, навпаки, професор проводить лабораторні заняття. На рисунку 2.4 можна побачити </w:t>
      </w:r>
      <w:proofErr w:type="spellStart"/>
      <w:r w:rsidR="00316F27" w:rsidRPr="00C316AD">
        <w:t>ситуцію</w:t>
      </w:r>
      <w:proofErr w:type="spellEnd"/>
      <w:r w:rsidR="00316F27" w:rsidRPr="00C316AD">
        <w:t xml:space="preserve">, коли курсовим проектуванням керує звичайний асистент. Чи забезпечить це </w:t>
      </w:r>
      <w:r>
        <w:t xml:space="preserve">належну </w:t>
      </w:r>
      <w:r w:rsidR="00316F27" w:rsidRPr="00C316AD">
        <w:t xml:space="preserve">якість </w:t>
      </w:r>
      <w:r>
        <w:t xml:space="preserve">проведення </w:t>
      </w:r>
      <w:r w:rsidR="00316F27" w:rsidRPr="00C316AD">
        <w:t xml:space="preserve">цього важливого </w:t>
      </w:r>
      <w:r>
        <w:t>етапу навчання</w:t>
      </w:r>
      <w:r w:rsidR="00316F27" w:rsidRPr="00C316AD">
        <w:t>?</w:t>
      </w:r>
    </w:p>
    <w:p w14:paraId="659B6C07" w14:textId="77777777" w:rsidR="00316F27" w:rsidRPr="00C316AD" w:rsidRDefault="00316F27" w:rsidP="00316F27">
      <w:r w:rsidRPr="00C316AD">
        <w:t>Крім аналізу</w:t>
      </w:r>
      <w:r w:rsidR="002D378E" w:rsidRPr="002D378E">
        <w:t xml:space="preserve"> </w:t>
      </w:r>
      <w:r w:rsidR="002D378E" w:rsidRPr="00C316AD">
        <w:t>індивідуальн</w:t>
      </w:r>
      <w:r w:rsidR="002D378E">
        <w:t xml:space="preserve">их показників проведення занять викладачами, також можна здійснити оцінювання відносно якості організації проведення занять за </w:t>
      </w:r>
      <w:r w:rsidRPr="00C316AD">
        <w:t xml:space="preserve">видами. </w:t>
      </w:r>
      <w:r w:rsidR="002D378E">
        <w:t xml:space="preserve">Кафедра має </w:t>
      </w:r>
      <w:proofErr w:type="spellStart"/>
      <w:r w:rsidR="002D378E">
        <w:t>задовільняти</w:t>
      </w:r>
      <w:proofErr w:type="spellEnd"/>
      <w:r w:rsidR="002D378E">
        <w:t xml:space="preserve"> визначені ліцензійні та </w:t>
      </w:r>
      <w:proofErr w:type="spellStart"/>
      <w:r w:rsidR="002D378E">
        <w:t>акредитаціні</w:t>
      </w:r>
      <w:proofErr w:type="spellEnd"/>
      <w:r w:rsidR="002D378E">
        <w:t xml:space="preserve"> вимоги [10], наприклад, </w:t>
      </w:r>
      <w:r w:rsidR="002D378E" w:rsidRPr="00C316AD">
        <w:t>щоб заняття проводили виключно викладачі із науков</w:t>
      </w:r>
      <w:r w:rsidR="002D378E">
        <w:t xml:space="preserve">им ступенем. Щоб визначити, чи </w:t>
      </w:r>
      <w:proofErr w:type="spellStart"/>
      <w:r w:rsidR="002D378E">
        <w:t>задвольняє</w:t>
      </w:r>
      <w:proofErr w:type="spellEnd"/>
      <w:r w:rsidR="002D378E">
        <w:t xml:space="preserve"> розподіл ці умови, </w:t>
      </w:r>
      <w:r w:rsidR="002D378E" w:rsidRPr="00C316AD">
        <w:t>доцільно побудувати «портрет кафедри» у вигляді, представленому на рис.2.5.</w:t>
      </w:r>
      <w:r w:rsidR="002D378E">
        <w:t xml:space="preserve"> </w:t>
      </w:r>
      <w:r w:rsidRPr="00C316AD">
        <w:t xml:space="preserve">На </w:t>
      </w:r>
      <w:r w:rsidR="002D378E">
        <w:t>представленому</w:t>
      </w:r>
      <w:r w:rsidRPr="00C316AD">
        <w:t xml:space="preserve"> рисунку обчислюються дані про кількість годин, які заплановані на проведення визначених раніше видів занять, трьома категоріями викладачів:</w:t>
      </w:r>
    </w:p>
    <w:p w14:paraId="168C33EB" w14:textId="77777777" w:rsidR="00316F27" w:rsidRPr="00C316AD" w:rsidRDefault="00316F27" w:rsidP="00F008D6">
      <w:pPr>
        <w:numPr>
          <w:ilvl w:val="0"/>
          <w:numId w:val="2"/>
        </w:numPr>
      </w:pPr>
      <w:r w:rsidRPr="00C316AD">
        <w:t>доктори наук або професори;</w:t>
      </w:r>
    </w:p>
    <w:p w14:paraId="1BB07D04" w14:textId="77777777" w:rsidR="00316F27" w:rsidRPr="00C316AD" w:rsidRDefault="00316F27" w:rsidP="00F008D6">
      <w:pPr>
        <w:numPr>
          <w:ilvl w:val="0"/>
          <w:numId w:val="2"/>
        </w:numPr>
      </w:pPr>
      <w:r w:rsidRPr="00C316AD">
        <w:t>кандидати наук або доценти;</w:t>
      </w:r>
    </w:p>
    <w:p w14:paraId="5CB8B03C" w14:textId="77777777" w:rsidR="00316F27" w:rsidRPr="00C316AD" w:rsidRDefault="00316F27" w:rsidP="00F008D6">
      <w:pPr>
        <w:numPr>
          <w:ilvl w:val="0"/>
          <w:numId w:val="2"/>
        </w:numPr>
      </w:pPr>
      <w:r w:rsidRPr="00C316AD">
        <w:t>викладачі без наукових ступенів та вчених звань.</w:t>
      </w:r>
    </w:p>
    <w:p w14:paraId="344DC6F6" w14:textId="77777777" w:rsidR="00316F27" w:rsidRPr="00C316AD" w:rsidRDefault="00316F27" w:rsidP="00316F27"/>
    <w:p w14:paraId="26D6AB0D" w14:textId="77777777" w:rsidR="00316F27" w:rsidRPr="00C316AD" w:rsidRDefault="00316F27" w:rsidP="00316F27">
      <w:pPr>
        <w:pStyle w:val="Picture"/>
      </w:pPr>
      <w:r w:rsidRPr="00C316AD">
        <w:rPr>
          <w:noProof/>
          <w:lang w:val="en-US" w:eastAsia="en-US"/>
        </w:rPr>
        <w:drawing>
          <wp:inline distT="0" distB="0" distL="0" distR="0" wp14:anchorId="59D272CA" wp14:editId="798A8E64">
            <wp:extent cx="5409127" cy="1644433"/>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996" cy="1655034"/>
                    </a:xfrm>
                    <a:prstGeom prst="rect">
                      <a:avLst/>
                    </a:prstGeom>
                    <a:noFill/>
                    <a:ln>
                      <a:noFill/>
                    </a:ln>
                  </pic:spPr>
                </pic:pic>
              </a:graphicData>
            </a:graphic>
          </wp:inline>
        </w:drawing>
      </w:r>
    </w:p>
    <w:p w14:paraId="146CE9D7" w14:textId="77777777" w:rsidR="00316F27" w:rsidRPr="00C316AD" w:rsidRDefault="00316F27" w:rsidP="00316F27">
      <w:pPr>
        <w:pStyle w:val="Picturenumber"/>
      </w:pPr>
      <w:r w:rsidRPr="00C316AD">
        <w:t>Рисунок 2.5 – Лист із про розподіл навчального навантаження</w:t>
      </w:r>
      <w:r w:rsidR="002D378E">
        <w:t xml:space="preserve"> із даними про вчені звання та наукові ступені викладачів</w:t>
      </w:r>
    </w:p>
    <w:p w14:paraId="3153A7F6" w14:textId="77777777" w:rsidR="00316F27" w:rsidRPr="00C316AD" w:rsidRDefault="00316F27" w:rsidP="00316F27"/>
    <w:p w14:paraId="715F4D73" w14:textId="77777777" w:rsidR="00316F27" w:rsidRPr="00C316AD" w:rsidRDefault="00316F27" w:rsidP="00316F27">
      <w:r w:rsidRPr="00C316AD">
        <w:t>Аналіз статистки</w:t>
      </w:r>
      <w:r w:rsidR="002D378E">
        <w:t xml:space="preserve">, наведеної в таблиці, робить можливим оцінити розподіл. Крім того, наявність такої </w:t>
      </w:r>
      <w:proofErr w:type="spellStart"/>
      <w:r w:rsidR="002D378E">
        <w:t>статистинки</w:t>
      </w:r>
      <w:proofErr w:type="spellEnd"/>
      <w:r w:rsidR="002D378E">
        <w:t xml:space="preserve"> дозволяє</w:t>
      </w:r>
      <w:r w:rsidRPr="00C316AD">
        <w:t xml:space="preserve"> побачити більш «цікаву» картину</w:t>
      </w:r>
      <w:r w:rsidR="002D378E">
        <w:t xml:space="preserve"> для поточного розподілу</w:t>
      </w:r>
      <w:r w:rsidRPr="00C316AD">
        <w:t xml:space="preserve"> – доценти взагалі не мають відношення до </w:t>
      </w:r>
      <w:r w:rsidRPr="00C316AD">
        <w:lastRenderedPageBreak/>
        <w:t>курсового проектування, але при цьому проводять більшу кількість практичних та лабораторних занять, ніж викладачі без ступенів.</w:t>
      </w:r>
      <w:r w:rsidR="002D378E">
        <w:t xml:space="preserve"> Це не логічно з точки зору функціональних </w:t>
      </w:r>
      <w:proofErr w:type="spellStart"/>
      <w:r w:rsidR="002D378E">
        <w:t>обовязків</w:t>
      </w:r>
      <w:proofErr w:type="spellEnd"/>
      <w:r w:rsidR="002D378E">
        <w:t xml:space="preserve"> за </w:t>
      </w:r>
      <w:proofErr w:type="spellStart"/>
      <w:r w:rsidR="002D378E">
        <w:t>посадими</w:t>
      </w:r>
      <w:proofErr w:type="spellEnd"/>
      <w:r w:rsidR="002D378E">
        <w:t xml:space="preserve"> цієї категорії НПП.</w:t>
      </w:r>
    </w:p>
    <w:p w14:paraId="702B20BF" w14:textId="77777777" w:rsidR="00316F27" w:rsidRPr="00C316AD" w:rsidRDefault="00316F27" w:rsidP="00316F27">
      <w:r w:rsidRPr="00C316AD">
        <w:t xml:space="preserve">Аналогічні таблиці у </w:t>
      </w:r>
      <w:r w:rsidR="002D378E">
        <w:t>так</w:t>
      </w:r>
      <w:r w:rsidRPr="00C316AD">
        <w:t xml:space="preserve"> можна буде побудувати для визначення наявності сертифікату на знання іноземної мови на рівні В2 у викладачів, що проводять </w:t>
      </w:r>
      <w:r w:rsidR="002D378E">
        <w:t>лекції та практичні заняття із іноземними студентами англійською</w:t>
      </w:r>
      <w:r w:rsidRPr="00C316AD">
        <w:t>. Також можна додати додаткові вимоги до професійних навиків та наявності сертифікатів</w:t>
      </w:r>
      <w:r w:rsidR="002D378E">
        <w:t xml:space="preserve"> у викладачів, які читають лекції або  проводять заняття, </w:t>
      </w:r>
      <w:r w:rsidR="002D378E" w:rsidRPr="00C316AD">
        <w:t xml:space="preserve">наприклад, з розробки програм або </w:t>
      </w:r>
      <w:proofErr w:type="spellStart"/>
      <w:r w:rsidR="002D378E" w:rsidRPr="00C316AD">
        <w:t>проєктування</w:t>
      </w:r>
      <w:proofErr w:type="spellEnd"/>
      <w:r w:rsidR="002D378E" w:rsidRPr="00C316AD">
        <w:t xml:space="preserve"> баз даних.</w:t>
      </w:r>
      <w:r w:rsidR="002D378E">
        <w:t xml:space="preserve"> Це забезпечить високий рівень </w:t>
      </w:r>
      <w:r w:rsidRPr="00C316AD">
        <w:t>практичн</w:t>
      </w:r>
      <w:r w:rsidR="002D378E">
        <w:t>ої підготовки студентів.</w:t>
      </w:r>
      <w:r w:rsidRPr="00C316AD">
        <w:t xml:space="preserve"> </w:t>
      </w:r>
    </w:p>
    <w:p w14:paraId="419435D9" w14:textId="77777777" w:rsidR="00316F27" w:rsidRPr="00C316AD" w:rsidRDefault="00570CA5" w:rsidP="00316F27">
      <w:r>
        <w:t>Для побудови алгоритмів треба мати або математичний апарат для вирахування показника, або схему вирішення задачі. Формалізація розрахунку показників якості розподілу здійснюється у наступному підрозділі.</w:t>
      </w:r>
    </w:p>
    <w:p w14:paraId="6DE2A66A" w14:textId="77777777" w:rsidR="00316F27" w:rsidRPr="00C316AD" w:rsidRDefault="00316F27" w:rsidP="00316F27"/>
    <w:p w14:paraId="2B170F85" w14:textId="77777777" w:rsidR="00316F27" w:rsidRPr="007932D6" w:rsidRDefault="00316F27" w:rsidP="00316F27">
      <w:pPr>
        <w:pStyle w:val="20"/>
        <w:rPr>
          <w:lang w:val="uk-UA"/>
        </w:rPr>
      </w:pPr>
      <w:bookmarkStart w:id="21" w:name="_Toc167491275"/>
      <w:bookmarkStart w:id="22" w:name="_Toc169612923"/>
      <w:r w:rsidRPr="007932D6">
        <w:rPr>
          <w:lang w:val="uk-UA"/>
        </w:rPr>
        <w:t xml:space="preserve">2.2 </w:t>
      </w:r>
      <w:r w:rsidR="00AE4094" w:rsidRPr="007932D6">
        <w:rPr>
          <w:lang w:val="uk-UA"/>
        </w:rPr>
        <w:t xml:space="preserve">Розробка математичного забезпечення для обчислення показників розподілу </w:t>
      </w:r>
      <w:r w:rsidRPr="007932D6">
        <w:rPr>
          <w:lang w:val="uk-UA"/>
        </w:rPr>
        <w:t>навчального навантаження</w:t>
      </w:r>
      <w:bookmarkEnd w:id="21"/>
      <w:bookmarkEnd w:id="22"/>
    </w:p>
    <w:p w14:paraId="2EBB2115" w14:textId="77777777" w:rsidR="00316F27" w:rsidRPr="00C316AD" w:rsidRDefault="00AE4094" w:rsidP="00316F27">
      <w:r>
        <w:t>К</w:t>
      </w:r>
      <w:r w:rsidR="00316F27" w:rsidRPr="00C316AD">
        <w:t xml:space="preserve">оректності розподілу викладачів формально можна </w:t>
      </w:r>
      <w:r>
        <w:t>описати таким виразом</w:t>
      </w:r>
      <w:r w:rsidR="00316F27" w:rsidRPr="00C316AD">
        <w:t>:</w:t>
      </w:r>
    </w:p>
    <w:p w14:paraId="5BF0EC35" w14:textId="77777777" w:rsidR="00316F27" w:rsidRPr="00C316AD" w:rsidRDefault="00316F27" w:rsidP="00316F27"/>
    <w:p w14:paraId="44A29554" w14:textId="77777777" w:rsidR="00316F27" w:rsidRPr="00C316AD" w:rsidRDefault="00000000" w:rsidP="00316F27">
      <w:pPr>
        <w:pStyle w:val="Formulanonumber"/>
      </w:pPr>
      <m:oMath>
        <m:sSub>
          <m:sSubPr>
            <m:ctrlPr>
              <w:rPr>
                <w:rFonts w:ascii="Cambria Math" w:eastAsia="Arial"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прв</m:t>
            </m:r>
          </m:sub>
        </m:sSub>
        <m:r>
          <m:rPr>
            <m:sty m:val="p"/>
          </m:rPr>
          <w:rPr>
            <w:rFonts w:ascii="Cambria Math" w:hAnsi="Cambria Math"/>
          </w:rPr>
          <m:t>=</m:t>
        </m:r>
        <m:f>
          <m:fPr>
            <m:ctrlPr>
              <w:rPr>
                <w:rFonts w:ascii="Cambria Math" w:eastAsia="Arial" w:hAnsi="Cambria Math"/>
              </w:rPr>
            </m:ctrlPr>
          </m:fPr>
          <m:num>
            <m:nary>
              <m:naryPr>
                <m:chr m:val="∑"/>
                <m:limLoc m:val="undOvr"/>
                <m:supHide m:val="1"/>
                <m:ctrlPr>
                  <w:rPr>
                    <w:rFonts w:ascii="Cambria Math" w:eastAsia="Arial" w:hAnsi="Cambria Math"/>
                  </w:rPr>
                </m:ctrlPr>
              </m:naryPr>
              <m:sub>
                <m:r>
                  <w:rPr>
                    <w:rFonts w:ascii="Cambria Math" w:hAnsi="Cambria Math"/>
                  </w:rPr>
                  <m:t>i</m:t>
                </m:r>
              </m:sub>
              <m:sup/>
              <m:e>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e>
            </m:nary>
            <m:ctrlPr>
              <w:rPr>
                <w:rFonts w:ascii="Cambria Math" w:hAnsi="Cambria Math"/>
              </w:rPr>
            </m:ctrlPr>
          </m:num>
          <m:den>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m:t>
                </m:r>
              </m:sub>
            </m:sSub>
          </m:den>
        </m:f>
        <m:r>
          <w:rPr>
            <w:rFonts w:ascii="Cambria Math" w:eastAsia="Arial" w:hAnsi="Cambria Math"/>
          </w:rPr>
          <m:t> </m:t>
        </m:r>
      </m:oMath>
      <w:r w:rsidR="00316F27" w:rsidRPr="00C316AD">
        <w:t>;</w:t>
      </w:r>
    </w:p>
    <w:p w14:paraId="2C479CD2" w14:textId="77777777" w:rsidR="00316F27" w:rsidRPr="00C316AD" w:rsidRDefault="00000000" w:rsidP="00316F27">
      <w:pPr>
        <w:pStyle w:val="Formulanonumber"/>
      </w:pPr>
      <m:oMathPara>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r>
            <m:rPr>
              <m:sty m:val="p"/>
            </m:rPr>
            <w:rPr>
              <w:rFonts w:ascii="Cambria Math" w:eastAsia="Arial" w:hAnsi="Cambria Math"/>
            </w:rPr>
            <m:t>=</m:t>
          </m:r>
          <m:d>
            <m:dPr>
              <m:begChr m:val="{"/>
              <m:endChr m:val=""/>
              <m:ctrlPr>
                <w:rPr>
                  <w:rFonts w:ascii="Cambria Math" w:eastAsia="Arial" w:hAnsi="Cambria Math"/>
                </w:rPr>
              </m:ctrlPr>
            </m:dPr>
            <m:e>
              <m:eqArr>
                <m:eqArrPr>
                  <m:ctrlPr>
                    <w:rPr>
                      <w:rFonts w:ascii="Cambria Math" w:eastAsia="Arial" w:hAnsi="Cambria Math"/>
                    </w:rPr>
                  </m:ctrlPr>
                </m:eqArrPr>
                <m:e>
                  <m:r>
                    <m:rPr>
                      <m:sty m:val="p"/>
                    </m:rPr>
                    <w:rPr>
                      <w:rFonts w:ascii="Cambria Math" w:hAnsi="Cambria Math"/>
                    </w:rPr>
                    <m:t>1</m:t>
                  </m:r>
                  <m:r>
                    <m:rPr>
                      <m:sty m:val="p"/>
                    </m:rPr>
                    <w:rPr>
                      <w:rFonts w:ascii="Cambria Math" w:eastAsia="Arial" w:hAnsi="Cambria Math"/>
                    </w:rPr>
                    <m:t>,  &amp;</m:t>
                  </m:r>
                  <m:sSub>
                    <m:sSubPr>
                      <m:ctrlPr>
                        <w:rPr>
                          <w:rFonts w:ascii="Cambria Math" w:eastAsia="Arial" w:hAnsi="Cambria Math"/>
                        </w:rPr>
                      </m:ctrlPr>
                    </m:sSubPr>
                    <m:e>
                      <m:r>
                        <m:rPr>
                          <m:sty m:val="p"/>
                        </m:rPr>
                        <w:rPr>
                          <w:rFonts w:ascii="Cambria Math" w:hAnsi="Cambria Math"/>
                        </w:rPr>
                        <m:t>0.8∙</m:t>
                      </m:r>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)&lt;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m:rPr>
                      <m:sty m:val="p"/>
                    </m:rPr>
                    <w:rPr>
                      <w:rFonts w:ascii="Cambria Math" w:eastAsia="Arial" w:hAnsi="Cambria Math"/>
                    </w:rPr>
                    <m:t>&lt;</m:t>
                  </m:r>
                  <m:sSub>
                    <m:sSubPr>
                      <m:ctrlPr>
                        <w:rPr>
                          <w:rFonts w:ascii="Cambria Math" w:eastAsia="Arial" w:hAnsi="Cambria Math"/>
                        </w:rPr>
                      </m:ctrlPr>
                    </m:sSubPr>
                    <m:e>
                      <m:r>
                        <m:rPr>
                          <m:sty m:val="p"/>
                        </m:rPr>
                        <w:rPr>
                          <w:rFonts w:ascii="Cambria Math" w:hAnsi="Cambria Math"/>
                        </w:rPr>
                        <m:t>1.2∙</m:t>
                      </m:r>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m:t>
                  </m:r>
                </m:e>
                <m:e>
                  <m:r>
                    <w:rPr>
                      <w:rFonts w:ascii="Cambria Math" w:eastAsia="Arial" w:hAnsi="Cambria Math"/>
                    </w:rPr>
                    <m:t>x</m:t>
                  </m:r>
                  <m:r>
                    <m:rPr>
                      <m:sty m:val="p"/>
                    </m:rPr>
                    <w:rPr>
                      <w:rFonts w:ascii="Cambria Math" w:eastAsia="Arial" w:hAnsi="Cambria Math"/>
                    </w:rPr>
                    <m:t>,  &amp;</m:t>
                  </m:r>
                  <m:r>
                    <w:rPr>
                      <w:rFonts w:ascii="Cambria Math" w:hAnsi="Cambria Math"/>
                    </w:rPr>
                    <m:t>otherwise</m:t>
                  </m:r>
                  <m:r>
                    <m:rPr>
                      <m:sty m:val="p"/>
                    </m:rPr>
                    <w:rPr>
                      <w:rFonts w:ascii="Cambria Math" w:hAnsi="Cambria Math"/>
                    </w:rPr>
                    <m:t>;</m:t>
                  </m:r>
                </m:e>
              </m:eqArr>
            </m:e>
          </m:d>
        </m:oMath>
      </m:oMathPara>
    </w:p>
    <w:p w14:paraId="5257EDF1" w14:textId="77777777" w:rsidR="00316F27" w:rsidRPr="00C316AD" w:rsidRDefault="00000000" w:rsidP="00316F27">
      <w:pPr>
        <w:pStyle w:val="Formulanonumber"/>
        <w:rPr>
          <w:vertAlign w:val="subscript"/>
        </w:rPr>
      </w:pPr>
      <m:oMath>
        <m:sSub>
          <m:sSubPr>
            <m:ctrlPr>
              <w:rPr>
                <w:rFonts w:ascii="Cambria Math" w:eastAsia="Arial" w:hAnsi="Cambria Math"/>
              </w:rPr>
            </m:ctrlPr>
          </m:sSubPr>
          <m:e>
            <m:r>
              <w:rPr>
                <w:rFonts w:ascii="Cambria Math" w:hAnsi="Cambria Math"/>
              </w:rPr>
              <m:t>h</m:t>
            </m:r>
          </m:e>
          <m:sub>
            <m:r>
              <w:rPr>
                <w:rFonts w:ascii="Cambria Math" w:hAnsi="Cambria Math"/>
              </w:rPr>
              <m:t>norm</m:t>
            </m:r>
          </m:sub>
        </m:sSub>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KSt</m:t>
        </m:r>
        <m:d>
          <m:dPr>
            <m:ctrlPr>
              <w:rPr>
                <w:rFonts w:ascii="Cambria Math" w:hAnsi="Cambria Math"/>
              </w:rPr>
            </m:ctrlPr>
          </m:dPr>
          <m:e>
            <m:r>
              <w:rPr>
                <w:rFonts w:ascii="Cambria Math" w:hAnsi="Cambria Math"/>
              </w:rPr>
              <m:t>i</m:t>
            </m:r>
          </m:e>
        </m:d>
        <m:r>
          <m:rPr>
            <m:sty m:val="p"/>
          </m:rPr>
          <w:rPr>
            <w:rFonts w:ascii="Cambria Math" w:hAnsi="Cambria Math"/>
          </w:rPr>
          <m:t>*600 [годин]</m:t>
        </m:r>
      </m:oMath>
      <w:r w:rsidR="00316F27" w:rsidRPr="00C316AD">
        <w:t>,</w:t>
      </w:r>
    </w:p>
    <w:p w14:paraId="12502599" w14:textId="77777777" w:rsidR="00316F27" w:rsidRPr="00C316AD" w:rsidRDefault="00316F27" w:rsidP="00316F27">
      <w:pPr>
        <w:pStyle w:val="Formuladescription"/>
      </w:pPr>
      <w:r w:rsidRPr="00C316AD">
        <w:t xml:space="preserve">де </w:t>
      </w:r>
      <m:oMath>
        <m:sSub>
          <m:sSubPr>
            <m:ctrlPr>
              <w:rPr>
                <w:rFonts w:ascii="Cambria Math" w:eastAsia="Arial" w:hAnsi="Cambria Math" w:cs="Arial"/>
                <w:i/>
                <w:szCs w:val="22"/>
                <w:lang w:eastAsia="en-US"/>
              </w:rPr>
            </m:ctrlPr>
          </m:sSubPr>
          <m:e>
            <m:r>
              <w:rPr>
                <w:rFonts w:ascii="Cambria Math" w:hAnsi="Cambria Math"/>
              </w:rPr>
              <m:t>P</m:t>
            </m:r>
          </m:e>
          <m:sub>
            <m:r>
              <w:rPr>
                <w:rFonts w:ascii="Cambria Math" w:hAnsi="Cambria Math"/>
              </w:rPr>
              <m:t>прв</m:t>
            </m:r>
          </m:sub>
        </m:sSub>
      </m:oMath>
      <w:r w:rsidRPr="00C316AD">
        <w:t xml:space="preserve"> – показник правильності розподілу навантаження;</w:t>
      </w:r>
    </w:p>
    <w:p w14:paraId="27BF1967" w14:textId="77777777" w:rsidR="00316F27" w:rsidRPr="00C316AD" w:rsidRDefault="00000000" w:rsidP="00316F27">
      <w:pPr>
        <w:pStyle w:val="Formuladescription"/>
      </w:pPr>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oMath>
      <w:r w:rsidR="00316F27" w:rsidRPr="00C316AD">
        <w:t xml:space="preserve"> – показник правильності розподілу навантаження </w:t>
      </w:r>
      <w:r w:rsidR="00316F27" w:rsidRPr="00C316AD">
        <w:rPr>
          <w:i/>
        </w:rPr>
        <w:t>i</w:t>
      </w:r>
      <w:r w:rsidR="00316F27" w:rsidRPr="00C316AD">
        <w:t>-го викладача;</w:t>
      </w:r>
    </w:p>
    <w:p w14:paraId="693E4E72" w14:textId="77777777" w:rsidR="00316F27" w:rsidRPr="00C316AD" w:rsidRDefault="00000000" w:rsidP="00316F27">
      <w:pPr>
        <w:pStyle w:val="Formuladescription"/>
      </w:pPr>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m:t>
            </m:r>
          </m:sub>
        </m:sSub>
      </m:oMath>
      <w:r w:rsidR="00316F27" w:rsidRPr="00C316AD">
        <w:t xml:space="preserve"> – кількість викладачів;</w:t>
      </w:r>
    </w:p>
    <w:p w14:paraId="165456F0" w14:textId="77777777" w:rsidR="00316F27" w:rsidRPr="00C316AD" w:rsidRDefault="00316F27" w:rsidP="00316F27">
      <w:pPr>
        <w:pStyle w:val="Formuladescription"/>
      </w:pPr>
      <m:oMath>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oMath>
      <w:r w:rsidRPr="00C316AD">
        <w:t xml:space="preserve"> – кількість годин, запланованих на </w:t>
      </w:r>
      <w:r w:rsidRPr="00C316AD">
        <w:rPr>
          <w:i/>
        </w:rPr>
        <w:t>i</w:t>
      </w:r>
      <w:r w:rsidRPr="00C316AD">
        <w:t>-го викладача;</w:t>
      </w:r>
    </w:p>
    <w:p w14:paraId="3C9801C4" w14:textId="77777777" w:rsidR="00316F27" w:rsidRPr="00C316AD" w:rsidRDefault="00000000" w:rsidP="00316F27">
      <w:pPr>
        <w:pStyle w:val="Formuladescription"/>
      </w:pPr>
      <m:oMath>
        <m:sSub>
          <m:sSubPr>
            <m:ctrlPr>
              <w:rPr>
                <w:rFonts w:ascii="Cambria Math" w:eastAsia="Arial" w:hAnsi="Cambria Math"/>
              </w:rPr>
            </m:ctrlPr>
          </m:sSubPr>
          <m:e>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m:t>
        </m:r>
      </m:oMath>
      <w:r w:rsidR="00316F27" w:rsidRPr="00C316AD">
        <w:t xml:space="preserve"> – нормативна кількість годин для </w:t>
      </w:r>
      <w:r w:rsidR="00316F27" w:rsidRPr="00C316AD">
        <w:rPr>
          <w:i/>
        </w:rPr>
        <w:t>i</w:t>
      </w:r>
      <w:r w:rsidR="00316F27" w:rsidRPr="00C316AD">
        <w:t>-го викладача;</w:t>
      </w:r>
    </w:p>
    <w:p w14:paraId="2E88881B" w14:textId="77777777" w:rsidR="00316F27" w:rsidRPr="00C316AD" w:rsidRDefault="00316F27" w:rsidP="00316F27">
      <w:pPr>
        <w:pStyle w:val="Formuladescription"/>
      </w:pPr>
      <m:oMath>
        <m:r>
          <w:rPr>
            <w:rFonts w:ascii="Cambria Math" w:hAnsi="Cambria Math"/>
          </w:rPr>
          <m:t>KSt</m:t>
        </m:r>
        <m:d>
          <m:dPr>
            <m:ctrlPr>
              <w:rPr>
                <w:rFonts w:ascii="Cambria Math" w:hAnsi="Cambria Math"/>
              </w:rPr>
            </m:ctrlPr>
          </m:dPr>
          <m:e>
            <m:r>
              <w:rPr>
                <w:rFonts w:ascii="Cambria Math" w:hAnsi="Cambria Math"/>
              </w:rPr>
              <m:t>i</m:t>
            </m:r>
          </m:e>
        </m:d>
      </m:oMath>
      <w:r w:rsidRPr="00C316AD">
        <w:t xml:space="preserve"> – коефіцієнт ставки, яка виділена на викладача.</w:t>
      </w:r>
    </w:p>
    <w:p w14:paraId="46DA4DB9" w14:textId="77777777" w:rsidR="00316F27" w:rsidRPr="00C316AD" w:rsidRDefault="00316F27" w:rsidP="00316F27">
      <w:r w:rsidRPr="00C316AD">
        <w:t>Таким чином, цей показник при правильному розподілі має дорівнювати одиниці. Якщо цей показник більше 1, то це свідчить про те, у викладача забагато навантаження, якщо менше – нестача.</w:t>
      </w:r>
    </w:p>
    <w:p w14:paraId="3FE48AD9" w14:textId="77777777" w:rsidR="00316F27" w:rsidRPr="00C316AD" w:rsidRDefault="002D378E" w:rsidP="00316F27">
      <w:r>
        <w:t xml:space="preserve">Щоб розрахувати значення </w:t>
      </w:r>
      <w:r w:rsidR="00316F27" w:rsidRPr="00C316AD">
        <w:t xml:space="preserve">показників повноти якості </w:t>
      </w:r>
      <w:r w:rsidR="005E7A58">
        <w:t>РНН слід</w:t>
      </w:r>
      <w:r w:rsidR="00316F27" w:rsidRPr="00C316AD">
        <w:t xml:space="preserve"> організувати витяг даних </w:t>
      </w:r>
      <w:r w:rsidR="005E7A58">
        <w:t>щодо</w:t>
      </w:r>
      <w:r w:rsidR="00316F27" w:rsidRPr="00C316AD">
        <w:t xml:space="preserve"> розподілу. </w:t>
      </w:r>
      <w:r w:rsidR="005E7A58">
        <w:t xml:space="preserve">Технічна документація до </w:t>
      </w:r>
      <w:r w:rsidR="00316F27" w:rsidRPr="00C316AD">
        <w:t>системи «SLDOCS»</w:t>
      </w:r>
      <w:r w:rsidR="00AE4094">
        <w:t> </w:t>
      </w:r>
      <w:r w:rsidR="00316F27" w:rsidRPr="00C316AD">
        <w:t>[</w:t>
      </w:r>
      <w:r w:rsidR="002C22C2">
        <w:t>6</w:t>
      </w:r>
      <w:r w:rsidR="00316F27" w:rsidRPr="00C316AD">
        <w:t>]</w:t>
      </w:r>
      <w:r w:rsidR="005E7A58">
        <w:t xml:space="preserve"> каже</w:t>
      </w:r>
      <w:r w:rsidR="00316F27" w:rsidRPr="00C316AD">
        <w:t xml:space="preserve">, </w:t>
      </w:r>
      <w:r w:rsidR="005E7A58">
        <w:t xml:space="preserve"> що </w:t>
      </w:r>
      <w:r w:rsidR="00316F27" w:rsidRPr="00C316AD">
        <w:t>дані про розподіл зберігаються у реляційній базі даних</w:t>
      </w:r>
      <w:r w:rsidR="00563306">
        <w:t xml:space="preserve"> (БД)</w:t>
      </w:r>
      <w:r w:rsidR="00316F27" w:rsidRPr="00C316AD">
        <w:t>. Також у цій роботі представлені логічні вирази, які дозволяють організувати запити до бази даних.</w:t>
      </w:r>
    </w:p>
    <w:p w14:paraId="3DAF7C1A" w14:textId="77777777" w:rsidR="00316F27" w:rsidRPr="00C316AD" w:rsidRDefault="00316F27" w:rsidP="00316F27">
      <w:pPr>
        <w:pStyle w:val="Standard"/>
      </w:pPr>
      <w:r w:rsidRPr="00C316AD">
        <w:t xml:space="preserve">Години </w:t>
      </w:r>
      <w:r w:rsidR="005E7A58">
        <w:t xml:space="preserve">навчального </w:t>
      </w:r>
      <w:r w:rsidRPr="00C316AD">
        <w:t xml:space="preserve">навантаження H </w:t>
      </w:r>
      <w:r w:rsidR="005E7A58">
        <w:t>представляються набором н</w:t>
      </w:r>
      <w:r w:rsidRPr="00C316AD">
        <w:t xml:space="preserve">аступних </w:t>
      </w:r>
      <w:r w:rsidR="005E7A58">
        <w:t>атрибутів</w:t>
      </w:r>
      <w:r w:rsidRPr="00C316AD">
        <w:t>:</w:t>
      </w:r>
    </w:p>
    <w:p w14:paraId="1038C00C" w14:textId="77777777" w:rsidR="00316F27" w:rsidRPr="00C316AD" w:rsidRDefault="00316F27" w:rsidP="00316F27">
      <w:pPr>
        <w:pStyle w:val="Standard"/>
      </w:pPr>
    </w:p>
    <w:p w14:paraId="6C2C5496" w14:textId="77777777" w:rsidR="00316F27" w:rsidRPr="00C316AD" w:rsidRDefault="00316F27" w:rsidP="00316F27">
      <w:pPr>
        <w:pStyle w:val="Standard"/>
        <w:ind w:firstLine="0"/>
        <w:jc w:val="center"/>
      </w:pPr>
      <m:oMath>
        <m:r>
          <w:rPr>
            <w:rFonts w:ascii="Cambria Math" w:hAnsi="Cambria Math"/>
          </w:rPr>
          <m:t>H</m:t>
        </m:r>
        <m:r>
          <m:rPr>
            <m:sty m:val="p"/>
          </m:rPr>
          <w:rPr>
            <w:rFonts w:ascii="Cambria Math" w:hAnsi="Cambria Math"/>
          </w:rPr>
          <m:t>=&lt;</m:t>
        </m:r>
        <m:r>
          <w:rPr>
            <w:rFonts w:ascii="Cambria Math" w:hAnsi="Cambria Math"/>
          </w:rPr>
          <m:t>Name</m:t>
        </m:r>
        <m:r>
          <m:rPr>
            <m:sty m:val="p"/>
          </m:rPr>
          <w:rPr>
            <w:rFonts w:ascii="Cambria Math" w:hAnsi="Cambria Math"/>
          </w:rPr>
          <m:t xml:space="preserve">, </m:t>
        </m:r>
        <m:r>
          <w:rPr>
            <w:rFonts w:ascii="Cambria Math" w:hAnsi="Cambria Math"/>
          </w:rPr>
          <m:t>Quantity</m:t>
        </m:r>
        <m:r>
          <m:rPr>
            <m:sty m:val="p"/>
          </m:rPr>
          <w:rPr>
            <w:rFonts w:ascii="Cambria Math" w:hAnsi="Cambria Math"/>
          </w:rPr>
          <m:t>&gt;</m:t>
        </m:r>
      </m:oMath>
      <w:r w:rsidRPr="00C316AD">
        <w:t>,</w:t>
      </w:r>
    </w:p>
    <w:p w14:paraId="7BB60296" w14:textId="77777777" w:rsidR="00316F27" w:rsidRPr="00C316AD" w:rsidRDefault="00316F27" w:rsidP="002C22C2">
      <w:pPr>
        <w:pStyle w:val="Formuladescription"/>
      </w:pPr>
      <w:r w:rsidRPr="00C316AD">
        <w:t xml:space="preserve">де       </w:t>
      </w:r>
      <m:oMath>
        <m:r>
          <w:rPr>
            <w:rFonts w:ascii="Cambria Math" w:hAnsi="Cambria Math" w:cs="Cambria Math"/>
          </w:rPr>
          <m:t>Name</m:t>
        </m:r>
      </m:oMath>
      <w:r w:rsidRPr="00C316AD">
        <w:t xml:space="preserve"> – назва годин;</w:t>
      </w:r>
    </w:p>
    <w:p w14:paraId="108E3DB0" w14:textId="77777777" w:rsidR="00316F27" w:rsidRPr="00C316AD" w:rsidRDefault="00316F27" w:rsidP="00316F27">
      <w:pPr>
        <w:pStyle w:val="Standard"/>
      </w:pPr>
      <m:oMath>
        <m:r>
          <w:rPr>
            <w:rFonts w:ascii="Cambria Math" w:hAnsi="Cambria Math" w:cs="Cambria Math"/>
          </w:rPr>
          <m:t>Quantity</m:t>
        </m:r>
      </m:oMath>
      <w:r w:rsidRPr="00C316AD">
        <w:t>– кількість годин у одиницях.</w:t>
      </w:r>
    </w:p>
    <w:p w14:paraId="3BE152E4" w14:textId="77777777" w:rsidR="00316F27" w:rsidRPr="00C316AD" w:rsidRDefault="00563306" w:rsidP="00316F27">
      <w:pPr>
        <w:pStyle w:val="Standard"/>
      </w:pPr>
      <w:r>
        <w:t>Використовуючи цю</w:t>
      </w:r>
      <w:r w:rsidR="00316F27" w:rsidRPr="00C316AD">
        <w:t xml:space="preserve"> сутн</w:t>
      </w:r>
      <w:r>
        <w:t>і</w:t>
      </w:r>
      <w:r w:rsidR="00316F27" w:rsidRPr="00C316AD">
        <w:t>ст</w:t>
      </w:r>
      <w:r>
        <w:t>ь можна о</w:t>
      </w:r>
      <w:r w:rsidR="00316F27" w:rsidRPr="00C316AD">
        <w:t>писа</w:t>
      </w:r>
      <w:r>
        <w:t>ти</w:t>
      </w:r>
      <w:r w:rsidR="00316F27" w:rsidRPr="00C316AD">
        <w:t xml:space="preserve"> характеристики для </w:t>
      </w:r>
      <w:r>
        <w:t xml:space="preserve">представлення </w:t>
      </w:r>
      <w:r w:rsidR="00316F27" w:rsidRPr="00C316AD">
        <w:t xml:space="preserve">навантаження у годинах. Години лекційних LH, лабораторних </w:t>
      </w:r>
      <w:proofErr w:type="spellStart"/>
      <w:r w:rsidR="00316F27" w:rsidRPr="00C316AD">
        <w:t>LecH</w:t>
      </w:r>
      <w:proofErr w:type="spellEnd"/>
      <w:r w:rsidR="00316F27" w:rsidRPr="00C316AD">
        <w:t xml:space="preserve"> та практичних PH занять використовуються у відомості навчальних доручень, навантаженні на окремого викладача та ІП. Години консультацій CH, перевірки індивідуальних занять ITH, курсових </w:t>
      </w:r>
      <w:proofErr w:type="spellStart"/>
      <w:r w:rsidR="00316F27" w:rsidRPr="00C316AD">
        <w:t>проєктів</w:t>
      </w:r>
      <w:proofErr w:type="spellEnd"/>
      <w:r w:rsidR="00316F27" w:rsidRPr="00C316AD">
        <w:t xml:space="preserve"> CPH, заліків ZH, екзаменів EH, дипломних </w:t>
      </w:r>
      <w:proofErr w:type="spellStart"/>
      <w:r w:rsidR="00316F27" w:rsidRPr="00C316AD">
        <w:t>проєктів</w:t>
      </w:r>
      <w:proofErr w:type="spellEnd"/>
      <w:r w:rsidR="00316F27" w:rsidRPr="00C316AD">
        <w:t xml:space="preserve"> DH, Д</w:t>
      </w:r>
      <w:r w:rsidR="001B2008" w:rsidRPr="007932D6">
        <w:t>А</w:t>
      </w:r>
      <w:r w:rsidR="00316F27" w:rsidRPr="00C316AD">
        <w:t xml:space="preserve">К </w:t>
      </w:r>
      <w:proofErr w:type="spellStart"/>
      <w:r w:rsidR="00316F27" w:rsidRPr="00C316AD">
        <w:t>D</w:t>
      </w:r>
      <w:r w:rsidR="001B2008" w:rsidRPr="007932D6">
        <w:t>а</w:t>
      </w:r>
      <w:r w:rsidR="00316F27" w:rsidRPr="00C316AD">
        <w:t>cH</w:t>
      </w:r>
      <w:proofErr w:type="spellEnd"/>
      <w:r w:rsidR="00316F27" w:rsidRPr="00C316AD">
        <w:t xml:space="preserve">, науково дослідницької діяльності RH, керівництва аспірантами </w:t>
      </w:r>
      <w:r w:rsidR="001B2008">
        <w:t>А</w:t>
      </w:r>
      <w:r w:rsidR="00316F27" w:rsidRPr="00C316AD">
        <w:t xml:space="preserve">H, інші види OH та керівництво практикою </w:t>
      </w:r>
      <w:proofErr w:type="spellStart"/>
      <w:r w:rsidR="00316F27" w:rsidRPr="00C316AD">
        <w:t>Pr</w:t>
      </w:r>
      <w:r w:rsidR="001B2008">
        <w:t>а</w:t>
      </w:r>
      <w:r w:rsidR="00316F27" w:rsidRPr="00C316AD">
        <w:t>ctH</w:t>
      </w:r>
      <w:proofErr w:type="spellEnd"/>
      <w:r w:rsidR="00316F27" w:rsidRPr="00C316AD">
        <w:t xml:space="preserve"> використовуються у навантаженні на окремого викладача для вичерпного опису запланованої роботи викладача.</w:t>
      </w:r>
    </w:p>
    <w:p w14:paraId="4E35D962" w14:textId="77777777" w:rsidR="00316F27" w:rsidRPr="00C316AD" w:rsidRDefault="00316F27" w:rsidP="00316F27">
      <w:pPr>
        <w:pStyle w:val="Standard"/>
      </w:pPr>
      <w:r w:rsidRPr="00C316AD">
        <w:t>Сутність SLR</w:t>
      </w:r>
      <w:r w:rsidR="00563306">
        <w:t xml:space="preserve">, що </w:t>
      </w:r>
      <w:r w:rsidRPr="00C316AD">
        <w:t xml:space="preserve">представляє собою рядки </w:t>
      </w:r>
      <w:r w:rsidR="00563306">
        <w:t>розподілу</w:t>
      </w:r>
      <w:r w:rsidRPr="00C316AD">
        <w:t xml:space="preserve"> навчального навантаження, формалізується наступним </w:t>
      </w:r>
      <w:proofErr w:type="spellStart"/>
      <w:r w:rsidRPr="00C316AD">
        <w:t>кортежем</w:t>
      </w:r>
      <w:proofErr w:type="spellEnd"/>
      <w:r w:rsidRPr="00C316AD">
        <w:t xml:space="preserve"> [</w:t>
      </w:r>
      <w:r w:rsidR="002C22C2">
        <w:t>6</w:t>
      </w:r>
      <w:r w:rsidRPr="00C316AD">
        <w:t>]:</w:t>
      </w:r>
    </w:p>
    <w:p w14:paraId="02E1554E" w14:textId="77777777" w:rsidR="00316F27" w:rsidRPr="00C316AD" w:rsidRDefault="00316F27" w:rsidP="00316F27">
      <w:pPr>
        <w:pStyle w:val="Standard"/>
      </w:pPr>
    </w:p>
    <w:p w14:paraId="19923681" w14:textId="77777777" w:rsidR="00316F27" w:rsidRPr="00C316AD" w:rsidRDefault="00316F27" w:rsidP="00316F27">
      <w:pPr>
        <w:pStyle w:val="Standard"/>
        <w:ind w:firstLine="0"/>
        <w:jc w:val="center"/>
        <w:rPr>
          <w:rStyle w:val="MathFormulaChar"/>
          <w:bCs/>
          <w:iCs/>
          <w:lang w:val="uk-UA"/>
        </w:rPr>
      </w:pPr>
      <m:oMathPara>
        <m:oMathParaPr>
          <m:jc m:val="center"/>
        </m:oMathParaPr>
        <m:oMath>
          <m:r>
            <m:rPr>
              <m:sty m:val="p"/>
            </m:rPr>
            <w:rPr>
              <w:rStyle w:val="MathFormulaChar"/>
              <w:rFonts w:ascii="Cambria Math" w:hAnsi="Cambria Math"/>
              <w:lang w:val="uk-UA"/>
            </w:rPr>
            <w:lastRenderedPageBreak/>
            <m:t>PSLSelectList = SLR.y, SLR.c,SLR.s, SLR.ng, SLR.sn, SLR.gn,  LH, CH, LаbH, PH, ITH,ZH, EH, DH, DecH, RH, АH, OH, DP.n, D.n, T.n, F.n,</m:t>
          </m:r>
        </m:oMath>
      </m:oMathPara>
    </w:p>
    <w:p w14:paraId="1941A9F1" w14:textId="77777777" w:rsidR="00316F27" w:rsidRPr="00C316AD" w:rsidRDefault="00316F27" w:rsidP="00316F27">
      <w:pPr>
        <w:pStyle w:val="Standard"/>
        <w:ind w:firstLine="0"/>
        <w:jc w:val="center"/>
      </w:pPr>
      <m:oMath>
        <m:r>
          <m:rPr>
            <m:sty m:val="p"/>
          </m:rPr>
          <w:rPr>
            <w:rStyle w:val="MathFormulaChar"/>
            <w:rFonts w:ascii="Cambria Math" w:hAnsi="Cambria Math"/>
            <w:lang w:val="uk-UA"/>
          </w:rPr>
          <m:t>T.ns, T.p,T.аr, T.s</m:t>
        </m:r>
      </m:oMath>
      <w:r w:rsidRPr="00C316AD">
        <w:t xml:space="preserve"> ,</w:t>
      </w:r>
    </w:p>
    <w:p w14:paraId="07213A14" w14:textId="77777777" w:rsidR="00316F27" w:rsidRPr="00C316AD" w:rsidRDefault="00316F27" w:rsidP="002C22C2">
      <w:pPr>
        <w:pStyle w:val="Formuladescription"/>
        <w:rPr>
          <w:rStyle w:val="MathFormulaChar"/>
          <w:bCs w:val="0"/>
          <w:i w:val="0"/>
          <w:lang w:val="uk-UA"/>
        </w:rPr>
      </w:pPr>
      <w:r w:rsidRPr="00C316AD">
        <w:t xml:space="preserve">де       </w:t>
      </w:r>
      <m:oMath>
        <m:r>
          <m:rPr>
            <m:sty m:val="p"/>
          </m:rPr>
          <w:rPr>
            <w:rStyle w:val="MathFormulaChar"/>
            <w:rFonts w:ascii="Cambria Math" w:hAnsi="Cambria Math"/>
            <w:lang w:val="uk-UA"/>
          </w:rPr>
          <m:t>SLR.y</m:t>
        </m:r>
      </m:oMath>
      <w:r w:rsidRPr="00C316AD">
        <w:rPr>
          <w:rStyle w:val="MathFormulaChar"/>
          <w:lang w:val="uk-UA"/>
        </w:rPr>
        <w:t xml:space="preserve"> – </w:t>
      </w:r>
      <w:r w:rsidRPr="00C316AD">
        <w:t>календарний рік</w:t>
      </w:r>
      <w:r w:rsidRPr="00C316AD">
        <w:rPr>
          <w:rStyle w:val="MathFormulaChar"/>
          <w:lang w:val="uk-UA"/>
        </w:rPr>
        <w:t xml:space="preserve"> </w:t>
      </w:r>
      <w:r w:rsidRPr="00C316AD">
        <w:rPr>
          <w:rStyle w:val="MathFormulaChar"/>
          <w:rFonts w:cs="Times New Roman"/>
          <w:lang w:val="uk-UA"/>
        </w:rPr>
        <w:t>ПНН;</w:t>
      </w:r>
    </w:p>
    <w:p w14:paraId="20BDB53C" w14:textId="77777777" w:rsidR="00316F27" w:rsidRPr="00C316AD" w:rsidRDefault="00316F27" w:rsidP="00316F27">
      <w:pPr>
        <w:pStyle w:val="Standard"/>
      </w:pPr>
      <m:oMath>
        <m:r>
          <m:rPr>
            <m:sty m:val="p"/>
          </m:rPr>
          <w:rPr>
            <w:rStyle w:val="MathFormulaChar"/>
            <w:rFonts w:ascii="Cambria Math" w:hAnsi="Cambria Math"/>
            <w:lang w:val="uk-UA"/>
          </w:rPr>
          <m:t>SLR.c</m:t>
        </m:r>
      </m:oMath>
      <w:r w:rsidRPr="00C316AD">
        <w:rPr>
          <w:rStyle w:val="MathFormulaChar"/>
          <w:lang w:val="uk-UA"/>
        </w:rPr>
        <w:t xml:space="preserve"> – </w:t>
      </w:r>
      <w:r w:rsidRPr="00C316AD">
        <w:t>семестр дисципліни</w:t>
      </w:r>
      <w:r w:rsidRPr="00C316AD">
        <w:rPr>
          <w:rStyle w:val="MathFormulaChar"/>
          <w:lang w:val="uk-UA"/>
        </w:rPr>
        <w:t>;</w:t>
      </w:r>
    </w:p>
    <w:p w14:paraId="28DE7978" w14:textId="77777777" w:rsidR="00316F27" w:rsidRPr="00C316AD" w:rsidRDefault="00316F27" w:rsidP="00316F27">
      <w:pPr>
        <w:pStyle w:val="Standard"/>
      </w:pPr>
      <m:oMath>
        <m:r>
          <m:rPr>
            <m:sty m:val="p"/>
          </m:rPr>
          <w:rPr>
            <w:rStyle w:val="MathFormulaChar"/>
            <w:rFonts w:ascii="Cambria Math" w:hAnsi="Cambria Math"/>
            <w:lang w:val="uk-UA"/>
          </w:rPr>
          <m:t>SLR.s</m:t>
        </m:r>
      </m:oMath>
      <w:r w:rsidRPr="00C316AD">
        <w:rPr>
          <w:rStyle w:val="MathFormulaChar"/>
          <w:lang w:val="uk-UA"/>
        </w:rPr>
        <w:t xml:space="preserve"> – </w:t>
      </w:r>
      <w:r w:rsidRPr="00C316AD">
        <w:t>курс дисципліни</w:t>
      </w:r>
      <w:r w:rsidRPr="00C316AD">
        <w:rPr>
          <w:rStyle w:val="MathFormulaChar"/>
          <w:lang w:val="uk-UA"/>
        </w:rPr>
        <w:t>;</w:t>
      </w:r>
    </w:p>
    <w:p w14:paraId="79E6ACAF" w14:textId="77777777" w:rsidR="00316F27" w:rsidRPr="00C316AD" w:rsidRDefault="00316F27" w:rsidP="00316F27">
      <w:pPr>
        <w:pStyle w:val="Standard"/>
      </w:pPr>
      <m:oMath>
        <m:r>
          <m:rPr>
            <m:sty m:val="p"/>
          </m:rPr>
          <w:rPr>
            <w:rStyle w:val="MathFormulaChar"/>
            <w:rFonts w:ascii="Cambria Math" w:hAnsi="Cambria Math"/>
            <w:lang w:val="uk-UA"/>
          </w:rPr>
          <m:t>SLR.ng</m:t>
        </m:r>
      </m:oMath>
      <w:r w:rsidRPr="00C316AD">
        <w:rPr>
          <w:rStyle w:val="MathFormulaChar"/>
          <w:lang w:val="uk-UA"/>
        </w:rPr>
        <w:t xml:space="preserve"> – </w:t>
      </w:r>
      <w:r w:rsidRPr="00C316AD">
        <w:t>кількість груп</w:t>
      </w:r>
      <w:r w:rsidRPr="00EF594E">
        <w:t>;</w:t>
      </w:r>
    </w:p>
    <w:p w14:paraId="217BA957" w14:textId="77777777" w:rsidR="00316F27" w:rsidRPr="00C316AD" w:rsidRDefault="00316F27" w:rsidP="00316F27">
      <w:pPr>
        <w:pStyle w:val="Standard"/>
      </w:pPr>
      <m:oMath>
        <m:r>
          <m:rPr>
            <m:sty m:val="p"/>
          </m:rPr>
          <w:rPr>
            <w:rStyle w:val="MathFormulaChar"/>
            <w:rFonts w:ascii="Cambria Math" w:hAnsi="Cambria Math"/>
            <w:lang w:val="uk-UA"/>
          </w:rPr>
          <m:t>SLR.sn</m:t>
        </m:r>
      </m:oMath>
      <w:r w:rsidRPr="00C316AD">
        <w:rPr>
          <w:rStyle w:val="MathFormulaChar"/>
          <w:lang w:val="uk-UA"/>
        </w:rPr>
        <w:t xml:space="preserve"> – </w:t>
      </w:r>
      <w:r w:rsidRPr="00C316AD">
        <w:t>кількість студентів</w:t>
      </w:r>
      <w:r w:rsidRPr="00EF594E">
        <w:t>;</w:t>
      </w:r>
    </w:p>
    <w:p w14:paraId="201C3A83" w14:textId="77777777" w:rsidR="00316F27" w:rsidRPr="00C316AD" w:rsidRDefault="00316F27" w:rsidP="00316F27">
      <w:pPr>
        <w:pStyle w:val="Standard"/>
        <w:rPr>
          <w:rStyle w:val="MathFormulaChar"/>
          <w:lang w:val="uk-UA"/>
        </w:rPr>
      </w:pPr>
      <m:oMath>
        <m:r>
          <m:rPr>
            <m:sty m:val="p"/>
          </m:rPr>
          <w:rPr>
            <w:rStyle w:val="MathFormulaChar"/>
            <w:rFonts w:ascii="Cambria Math" w:hAnsi="Cambria Math"/>
            <w:lang w:val="uk-UA"/>
          </w:rPr>
          <m:t>SLR.gn</m:t>
        </m:r>
      </m:oMath>
      <w:r w:rsidRPr="00C316AD">
        <w:rPr>
          <w:rStyle w:val="MathFormulaChar"/>
          <w:lang w:val="uk-UA"/>
        </w:rPr>
        <w:t xml:space="preserve"> – </w:t>
      </w:r>
      <w:r w:rsidRPr="00C316AD">
        <w:t>імена груп</w:t>
      </w:r>
      <w:r w:rsidRPr="00C316AD">
        <w:rPr>
          <w:rStyle w:val="MathFormulaChar"/>
          <w:lang w:val="uk-UA"/>
        </w:rPr>
        <w:t>;</w:t>
      </w:r>
    </w:p>
    <w:p w14:paraId="75FD6723" w14:textId="77777777" w:rsidR="00316F27" w:rsidRPr="00C316AD" w:rsidRDefault="00316F27" w:rsidP="00316F27">
      <w:pPr>
        <w:pStyle w:val="Standard"/>
        <w:rPr>
          <w:rStyle w:val="MathFormulaChar"/>
          <w:bCs/>
          <w:i w:val="0"/>
          <w:iCs/>
          <w:lang w:val="uk-UA"/>
        </w:rPr>
      </w:pPr>
      <w:proofErr w:type="spellStart"/>
      <w:r w:rsidRPr="00C316AD">
        <w:rPr>
          <w:rStyle w:val="MathFormulaChar"/>
          <w:lang w:val="uk-UA"/>
        </w:rPr>
        <w:t>D.n</w:t>
      </w:r>
      <w:proofErr w:type="spellEnd"/>
      <w:r w:rsidRPr="00C316AD">
        <w:rPr>
          <w:rStyle w:val="MathFormulaChar"/>
          <w:lang w:val="uk-UA"/>
        </w:rPr>
        <w:t xml:space="preserve"> – </w:t>
      </w:r>
      <w:r w:rsidRPr="00EF594E">
        <w:t>назва дисципліни;</w:t>
      </w:r>
    </w:p>
    <w:p w14:paraId="156AA8B9" w14:textId="77777777" w:rsidR="00316F27" w:rsidRPr="00EF594E" w:rsidRDefault="00316F27" w:rsidP="00316F27">
      <w:pPr>
        <w:pStyle w:val="Standard"/>
      </w:pPr>
      <w:proofErr w:type="spellStart"/>
      <w:r w:rsidRPr="00C316AD">
        <w:rPr>
          <w:rStyle w:val="MathFormulaChar"/>
          <w:lang w:val="uk-UA"/>
        </w:rPr>
        <w:t>DP.n</w:t>
      </w:r>
      <w:proofErr w:type="spellEnd"/>
      <w:r w:rsidRPr="00C316AD">
        <w:rPr>
          <w:rStyle w:val="MathFormulaChar"/>
          <w:lang w:val="uk-UA"/>
        </w:rPr>
        <w:t xml:space="preserve"> – </w:t>
      </w:r>
      <w:r w:rsidRPr="00EF594E">
        <w:t>назва кафедри;</w:t>
      </w:r>
    </w:p>
    <w:p w14:paraId="37D77030" w14:textId="77777777" w:rsidR="00316F27" w:rsidRPr="00EF594E" w:rsidRDefault="00316F27" w:rsidP="00316F27">
      <w:pPr>
        <w:pStyle w:val="Standard"/>
      </w:pPr>
      <w:proofErr w:type="spellStart"/>
      <w:r w:rsidRPr="00C316AD">
        <w:rPr>
          <w:rStyle w:val="MathFormulaChar"/>
          <w:lang w:val="uk-UA"/>
        </w:rPr>
        <w:t>T.n</w:t>
      </w:r>
      <w:proofErr w:type="spellEnd"/>
      <w:r w:rsidRPr="00C316AD">
        <w:rPr>
          <w:rStyle w:val="MathFormulaChar"/>
          <w:lang w:val="uk-UA"/>
        </w:rPr>
        <w:t xml:space="preserve"> – </w:t>
      </w:r>
      <w:r w:rsidRPr="00EF594E">
        <w:t>ім’я викладача;</w:t>
      </w:r>
    </w:p>
    <w:p w14:paraId="5EF7B701" w14:textId="77777777" w:rsidR="00316F27" w:rsidRPr="00EF594E" w:rsidRDefault="00316F27" w:rsidP="00316F27">
      <w:pPr>
        <w:pStyle w:val="Standard"/>
      </w:pPr>
      <w:proofErr w:type="spellStart"/>
      <w:r w:rsidRPr="00C316AD">
        <w:rPr>
          <w:rStyle w:val="MathFormulaChar"/>
          <w:lang w:val="uk-UA"/>
        </w:rPr>
        <w:t>F.n</w:t>
      </w:r>
      <w:proofErr w:type="spellEnd"/>
      <w:r w:rsidRPr="00C316AD">
        <w:rPr>
          <w:rStyle w:val="MathFormulaChar"/>
          <w:lang w:val="uk-UA"/>
        </w:rPr>
        <w:t xml:space="preserve"> – </w:t>
      </w:r>
      <w:r w:rsidRPr="00EF594E">
        <w:t>назва факультету;</w:t>
      </w:r>
    </w:p>
    <w:p w14:paraId="60348BD6" w14:textId="77777777" w:rsidR="00316F27" w:rsidRPr="00EF594E" w:rsidRDefault="00316F27" w:rsidP="00316F27">
      <w:pPr>
        <w:pStyle w:val="Standard"/>
      </w:pPr>
      <w:r w:rsidRPr="00C316AD">
        <w:rPr>
          <w:rStyle w:val="MathFormulaChar"/>
          <w:lang w:val="uk-UA"/>
        </w:rPr>
        <w:t xml:space="preserve">T.sd – </w:t>
      </w:r>
      <w:r w:rsidRPr="00EF594E">
        <w:t>науковий ступінь викладача;</w:t>
      </w:r>
    </w:p>
    <w:p w14:paraId="5AE56EDA" w14:textId="77777777" w:rsidR="00316F27" w:rsidRPr="00EF594E" w:rsidRDefault="00316F27" w:rsidP="00316F27">
      <w:pPr>
        <w:pStyle w:val="Standard"/>
      </w:pPr>
      <w:proofErr w:type="spellStart"/>
      <w:r w:rsidRPr="00C316AD">
        <w:rPr>
          <w:rStyle w:val="MathFormulaChar"/>
          <w:lang w:val="uk-UA"/>
        </w:rPr>
        <w:t>T.p</w:t>
      </w:r>
      <w:proofErr w:type="spellEnd"/>
      <w:r w:rsidRPr="00C316AD">
        <w:rPr>
          <w:rStyle w:val="MathFormulaChar"/>
          <w:lang w:val="uk-UA"/>
        </w:rPr>
        <w:t xml:space="preserve"> – </w:t>
      </w:r>
      <w:r w:rsidRPr="00EF594E">
        <w:t xml:space="preserve">посада викладача; </w:t>
      </w:r>
    </w:p>
    <w:p w14:paraId="2EDA806E" w14:textId="77777777" w:rsidR="00316F27" w:rsidRPr="00EF594E" w:rsidRDefault="00316F27" w:rsidP="00316F27">
      <w:pPr>
        <w:pStyle w:val="Standard"/>
      </w:pPr>
      <w:proofErr w:type="spellStart"/>
      <w:r w:rsidRPr="00C316AD">
        <w:rPr>
          <w:rStyle w:val="MathFormulaChar"/>
          <w:lang w:val="uk-UA"/>
        </w:rPr>
        <w:t>T.</w:t>
      </w:r>
      <w:r w:rsidR="001B2008">
        <w:rPr>
          <w:rStyle w:val="MathFormulaChar"/>
          <w:lang w:val="uk-UA"/>
        </w:rPr>
        <w:t>а</w:t>
      </w:r>
      <w:r w:rsidRPr="00C316AD">
        <w:rPr>
          <w:rStyle w:val="MathFormulaChar"/>
          <w:lang w:val="uk-UA"/>
        </w:rPr>
        <w:t>r</w:t>
      </w:r>
      <w:proofErr w:type="spellEnd"/>
      <w:r w:rsidRPr="00C316AD">
        <w:rPr>
          <w:rStyle w:val="MathFormulaChar"/>
          <w:lang w:val="uk-UA"/>
        </w:rPr>
        <w:t xml:space="preserve"> – </w:t>
      </w:r>
      <w:r w:rsidRPr="00EF594E">
        <w:t>вчене звання викладача;</w:t>
      </w:r>
    </w:p>
    <w:p w14:paraId="0F7DD0A2" w14:textId="77777777" w:rsidR="00316F27" w:rsidRPr="00EF594E" w:rsidRDefault="00316F27" w:rsidP="00316F27">
      <w:pPr>
        <w:pStyle w:val="Standard"/>
      </w:pPr>
      <w:proofErr w:type="spellStart"/>
      <w:r w:rsidRPr="00C316AD">
        <w:rPr>
          <w:rStyle w:val="MathFormulaChar"/>
          <w:lang w:val="uk-UA"/>
        </w:rPr>
        <w:t>T.s</w:t>
      </w:r>
      <w:proofErr w:type="spellEnd"/>
      <w:r w:rsidRPr="00C316AD">
        <w:rPr>
          <w:rStyle w:val="MathFormulaChar"/>
          <w:lang w:val="uk-UA"/>
        </w:rPr>
        <w:t xml:space="preserve"> – </w:t>
      </w:r>
      <w:r w:rsidRPr="00EF594E">
        <w:t>ставка викладача.</w:t>
      </w:r>
    </w:p>
    <w:p w14:paraId="68B99411" w14:textId="77777777" w:rsidR="00316F27" w:rsidRPr="00C316AD" w:rsidRDefault="00EF594E" w:rsidP="00EF594E">
      <w:r>
        <w:t xml:space="preserve">На основі </w:t>
      </w:r>
      <w:r w:rsidR="00316F27" w:rsidRPr="00C316AD">
        <w:t>двох</w:t>
      </w:r>
      <w:r>
        <w:t xml:space="preserve"> представлених</w:t>
      </w:r>
      <w:r w:rsidR="00316F27" w:rsidRPr="00C316AD">
        <w:t xml:space="preserve"> сутностей, </w:t>
      </w:r>
      <w:r>
        <w:t>формуються</w:t>
      </w:r>
      <w:r w:rsidR="00316F27" w:rsidRPr="00C316AD">
        <w:t xml:space="preserve"> вирази для витягу </w:t>
      </w:r>
      <w:r>
        <w:t xml:space="preserve">інформації </w:t>
      </w:r>
      <w:r w:rsidR="00316F27" w:rsidRPr="00C316AD">
        <w:t xml:space="preserve">із </w:t>
      </w:r>
      <w:r>
        <w:t>БД із потрібною інформацією</w:t>
      </w:r>
      <w:r w:rsidR="00316F27" w:rsidRPr="00C316AD">
        <w:t>.</w:t>
      </w:r>
    </w:p>
    <w:p w14:paraId="32723960" w14:textId="77777777" w:rsidR="00316F27" w:rsidRPr="00C316AD" w:rsidRDefault="00316F27" w:rsidP="00316F27">
      <w:pPr>
        <w:pStyle w:val="Standard"/>
        <w:rPr>
          <w:rStyle w:val="MathFormulaChar"/>
          <w:lang w:val="uk-UA"/>
        </w:rPr>
      </w:pPr>
      <w:r w:rsidRPr="00C316AD">
        <w:t xml:space="preserve">Кількість годин на читання лекцій </w:t>
      </w:r>
      <m:oMath>
        <m:r>
          <w:rPr>
            <w:rFonts w:ascii="Cambria Math" w:hAnsi="Cambria Math"/>
          </w:rPr>
          <m:t>LH</m:t>
        </m:r>
      </m:oMath>
      <w:r w:rsidRPr="00C316AD">
        <w:t xml:space="preserve"> визначається у вигляді підзапиту</w:t>
      </w:r>
      <w:r w:rsidRPr="00C316AD">
        <w:rPr>
          <w:rStyle w:val="MathFormulaChar"/>
          <w:lang w:val="uk-UA"/>
        </w:rPr>
        <w:t>:</w:t>
      </w:r>
    </w:p>
    <w:p w14:paraId="630FF29D" w14:textId="77777777" w:rsidR="00316F27" w:rsidRPr="00C316AD" w:rsidRDefault="00316F27" w:rsidP="00316F27">
      <w:pPr>
        <w:pStyle w:val="Standard"/>
        <w:rPr>
          <w:rStyle w:val="MathFormulaChar"/>
          <w:bCs/>
          <w:i w:val="0"/>
          <w:iCs/>
          <w:lang w:val="uk-UA"/>
        </w:rPr>
      </w:pPr>
    </w:p>
    <w:p w14:paraId="75DB4999" w14:textId="77777777" w:rsidR="00316F27" w:rsidRPr="00C316AD" w:rsidRDefault="00000000" w:rsidP="00316F27">
      <w:pPr>
        <w:pStyle w:val="Standard"/>
        <w:ind w:firstLine="0"/>
        <w:jc w:val="cente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lection</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t>,</w:t>
      </w:r>
    </w:p>
    <w:p w14:paraId="78A3673E" w14:textId="77777777" w:rsidR="00316F27" w:rsidRPr="00C316AD" w:rsidRDefault="00316F27" w:rsidP="002C22C2">
      <w:pPr>
        <w:pStyle w:val="Formuladescription"/>
        <w:ind w:left="0" w:firstLine="0"/>
      </w:pPr>
      <w:r w:rsidRPr="00C316AD">
        <w:t xml:space="preserve">де       </w:t>
      </w:r>
      <w:proofErr w:type="spellStart"/>
      <w:r w:rsidRPr="00C316AD">
        <w:t>H.q</w:t>
      </w:r>
      <w:proofErr w:type="spellEnd"/>
      <w:r w:rsidRPr="00C316AD">
        <w:t xml:space="preserve"> – кількість годин у одиницях;</w:t>
      </w:r>
    </w:p>
    <w:p w14:paraId="2FBCAEAF" w14:textId="77777777" w:rsidR="00316F27" w:rsidRPr="00C316AD" w:rsidRDefault="00316F27" w:rsidP="00316F27">
      <w:pPr>
        <w:pStyle w:val="Standard"/>
      </w:pPr>
      <w:proofErr w:type="spellStart"/>
      <w:r w:rsidRPr="00C316AD">
        <w:t>SlrH.hi</w:t>
      </w:r>
      <w:proofErr w:type="spellEnd"/>
      <w:r w:rsidRPr="00C316AD">
        <w:t xml:space="preserve"> – поле ідентифікатора сутності H у допоміжній сутності SLRH.</w:t>
      </w:r>
    </w:p>
    <w:p w14:paraId="74863E79" w14:textId="77777777" w:rsidR="00316F27" w:rsidRPr="00C316AD" w:rsidRDefault="00316F27" w:rsidP="00316F27">
      <w:pPr>
        <w:pStyle w:val="Standard"/>
      </w:pPr>
      <w:r w:rsidRPr="00C316AD">
        <w:t xml:space="preserve">Кількість годин на консультації </w:t>
      </w:r>
      <m:oMath>
        <m:r>
          <w:rPr>
            <w:rFonts w:ascii="Cambria Math" w:hAnsi="Cambria Math"/>
          </w:rPr>
          <m:t>CH</m:t>
        </m:r>
      </m:oMath>
      <w:r w:rsidRPr="00C316AD">
        <w:t>:</w:t>
      </w:r>
    </w:p>
    <w:p w14:paraId="5D178C0F" w14:textId="77777777" w:rsidR="00316F27" w:rsidRPr="00C316AD" w:rsidRDefault="00316F27" w:rsidP="00316F27">
      <w:pPr>
        <w:pStyle w:val="Standard"/>
      </w:pPr>
    </w:p>
    <w:p w14:paraId="6B650F10" w14:textId="77777777" w:rsidR="00316F27" w:rsidRPr="00C316AD" w:rsidRDefault="00000000" w:rsidP="00316F27">
      <w:pPr>
        <w:pStyle w:val="Standard"/>
        <w:ind w:firstLine="0"/>
        <w:jc w:val="cente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consultation</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t>.</w:t>
      </w:r>
    </w:p>
    <w:p w14:paraId="1EFFBD12" w14:textId="77777777" w:rsidR="00316F27" w:rsidRPr="00C316AD" w:rsidRDefault="00316F27" w:rsidP="00316F27">
      <w:pPr>
        <w:pStyle w:val="Standard"/>
      </w:pPr>
    </w:p>
    <w:p w14:paraId="54051083" w14:textId="77777777" w:rsidR="00316F27" w:rsidRPr="00C316AD" w:rsidRDefault="00316F27" w:rsidP="00316F27">
      <w:pPr>
        <w:pStyle w:val="Standard"/>
      </w:pPr>
      <w:r w:rsidRPr="00C316AD">
        <w:t xml:space="preserve">Кількість годин на проведення </w:t>
      </w:r>
      <w:r w:rsidR="00F776C8">
        <w:t>ЛЗ</w:t>
      </w:r>
      <w:r w:rsidRPr="00C316AD">
        <w:t xml:space="preserve"> </w:t>
      </w:r>
      <m:oMath>
        <m:r>
          <w:rPr>
            <w:rFonts w:ascii="Cambria Math" w:hAnsi="Cambria Math"/>
          </w:rPr>
          <m:t>LabH</m:t>
        </m:r>
      </m:oMath>
      <w:r w:rsidRPr="00C316AD">
        <w:t>:</w:t>
      </w:r>
    </w:p>
    <w:p w14:paraId="61575B89" w14:textId="77777777" w:rsidR="00316F27" w:rsidRPr="00C316AD" w:rsidRDefault="00316F27" w:rsidP="00316F27">
      <w:pPr>
        <w:pStyle w:val="Standard"/>
      </w:pPr>
    </w:p>
    <w:p w14:paraId="6F5F90D3"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laboratory</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4043EABC" w14:textId="77777777" w:rsidR="00316F27" w:rsidRPr="00C316AD" w:rsidRDefault="00316F27" w:rsidP="00316F27">
      <w:pPr>
        <w:pStyle w:val="Standard"/>
      </w:pPr>
    </w:p>
    <w:p w14:paraId="08910059" w14:textId="77777777" w:rsidR="00316F27" w:rsidRPr="00C316AD" w:rsidRDefault="00316F27" w:rsidP="00316F27">
      <w:pPr>
        <w:pStyle w:val="Standard"/>
      </w:pPr>
      <w:r w:rsidRPr="00C316AD">
        <w:t xml:space="preserve">Кількість годин на проведення </w:t>
      </w:r>
      <w:r w:rsidR="00F776C8">
        <w:t>ПЗ</w:t>
      </w:r>
      <w:r w:rsidRPr="00C316AD">
        <w:t xml:space="preserve"> </w:t>
      </w:r>
      <m:oMath>
        <m:r>
          <w:rPr>
            <w:rFonts w:ascii="Cambria Math" w:hAnsi="Cambria Math"/>
          </w:rPr>
          <m:t>PractH</m:t>
        </m:r>
      </m:oMath>
      <w:r w:rsidRPr="00C316AD">
        <w:t>:</w:t>
      </w:r>
    </w:p>
    <w:p w14:paraId="3DC705D6" w14:textId="77777777" w:rsidR="00316F27" w:rsidRPr="00C316AD" w:rsidRDefault="00316F27" w:rsidP="00316F27">
      <w:pPr>
        <w:pStyle w:val="Standard"/>
      </w:pPr>
    </w:p>
    <w:p w14:paraId="1737C2BA"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practice</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51362732" w14:textId="77777777" w:rsidR="00316F27" w:rsidRPr="00C316AD" w:rsidRDefault="00316F27" w:rsidP="00316F27">
      <w:pPr>
        <w:pStyle w:val="Standard"/>
      </w:pPr>
    </w:p>
    <w:p w14:paraId="258A89E6" w14:textId="77777777" w:rsidR="00316F27" w:rsidRPr="00C316AD" w:rsidRDefault="00316F27" w:rsidP="00316F27">
      <w:pPr>
        <w:pStyle w:val="Standard"/>
      </w:pPr>
      <w:r w:rsidRPr="00C316AD">
        <w:t xml:space="preserve">Кількість годин на перевірку </w:t>
      </w:r>
      <w:r w:rsidR="00F776C8">
        <w:t>ІЗ СРС</w:t>
      </w:r>
      <w:r w:rsidRPr="00C316AD">
        <w:t xml:space="preserve"> </w:t>
      </w:r>
      <m:oMath>
        <m:r>
          <w:rPr>
            <w:rFonts w:ascii="Cambria Math" w:hAnsi="Cambria Math"/>
          </w:rPr>
          <m:t>ITH</m:t>
        </m:r>
      </m:oMath>
      <w:r w:rsidRPr="00C316AD">
        <w:t>:</w:t>
      </w:r>
    </w:p>
    <w:p w14:paraId="4ED90323" w14:textId="77777777" w:rsidR="00316F27" w:rsidRPr="00C316AD" w:rsidRDefault="00316F27" w:rsidP="00316F27">
      <w:pPr>
        <w:pStyle w:val="Standard"/>
      </w:pPr>
    </w:p>
    <w:p w14:paraId="765A3399"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individual</m:t>
            </m:r>
            <m:r>
              <m:rPr>
                <m:sty m:val="p"/>
              </m:rPr>
              <w:rPr>
                <w:rFonts w:ascii="Cambria Math" w:hAnsi="Cambria Math"/>
              </w:rPr>
              <m:t>_</m:t>
            </m:r>
            <m:r>
              <w:rPr>
                <w:rFonts w:ascii="Cambria Math" w:hAnsi="Cambria Math"/>
              </w:rPr>
              <m:t>task</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7D7A6545" w14:textId="77777777" w:rsidR="00316F27" w:rsidRPr="00C316AD" w:rsidRDefault="00316F27" w:rsidP="00316F27">
      <w:pPr>
        <w:pStyle w:val="Standard"/>
      </w:pPr>
    </w:p>
    <w:p w14:paraId="5B8C0F76" w14:textId="77777777" w:rsidR="00316F27" w:rsidRPr="00C316AD" w:rsidRDefault="00316F27" w:rsidP="00316F27">
      <w:pPr>
        <w:pStyle w:val="Standard"/>
      </w:pPr>
      <w:r w:rsidRPr="00C316AD">
        <w:t xml:space="preserve">Кількість годин на керівництво </w:t>
      </w:r>
      <w:r w:rsidR="00F776C8">
        <w:t>КП</w:t>
      </w:r>
      <w:r w:rsidRPr="00C316AD">
        <w:t xml:space="preserve"> </w:t>
      </w:r>
      <m:oMath>
        <m:r>
          <w:rPr>
            <w:rFonts w:ascii="Cambria Math" w:hAnsi="Cambria Math"/>
          </w:rPr>
          <m:t>CPH</m:t>
        </m:r>
      </m:oMath>
      <w:r w:rsidRPr="00C316AD">
        <w:t>:</w:t>
      </w:r>
    </w:p>
    <w:p w14:paraId="273A0466" w14:textId="77777777" w:rsidR="00316F27" w:rsidRPr="00C316AD" w:rsidRDefault="00316F27" w:rsidP="00316F27">
      <w:pPr>
        <w:pStyle w:val="Standard"/>
      </w:pPr>
    </w:p>
    <w:p w14:paraId="77C7916C"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course</m:t>
            </m:r>
            <m:r>
              <m:rPr>
                <m:sty m:val="p"/>
              </m:rPr>
              <w:rPr>
                <w:rFonts w:ascii="Cambria Math" w:hAnsi="Cambria Math"/>
              </w:rPr>
              <m:t>_</m:t>
            </m:r>
            <m:r>
              <w:rPr>
                <w:rFonts w:ascii="Cambria Math" w:hAnsi="Cambria Math"/>
              </w:rPr>
              <m:t>project</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3E22CA4E" w14:textId="77777777" w:rsidR="00316F27" w:rsidRPr="00C316AD" w:rsidRDefault="00316F27" w:rsidP="00316F27">
      <w:pPr>
        <w:pStyle w:val="Standard"/>
      </w:pPr>
    </w:p>
    <w:p w14:paraId="57B7E5BB" w14:textId="77777777" w:rsidR="00316F27" w:rsidRPr="00C316AD" w:rsidRDefault="00316F27" w:rsidP="00316F27">
      <w:pPr>
        <w:pStyle w:val="Standard"/>
      </w:pPr>
      <w:r w:rsidRPr="00C316AD">
        <w:t xml:space="preserve">Кількість годин на приймання заліків </w:t>
      </w:r>
      <m:oMath>
        <m:r>
          <w:rPr>
            <w:rFonts w:ascii="Cambria Math" w:hAnsi="Cambria Math"/>
          </w:rPr>
          <m:t>ZH</m:t>
        </m:r>
      </m:oMath>
      <w:r w:rsidRPr="00C316AD">
        <w:t>:</w:t>
      </w:r>
    </w:p>
    <w:p w14:paraId="44F51724" w14:textId="77777777" w:rsidR="00316F27" w:rsidRPr="00C316AD" w:rsidRDefault="00316F27" w:rsidP="00316F27">
      <w:pPr>
        <w:pStyle w:val="Standard"/>
      </w:pPr>
    </w:p>
    <w:p w14:paraId="0985A29D"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zalik</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66BC0F0A" w14:textId="77777777" w:rsidR="00316F27" w:rsidRPr="00C316AD" w:rsidRDefault="00316F27" w:rsidP="00316F27">
      <w:pPr>
        <w:pStyle w:val="Standard"/>
      </w:pPr>
    </w:p>
    <w:p w14:paraId="5799E0B4" w14:textId="77777777" w:rsidR="00316F27" w:rsidRPr="00C316AD" w:rsidRDefault="00316F27" w:rsidP="00316F27">
      <w:pPr>
        <w:pStyle w:val="Standard"/>
      </w:pPr>
      <w:r w:rsidRPr="00C316AD">
        <w:t xml:space="preserve">Кількість годин на приймання екзаменів </w:t>
      </w:r>
      <m:oMath>
        <m:r>
          <w:rPr>
            <w:rFonts w:ascii="Cambria Math" w:hAnsi="Cambria Math"/>
          </w:rPr>
          <m:t>EH</m:t>
        </m:r>
      </m:oMath>
      <w:r w:rsidRPr="00C316AD">
        <w:t>:</w:t>
      </w:r>
    </w:p>
    <w:p w14:paraId="454E2CB6" w14:textId="77777777" w:rsidR="00316F27" w:rsidRPr="00C316AD" w:rsidRDefault="00316F27" w:rsidP="00316F27">
      <w:pPr>
        <w:pStyle w:val="Standard"/>
      </w:pPr>
    </w:p>
    <w:p w14:paraId="63161B5B"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exam</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622458B5" w14:textId="77777777" w:rsidR="00316F27" w:rsidRPr="00C316AD" w:rsidRDefault="00316F27" w:rsidP="00316F27">
      <w:pPr>
        <w:pStyle w:val="Standard"/>
      </w:pPr>
    </w:p>
    <w:p w14:paraId="276C121D" w14:textId="77777777" w:rsidR="00316F27" w:rsidRPr="00C316AD" w:rsidRDefault="00316F27" w:rsidP="00316F27">
      <w:pPr>
        <w:pStyle w:val="Standard"/>
      </w:pPr>
      <w:r w:rsidRPr="00C316AD">
        <w:t>Кількість годин на керівництво диплом</w:t>
      </w:r>
      <w:r w:rsidR="00F776C8">
        <w:t xml:space="preserve">ним </w:t>
      </w:r>
      <w:proofErr w:type="spellStart"/>
      <w:r w:rsidR="00F776C8">
        <w:t>проєктуванням</w:t>
      </w:r>
      <w:proofErr w:type="spellEnd"/>
      <w:r w:rsidRPr="00C316AD">
        <w:t xml:space="preserve"> бакалавр</w:t>
      </w:r>
      <w:r w:rsidR="00F776C8">
        <w:t>ів</w:t>
      </w:r>
      <w:r w:rsidRPr="00C316AD">
        <w:t xml:space="preserve"> або магістр</w:t>
      </w:r>
      <w:r w:rsidR="00F776C8">
        <w:t>ів</w:t>
      </w:r>
      <w:r w:rsidRPr="00C316AD">
        <w:t xml:space="preserve"> </w:t>
      </w:r>
      <m:oMath>
        <m:r>
          <w:rPr>
            <w:rFonts w:ascii="Cambria Math" w:hAnsi="Cambria Math"/>
          </w:rPr>
          <m:t>DH</m:t>
        </m:r>
      </m:oMath>
      <w:r w:rsidRPr="00C316AD">
        <w:t>:</w:t>
      </w:r>
    </w:p>
    <w:p w14:paraId="77FFADC3" w14:textId="77777777" w:rsidR="00316F27" w:rsidRPr="00C316AD" w:rsidRDefault="00316F27" w:rsidP="00316F27">
      <w:pPr>
        <w:pStyle w:val="Standard"/>
      </w:pPr>
    </w:p>
    <w:p w14:paraId="26B9F9C4"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diploma</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47AFABA5" w14:textId="77777777" w:rsidR="00316F27" w:rsidRPr="00C316AD" w:rsidRDefault="00316F27" w:rsidP="00316F27">
      <w:pPr>
        <w:pStyle w:val="Standard"/>
      </w:pPr>
    </w:p>
    <w:p w14:paraId="3958B1CF" w14:textId="77777777" w:rsidR="00316F27" w:rsidRPr="00C316AD" w:rsidRDefault="00316F27" w:rsidP="00316F27">
      <w:pPr>
        <w:pStyle w:val="Standard"/>
      </w:pPr>
      <w:r w:rsidRPr="00C316AD">
        <w:t xml:space="preserve">Кількість годин на </w:t>
      </w:r>
      <w:r w:rsidRPr="00C316AD">
        <w:rPr>
          <w:rStyle w:val="StandardChar"/>
        </w:rPr>
        <w:t>робот</w:t>
      </w:r>
      <w:r w:rsidR="00F776C8">
        <w:rPr>
          <w:rStyle w:val="StandardChar"/>
        </w:rPr>
        <w:t>у в ДЕК</w:t>
      </w:r>
      <w:r w:rsidRPr="00C316AD">
        <w:rPr>
          <w:rStyle w:val="StandardChar"/>
        </w:rPr>
        <w:t xml:space="preserve"> </w:t>
      </w:r>
      <m:oMath>
        <m:r>
          <w:rPr>
            <w:rStyle w:val="StandardChar"/>
            <w:rFonts w:ascii="Cambria Math" w:hAnsi="Cambria Math"/>
          </w:rPr>
          <m:t>DecH</m:t>
        </m:r>
      </m:oMath>
      <w:r w:rsidRPr="00C316AD">
        <w:t>:</w:t>
      </w:r>
    </w:p>
    <w:p w14:paraId="1AAA1603" w14:textId="77777777" w:rsidR="00316F27" w:rsidRPr="00C316AD" w:rsidRDefault="00316F27" w:rsidP="00316F27">
      <w:pPr>
        <w:pStyle w:val="Standard"/>
      </w:pPr>
    </w:p>
    <w:p w14:paraId="0A1B3354"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dec</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508CE6DF" w14:textId="77777777" w:rsidR="00316F27" w:rsidRPr="00C316AD" w:rsidRDefault="00316F27" w:rsidP="00316F27">
      <w:pPr>
        <w:pStyle w:val="Standard"/>
      </w:pPr>
    </w:p>
    <w:p w14:paraId="4881CC2F" w14:textId="77777777" w:rsidR="00316F27" w:rsidRPr="00C316AD" w:rsidRDefault="00316F27" w:rsidP="00316F27">
      <w:pPr>
        <w:pStyle w:val="Standard"/>
      </w:pPr>
      <w:r w:rsidRPr="00C316AD">
        <w:t xml:space="preserve">Кількість годин, виділених на керівництво науково-дослідницькою роботою </w:t>
      </w:r>
      <m:oMath>
        <m:r>
          <w:rPr>
            <w:rFonts w:ascii="Cambria Math" w:hAnsi="Cambria Math"/>
          </w:rPr>
          <m:t>RH</m:t>
        </m:r>
      </m:oMath>
      <w:r w:rsidRPr="00C316AD">
        <w:t>:</w:t>
      </w:r>
    </w:p>
    <w:p w14:paraId="3682F261" w14:textId="77777777" w:rsidR="00316F27" w:rsidRPr="00C316AD" w:rsidRDefault="00316F27" w:rsidP="00316F27">
      <w:pPr>
        <w:pStyle w:val="Standard"/>
      </w:pPr>
    </w:p>
    <w:p w14:paraId="58993BC5"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d>
          <m:dPr>
            <m:ctrlPr>
              <w:rPr>
                <w:rFonts w:ascii="Cambria Math" w:hAnsi="Cambria Math"/>
              </w:rPr>
            </m:ctrlPr>
          </m:dPr>
          <m:e>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research</m:t>
                </m:r>
                <m:r>
                  <m:rPr>
                    <m:sty m:val="p"/>
                  </m:rPr>
                  <w:rPr>
                    <w:rFonts w:ascii="Cambria Math" w:hAnsi="Cambria Math"/>
                  </w:rPr>
                  <m:t>”</m:t>
                </m:r>
              </m:sub>
            </m:sSub>
            <m:r>
              <w:rPr>
                <w:rFonts w:ascii="Cambria Math" w:hAnsi="Cambria Math"/>
              </w:rPr>
              <m:t>SLR</m:t>
            </m:r>
          </m:e>
        </m:d>
      </m:oMath>
      <w:r w:rsidR="00316F27" w:rsidRPr="00C316AD">
        <w:rPr>
          <w:rFonts w:ascii="Cambria Math" w:hAnsi="Cambria Math"/>
        </w:rPr>
        <w:t>.</w:t>
      </w:r>
    </w:p>
    <w:p w14:paraId="0996C7D1" w14:textId="77777777" w:rsidR="00316F27" w:rsidRPr="00C316AD" w:rsidRDefault="00316F27" w:rsidP="00316F27">
      <w:pPr>
        <w:pStyle w:val="Standard"/>
      </w:pPr>
    </w:p>
    <w:p w14:paraId="787C48D5" w14:textId="77777777" w:rsidR="00316F27" w:rsidRPr="00C316AD" w:rsidRDefault="00316F27" w:rsidP="00316F27">
      <w:pPr>
        <w:pStyle w:val="Standard"/>
      </w:pPr>
      <w:r w:rsidRPr="00C316AD">
        <w:t xml:space="preserve">Кількість годин, виділених на керівництво аспірантами </w:t>
      </w:r>
      <m:oMath>
        <m:r>
          <w:rPr>
            <w:rFonts w:ascii="Cambria Math" w:hAnsi="Cambria Math"/>
          </w:rPr>
          <m:t>AH</m:t>
        </m:r>
      </m:oMath>
      <w:r w:rsidRPr="00C316AD">
        <w:t>:</w:t>
      </w:r>
    </w:p>
    <w:p w14:paraId="5302FE27" w14:textId="77777777" w:rsidR="00316F27" w:rsidRPr="00C316AD" w:rsidRDefault="00316F27" w:rsidP="00316F27">
      <w:pPr>
        <w:pStyle w:val="Standard"/>
      </w:pPr>
    </w:p>
    <w:p w14:paraId="34DCF1DD"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aspirant</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1B378101" w14:textId="77777777" w:rsidR="00316F27" w:rsidRPr="00C316AD" w:rsidRDefault="00316F27" w:rsidP="00316F27">
      <w:pPr>
        <w:pStyle w:val="Standard"/>
        <w:ind w:firstLine="0"/>
        <w:jc w:val="center"/>
        <w:rPr>
          <w:rFonts w:ascii="Cambria Math" w:hAnsi="Cambria Math"/>
        </w:rPr>
      </w:pPr>
    </w:p>
    <w:p w14:paraId="3B5CD569" w14:textId="77777777" w:rsidR="00316F27" w:rsidRPr="00C316AD" w:rsidRDefault="00316F27" w:rsidP="00316F27">
      <w:pPr>
        <w:pStyle w:val="Standard"/>
      </w:pPr>
      <w:r w:rsidRPr="00C316AD">
        <w:t xml:space="preserve">Кількість годин, виділених на інші форми навчальної роботи </w:t>
      </w:r>
      <m:oMath>
        <m:r>
          <w:rPr>
            <w:rFonts w:ascii="Cambria Math" w:hAnsi="Cambria Math"/>
          </w:rPr>
          <m:t>OtherH</m:t>
        </m:r>
      </m:oMath>
      <w:r w:rsidRPr="00C316AD">
        <w:t>:</w:t>
      </w:r>
    </w:p>
    <w:p w14:paraId="7373F302" w14:textId="77777777" w:rsidR="00316F27" w:rsidRPr="00C316AD" w:rsidRDefault="00316F27" w:rsidP="00316F27">
      <w:pPr>
        <w:pStyle w:val="Standard"/>
      </w:pPr>
    </w:p>
    <w:p w14:paraId="423E9A13" w14:textId="77777777" w:rsidR="00316F27" w:rsidRPr="00C316AD" w:rsidRDefault="00000000"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other</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76A9989A" w14:textId="77777777" w:rsidR="00316F27" w:rsidRPr="00C316AD" w:rsidRDefault="00316F27" w:rsidP="00316F27">
      <w:pPr>
        <w:pStyle w:val="Standard"/>
      </w:pPr>
    </w:p>
    <w:p w14:paraId="635033A5" w14:textId="77777777" w:rsidR="00316F27" w:rsidRPr="00C316AD" w:rsidRDefault="00F776C8" w:rsidP="00316F27">
      <w:r>
        <w:t>Отримання перелічених</w:t>
      </w:r>
      <w:r w:rsidR="00316F27" w:rsidRPr="00C316AD">
        <w:t xml:space="preserve"> відомостей дозволяє отримати </w:t>
      </w:r>
      <w:r>
        <w:t>набір</w:t>
      </w:r>
      <w:r w:rsidR="00316F27" w:rsidRPr="00C316AD">
        <w:t xml:space="preserve"> показник</w:t>
      </w:r>
      <w:r>
        <w:t xml:space="preserve">ів, на основі яких можна здійснювати </w:t>
      </w:r>
      <w:r w:rsidR="00316F27" w:rsidRPr="00C316AD">
        <w:t>оцінювання якості</w:t>
      </w:r>
      <w:r>
        <w:t xml:space="preserve"> планування навчального навантаження</w:t>
      </w:r>
      <w:r w:rsidR="00316F27" w:rsidRPr="00C316AD">
        <w:t>.</w:t>
      </w:r>
    </w:p>
    <w:p w14:paraId="16DA29C5" w14:textId="77777777" w:rsidR="00316F27" w:rsidRPr="00C316AD" w:rsidRDefault="00316F27" w:rsidP="00316F27">
      <w:r w:rsidRPr="00C316AD">
        <w:t xml:space="preserve">Кількість годин на </w:t>
      </w:r>
      <w:r w:rsidR="00F776C8" w:rsidRPr="00C316AD">
        <w:t xml:space="preserve">викладання </w:t>
      </w:r>
      <w:r w:rsidR="00F776C8">
        <w:t>лекцій та підготовки до семестрового контролю</w:t>
      </w:r>
      <w:r w:rsidRPr="00C316AD">
        <w:t xml:space="preserve"> </w:t>
      </w:r>
      <m:oMath>
        <m:r>
          <w:rPr>
            <w:rFonts w:ascii="Cambria Math" w:hAnsi="Cambria Math"/>
          </w:rPr>
          <m:t>LWH</m:t>
        </m:r>
      </m:oMath>
      <w:r w:rsidRPr="00C316AD">
        <w:t>:</w:t>
      </w:r>
    </w:p>
    <w:p w14:paraId="4A812276" w14:textId="77777777" w:rsidR="00316F27" w:rsidRPr="00C316AD" w:rsidRDefault="00316F27" w:rsidP="00316F27"/>
    <w:p w14:paraId="5713F609" w14:textId="77777777" w:rsidR="00316F27" w:rsidRPr="00C316AD" w:rsidRDefault="00316F27" w:rsidP="00316F27">
      <w:pPr>
        <w:pStyle w:val="Formulanonumber"/>
      </w:pPr>
      <m:oMath>
        <m:r>
          <w:rPr>
            <w:rFonts w:ascii="Cambria Math" w:hAnsi="Cambria Math"/>
          </w:rPr>
          <m:t>LWH</m:t>
        </m:r>
        <m:r>
          <m:rPr>
            <m:sty m:val="p"/>
          </m:rPr>
          <w:rPr>
            <w:rFonts w:ascii="Cambria Math" w:hAnsi="Cambria Math"/>
          </w:rPr>
          <m:t>=</m:t>
        </m:r>
        <m:r>
          <w:rPr>
            <w:rFonts w:ascii="Cambria Math" w:hAnsi="Cambria Math"/>
          </w:rPr>
          <m:t>LH</m:t>
        </m:r>
        <m:r>
          <m:rPr>
            <m:sty m:val="p"/>
          </m:rPr>
          <w:rPr>
            <w:rFonts w:ascii="Cambria Math"/>
          </w:rPr>
          <m:t>+</m:t>
        </m:r>
        <m:r>
          <w:rPr>
            <w:rFonts w:ascii="Cambria Math" w:hAnsi="Cambria Math"/>
          </w:rPr>
          <m:t>CH+ITH+ZH+EH</m:t>
        </m:r>
      </m:oMath>
      <w:r w:rsidRPr="00C316AD">
        <w:t>.</w:t>
      </w:r>
    </w:p>
    <w:p w14:paraId="33D2AA10" w14:textId="77777777" w:rsidR="00316F27" w:rsidRPr="00C316AD" w:rsidRDefault="00316F27" w:rsidP="00316F27"/>
    <w:p w14:paraId="33D2E5C7" w14:textId="77777777" w:rsidR="00316F27" w:rsidRPr="00C316AD" w:rsidRDefault="00316F27" w:rsidP="00316F27">
      <w:r w:rsidRPr="00C316AD">
        <w:t xml:space="preserve">Кількість годин на </w:t>
      </w:r>
      <w:r w:rsidR="00F776C8">
        <w:t xml:space="preserve">проведення </w:t>
      </w:r>
      <w:r w:rsidRPr="00C316AD">
        <w:t xml:space="preserve">практичних видів занять </w:t>
      </w:r>
      <m:oMath>
        <m:r>
          <w:rPr>
            <w:rFonts w:ascii="Cambria Math" w:hAnsi="Cambria Math"/>
          </w:rPr>
          <m:t>PH</m:t>
        </m:r>
      </m:oMath>
      <w:r w:rsidRPr="00C316AD">
        <w:t>:</w:t>
      </w:r>
    </w:p>
    <w:p w14:paraId="3CC5E573" w14:textId="77777777" w:rsidR="00316F27" w:rsidRPr="00C316AD" w:rsidRDefault="00316F27" w:rsidP="00316F27"/>
    <w:p w14:paraId="0F0044AC" w14:textId="77777777" w:rsidR="00316F27" w:rsidRPr="00C316AD" w:rsidRDefault="00316F27" w:rsidP="00316F27">
      <w:pPr>
        <w:pStyle w:val="Formulanonumber"/>
      </w:pPr>
      <m:oMath>
        <m:r>
          <w:rPr>
            <w:rFonts w:ascii="Cambria Math" w:hAnsi="Cambria Math"/>
          </w:rPr>
          <m:t>PH</m:t>
        </m:r>
        <m:r>
          <m:rPr>
            <m:sty m:val="p"/>
          </m:rPr>
          <w:rPr>
            <w:rFonts w:ascii="Cambria Math" w:hAnsi="Cambria Math"/>
          </w:rPr>
          <m:t>=</m:t>
        </m:r>
        <m:r>
          <w:rPr>
            <w:rFonts w:ascii="Cambria Math" w:hAnsi="Cambria Math"/>
          </w:rPr>
          <m:t>PractH</m:t>
        </m:r>
        <m:r>
          <m:rPr>
            <m:sty m:val="p"/>
          </m:rPr>
          <w:rPr>
            <w:rFonts w:ascii="Cambria Math"/>
          </w:rPr>
          <m:t>+</m:t>
        </m:r>
        <m:r>
          <w:rPr>
            <w:rFonts w:ascii="Cambria Math" w:hAnsi="Cambria Math"/>
          </w:rPr>
          <m:t>LabH</m:t>
        </m:r>
      </m:oMath>
      <w:r w:rsidRPr="00C316AD">
        <w:t>.</w:t>
      </w:r>
    </w:p>
    <w:p w14:paraId="1857306F" w14:textId="77777777" w:rsidR="00316F27" w:rsidRPr="00C316AD" w:rsidRDefault="00316F27" w:rsidP="00316F27">
      <w:pPr>
        <w:pStyle w:val="Formulanonumber"/>
      </w:pPr>
    </w:p>
    <w:p w14:paraId="63E9E3C5" w14:textId="77777777" w:rsidR="00316F27" w:rsidRPr="00C316AD" w:rsidRDefault="00316F27" w:rsidP="00316F27">
      <w:r w:rsidRPr="00C316AD">
        <w:t xml:space="preserve">Кількість годин на курсове проектування співпадає із величиною занять </w:t>
      </w:r>
      <m:oMath>
        <m:r>
          <w:rPr>
            <w:rFonts w:ascii="Cambria Math" w:hAnsi="Cambria Math"/>
          </w:rPr>
          <m:t>CPH</m:t>
        </m:r>
      </m:oMath>
      <w:r w:rsidRPr="00C316AD">
        <w:t xml:space="preserve">. Також співпадає із відповідною величиною </w:t>
      </w:r>
      <m:oMath>
        <m:r>
          <w:rPr>
            <w:rFonts w:ascii="Cambria Math" w:hAnsi="Cambria Math"/>
          </w:rPr>
          <m:t>DH</m:t>
        </m:r>
      </m:oMath>
      <w:r w:rsidRPr="00C316AD">
        <w:t xml:space="preserve"> кількість годин на </w:t>
      </w:r>
      <w:r w:rsidR="00F776C8">
        <w:t xml:space="preserve">керівництво </w:t>
      </w:r>
      <w:r w:rsidRPr="00C316AD">
        <w:t>дипломним</w:t>
      </w:r>
      <w:r w:rsidR="00F776C8">
        <w:t xml:space="preserve"> проектуванням</w:t>
      </w:r>
      <w:r w:rsidRPr="00C316AD">
        <w:t>.</w:t>
      </w:r>
    </w:p>
    <w:p w14:paraId="1ED3E76B" w14:textId="77777777" w:rsidR="00316F27" w:rsidRPr="00C316AD" w:rsidRDefault="00316F27" w:rsidP="00316F27">
      <w:r w:rsidRPr="00C316AD">
        <w:t xml:space="preserve">Кількість годин на інші години </w:t>
      </w:r>
      <m:oMath>
        <m:r>
          <w:rPr>
            <w:rFonts w:ascii="Cambria Math" w:hAnsi="Cambria Math"/>
          </w:rPr>
          <m:t>OH</m:t>
        </m:r>
      </m:oMath>
      <w:r w:rsidRPr="00C316AD">
        <w:rPr>
          <w:iCs/>
        </w:rPr>
        <w:t xml:space="preserve"> утворюється шляхом знаходження суми всіх остальних видів навчального навантаження:</w:t>
      </w:r>
    </w:p>
    <w:p w14:paraId="4261A819" w14:textId="77777777" w:rsidR="00316F27" w:rsidRPr="00C316AD" w:rsidRDefault="00316F27" w:rsidP="00316F27"/>
    <w:p w14:paraId="377A91B6" w14:textId="77777777" w:rsidR="00316F27" w:rsidRPr="00C316AD" w:rsidRDefault="00316F27" w:rsidP="00316F27">
      <w:pPr>
        <w:pStyle w:val="Formulanonumber"/>
      </w:pPr>
      <m:oMath>
        <m:r>
          <w:rPr>
            <w:rFonts w:ascii="Cambria Math" w:hAnsi="Cambria Math"/>
          </w:rPr>
          <m:t>ОH</m:t>
        </m:r>
        <m:r>
          <m:rPr>
            <m:sty m:val="p"/>
          </m:rPr>
          <w:rPr>
            <w:rFonts w:ascii="Cambria Math" w:hAnsi="Cambria Math"/>
          </w:rPr>
          <m:t>=</m:t>
        </m:r>
        <m:r>
          <w:rPr>
            <w:rStyle w:val="StandardChar"/>
            <w:rFonts w:ascii="Cambria Math" w:hAnsi="Cambria Math"/>
          </w:rPr>
          <m:t>D</m:t>
        </m:r>
        <m:r>
          <w:rPr>
            <w:rStyle w:val="StandardChar"/>
            <w:rFonts w:ascii="Cambria Math" w:hAnsi="Cambria Math"/>
            <w:lang w:val="en-US"/>
          </w:rPr>
          <m:t>a</m:t>
        </m:r>
        <m:r>
          <w:rPr>
            <w:rStyle w:val="StandardChar"/>
            <w:rFonts w:ascii="Cambria Math" w:hAnsi="Cambria Math"/>
          </w:rPr>
          <m:t>cH+</m:t>
        </m:r>
        <m:r>
          <w:rPr>
            <w:rFonts w:ascii="Cambria Math" w:hAnsi="Cambria Math"/>
          </w:rPr>
          <m:t>RH</m:t>
        </m:r>
        <m:r>
          <m:rPr>
            <m:sty m:val="p"/>
          </m:rPr>
          <w:rPr>
            <w:rFonts w:ascii="Cambria Math"/>
          </w:rPr>
          <m:t>+</m:t>
        </m:r>
        <m:r>
          <w:rPr>
            <w:rFonts w:ascii="Cambria Math" w:hAnsi="Cambria Math"/>
          </w:rPr>
          <m:t>AH+OtherH</m:t>
        </m:r>
      </m:oMath>
      <w:r w:rsidRPr="00C316AD">
        <w:t>.</w:t>
      </w:r>
    </w:p>
    <w:p w14:paraId="7434C9A8" w14:textId="77777777" w:rsidR="00316F27" w:rsidRPr="00C316AD" w:rsidRDefault="00316F27" w:rsidP="00316F27"/>
    <w:p w14:paraId="28292A5E" w14:textId="77777777" w:rsidR="00316F27" w:rsidRPr="00C316AD" w:rsidRDefault="00F776C8" w:rsidP="00316F27">
      <w:r>
        <w:t xml:space="preserve">Показник, який показує відсоток кількості занять по видах до загальної кількості годин, показую долю </w:t>
      </w:r>
      <w:r w:rsidR="00316F27" w:rsidRPr="00C316AD">
        <w:t>певного типу навантаження до загально</w:t>
      </w:r>
      <w:r>
        <w:t>го. Н</w:t>
      </w:r>
      <w:r w:rsidR="00316F27" w:rsidRPr="00C316AD">
        <w:t xml:space="preserve">априклад, для вирахування долі лекційного навантаження </w:t>
      </w:r>
      <m:oMath>
        <m:r>
          <w:rPr>
            <w:rFonts w:ascii="Cambria Math" w:hAnsi="Cambria Math"/>
          </w:rPr>
          <m:t>PartLWH</m:t>
        </m:r>
      </m:oMath>
      <w:r w:rsidR="00316F27" w:rsidRPr="00C316AD">
        <w:t>, формула виглядатиме так:</w:t>
      </w:r>
    </w:p>
    <w:p w14:paraId="4E4B2732" w14:textId="77777777" w:rsidR="00316F27" w:rsidRPr="00C316AD" w:rsidRDefault="00316F27" w:rsidP="00316F27"/>
    <w:p w14:paraId="342B9B35" w14:textId="77777777" w:rsidR="00316F27" w:rsidRPr="00C316AD" w:rsidRDefault="00316F27" w:rsidP="00316F27">
      <w:pPr>
        <w:pStyle w:val="Formulanonumber"/>
      </w:pPr>
      <m:oMath>
        <m:r>
          <w:rPr>
            <w:rFonts w:ascii="Cambria Math" w:hAnsi="Cambria Math"/>
          </w:rPr>
          <m:t>PartLWH</m:t>
        </m:r>
        <m:r>
          <m:rPr>
            <m:sty m:val="p"/>
          </m:rPr>
          <w:rPr>
            <w:rFonts w:ascii="Cambria Math" w:hAnsi="Cambria Math"/>
          </w:rPr>
          <m:t xml:space="preserve">= </m:t>
        </m:r>
        <m:r>
          <w:rPr>
            <w:rFonts w:ascii="Cambria Math" w:hAnsi="Cambria Math"/>
          </w:rPr>
          <m:t xml:space="preserve"> 100%∙LWH</m:t>
        </m:r>
        <m:r>
          <m:rPr>
            <m:sty m:val="p"/>
          </m:rPr>
          <w:rPr>
            <w:rFonts w:ascii="Cambria Math" w:hAnsi="Cambria Math"/>
          </w:rPr>
          <m:t>/(</m:t>
        </m:r>
        <m:r>
          <w:rPr>
            <w:rFonts w:ascii="Cambria Math" w:hAnsi="Cambria Math"/>
          </w:rPr>
          <m:t>LWH</m:t>
        </m:r>
        <m:r>
          <m:rPr>
            <m:sty m:val="p"/>
          </m:rPr>
          <w:rPr>
            <w:rFonts w:ascii="Cambria Math" w:hAnsi="Cambria Math"/>
          </w:rPr>
          <m:t>+</m:t>
        </m:r>
        <m:r>
          <w:rPr>
            <w:rFonts w:ascii="Cambria Math" w:hAnsi="Cambria Math"/>
          </w:rPr>
          <m:t>PH</m:t>
        </m:r>
        <m:r>
          <m:rPr>
            <m:sty m:val="p"/>
          </m:rPr>
          <w:rPr>
            <w:rFonts w:ascii="Cambria Math" w:hAnsi="Cambria Math"/>
          </w:rPr>
          <m:t>+</m:t>
        </m:r>
        <m:r>
          <w:rPr>
            <w:rFonts w:ascii="Cambria Math" w:hAnsi="Cambria Math"/>
          </w:rPr>
          <m:t>CPH</m:t>
        </m:r>
        <m:r>
          <m:rPr>
            <m:sty m:val="p"/>
          </m:rPr>
          <w:rPr>
            <w:rFonts w:ascii="Cambria Math" w:hAnsi="Cambria Math"/>
          </w:rPr>
          <m:t>+</m:t>
        </m:r>
        <m:r>
          <w:rPr>
            <w:rFonts w:ascii="Cambria Math" w:hAnsi="Cambria Math"/>
          </w:rPr>
          <m:t>DH</m:t>
        </m:r>
        <m:r>
          <m:rPr>
            <m:sty m:val="p"/>
          </m:rPr>
          <w:rPr>
            <w:rFonts w:ascii="Cambria Math" w:hAnsi="Cambria Math"/>
          </w:rPr>
          <m:t>+</m:t>
        </m:r>
        <m:r>
          <w:rPr>
            <w:rFonts w:ascii="Cambria Math" w:hAnsi="Cambria Math"/>
          </w:rPr>
          <m:t>OH</m:t>
        </m:r>
        <m:r>
          <m:rPr>
            <m:sty m:val="p"/>
          </m:rPr>
          <w:rPr>
            <w:rFonts w:ascii="Cambria Math" w:hAnsi="Cambria Math"/>
          </w:rPr>
          <m:t>)</m:t>
        </m:r>
      </m:oMath>
      <w:r w:rsidRPr="00C316AD">
        <w:t xml:space="preserve"> .</w:t>
      </w:r>
    </w:p>
    <w:p w14:paraId="07EE0544" w14:textId="77777777" w:rsidR="00316F27" w:rsidRPr="00C316AD" w:rsidRDefault="00316F27" w:rsidP="00316F27"/>
    <w:p w14:paraId="514CC058" w14:textId="77777777" w:rsidR="00316F27" w:rsidRPr="00C316AD" w:rsidRDefault="00316F27" w:rsidP="00316F27">
      <w:r w:rsidRPr="00C316AD">
        <w:t>Розробити математичні вирази для вирахування показників розподілу по типам занять було складніше. Тому вирахування буде представлене у вигляді опису алгоритму.</w:t>
      </w:r>
    </w:p>
    <w:p w14:paraId="087BC41E" w14:textId="77777777" w:rsidR="00316F27" w:rsidRPr="00C316AD" w:rsidRDefault="005E7A58" w:rsidP="00316F27">
      <w:r>
        <w:t xml:space="preserve">Завдання алгоритму </w:t>
      </w:r>
      <w:r w:rsidR="00316F27" w:rsidRPr="00C316AD">
        <w:t xml:space="preserve">– вирахувати кількість годин на проведення заняття типу </w:t>
      </w:r>
      <w:proofErr w:type="spellStart"/>
      <w:r w:rsidR="00316F27" w:rsidRPr="00C316AD">
        <w:t>Cl</w:t>
      </w:r>
      <w:r w:rsidR="001B2008">
        <w:t>а</w:t>
      </w:r>
      <w:r w:rsidR="00316F27" w:rsidRPr="00C316AD">
        <w:t>ssType</w:t>
      </w:r>
      <w:proofErr w:type="spellEnd"/>
      <w:r w:rsidR="00316F27" w:rsidRPr="00C316AD">
        <w:t xml:space="preserve"> викладачами категорії </w:t>
      </w:r>
      <w:proofErr w:type="spellStart"/>
      <w:r w:rsidR="00316F27" w:rsidRPr="00C316AD">
        <w:t>NumC</w:t>
      </w:r>
      <w:r w:rsidR="001B2008">
        <w:t>а</w:t>
      </w:r>
      <w:r w:rsidR="00316F27" w:rsidRPr="00C316AD">
        <w:t>t</w:t>
      </w:r>
      <w:proofErr w:type="spellEnd"/>
      <w:r w:rsidR="00316F27" w:rsidRPr="00C316AD">
        <w:t>.</w:t>
      </w:r>
    </w:p>
    <w:p w14:paraId="0F1F65B4" w14:textId="77777777" w:rsidR="00316F27" w:rsidRPr="00C316AD" w:rsidRDefault="005E7A58" w:rsidP="00316F27">
      <w:r w:rsidRPr="007932D6">
        <w:t>Етап</w:t>
      </w:r>
      <w:r w:rsidR="00316F27" w:rsidRPr="00C316AD">
        <w:t xml:space="preserve"> 1. </w:t>
      </w:r>
      <w:r>
        <w:t xml:space="preserve">Витягти </w:t>
      </w:r>
      <w:r w:rsidR="00316F27" w:rsidRPr="00C316AD">
        <w:t xml:space="preserve">із </w:t>
      </w:r>
      <w:r>
        <w:t>БД</w:t>
      </w:r>
      <w:r w:rsidR="00316F27" w:rsidRPr="00C316AD">
        <w:t xml:space="preserve"> запис</w:t>
      </w:r>
      <w:r>
        <w:t>и</w:t>
      </w:r>
      <w:r w:rsidR="00316F27" w:rsidRPr="00C316AD">
        <w:t xml:space="preserve"> із рядками навчального навантаження, що відповідають </w:t>
      </w:r>
      <w:proofErr w:type="spellStart"/>
      <w:r w:rsidR="00316F27" w:rsidRPr="00C316AD">
        <w:t>Cl</w:t>
      </w:r>
      <w:r w:rsidR="001B2008">
        <w:t>а</w:t>
      </w:r>
      <w:r w:rsidR="00316F27" w:rsidRPr="00C316AD">
        <w:t>ssType</w:t>
      </w:r>
      <w:proofErr w:type="spellEnd"/>
      <w:r w:rsidR="00316F27" w:rsidRPr="00C316AD">
        <w:t>.</w:t>
      </w:r>
    </w:p>
    <w:p w14:paraId="428D63B6" w14:textId="77777777" w:rsidR="00316F27" w:rsidRPr="00C316AD" w:rsidRDefault="005E7A58" w:rsidP="00316F27">
      <w:proofErr w:type="spellStart"/>
      <w:r>
        <w:rPr>
          <w:lang w:val="ru-RU"/>
        </w:rPr>
        <w:lastRenderedPageBreak/>
        <w:t>Етап</w:t>
      </w:r>
      <w:proofErr w:type="spellEnd"/>
      <w:r w:rsidRPr="00C316AD">
        <w:t xml:space="preserve"> </w:t>
      </w:r>
      <w:r w:rsidR="00316F27" w:rsidRPr="00C316AD">
        <w:t xml:space="preserve">2. Зробити поєднання рядків із таблицею </w:t>
      </w:r>
      <w:proofErr w:type="spellStart"/>
      <w:r w:rsidR="00316F27" w:rsidRPr="00C316AD">
        <w:t>Te</w:t>
      </w:r>
      <w:r w:rsidR="001B2008">
        <w:t>а</w:t>
      </w:r>
      <w:r w:rsidR="00316F27" w:rsidRPr="00C316AD">
        <w:t>chers</w:t>
      </w:r>
      <w:proofErr w:type="spellEnd"/>
      <w:r w:rsidR="00316F27" w:rsidRPr="00C316AD">
        <w:t>, в якій містяться дані про викладачів.</w:t>
      </w:r>
    </w:p>
    <w:p w14:paraId="4537153C" w14:textId="77777777" w:rsidR="00316F27" w:rsidRPr="00C316AD" w:rsidRDefault="005E7A58" w:rsidP="00316F27">
      <w:r w:rsidRPr="007932D6">
        <w:t>Етап</w:t>
      </w:r>
      <w:r w:rsidRPr="00C316AD">
        <w:t xml:space="preserve"> </w:t>
      </w:r>
      <w:r w:rsidR="00316F27" w:rsidRPr="00C316AD">
        <w:t xml:space="preserve">3. Відфільтрувати дані, які задовольняю вимогам категорії </w:t>
      </w:r>
      <w:proofErr w:type="spellStart"/>
      <w:r w:rsidR="00316F27" w:rsidRPr="00C316AD">
        <w:t>NumC</w:t>
      </w:r>
      <w:r w:rsidR="001B2008">
        <w:t>а</w:t>
      </w:r>
      <w:r w:rsidR="00316F27" w:rsidRPr="00C316AD">
        <w:t>t</w:t>
      </w:r>
      <w:proofErr w:type="spellEnd"/>
      <w:r w:rsidR="00316F27" w:rsidRPr="00C316AD">
        <w:t>.</w:t>
      </w:r>
    </w:p>
    <w:p w14:paraId="6D3669A6" w14:textId="77777777" w:rsidR="00316F27" w:rsidRPr="00C316AD" w:rsidRDefault="00316F27" w:rsidP="00316F27">
      <w:r w:rsidRPr="00C316AD">
        <w:t>Для категорії 1 – це або науковий ступінь має значення «</w:t>
      </w:r>
      <w:proofErr w:type="spellStart"/>
      <w:r w:rsidRPr="00C316AD">
        <w:t>дтн</w:t>
      </w:r>
      <w:proofErr w:type="spellEnd"/>
      <w:r w:rsidRPr="00C316AD">
        <w:t>», або вчене звання «професор».</w:t>
      </w:r>
    </w:p>
    <w:p w14:paraId="5B7FF0C0" w14:textId="77777777" w:rsidR="00316F27" w:rsidRPr="00C316AD" w:rsidRDefault="00316F27" w:rsidP="00316F27">
      <w:r w:rsidRPr="00C316AD">
        <w:t>Для категорії 2 – це або науковий ступінь має значення «</w:t>
      </w:r>
      <w:proofErr w:type="spellStart"/>
      <w:r w:rsidRPr="00C316AD">
        <w:t>ктн</w:t>
      </w:r>
      <w:proofErr w:type="spellEnd"/>
      <w:r w:rsidRPr="00C316AD">
        <w:t>», або науковий ступінь має значення «</w:t>
      </w:r>
      <w:proofErr w:type="spellStart"/>
      <w:r w:rsidRPr="00C316AD">
        <w:t>PhD</w:t>
      </w:r>
      <w:proofErr w:type="spellEnd"/>
      <w:r w:rsidRPr="00C316AD">
        <w:t>». Перевіряти вчене звання для такого варіанту не потрібне – не може отримати звання «доцент» викладач без наукового ступеня.</w:t>
      </w:r>
    </w:p>
    <w:p w14:paraId="5643E1DF" w14:textId="77777777" w:rsidR="00316F27" w:rsidRPr="00C316AD" w:rsidRDefault="00316F27" w:rsidP="00316F27">
      <w:r w:rsidRPr="00C316AD">
        <w:t>Для категорії 3 – обидва поля мають бути пустими.</w:t>
      </w:r>
    </w:p>
    <w:p w14:paraId="053D05FA" w14:textId="77777777" w:rsidR="00316F27" w:rsidRPr="00C316AD" w:rsidRDefault="005E7A58" w:rsidP="00316F27">
      <w:proofErr w:type="spellStart"/>
      <w:r>
        <w:rPr>
          <w:lang w:val="ru-RU"/>
        </w:rPr>
        <w:t>Етап</w:t>
      </w:r>
      <w:proofErr w:type="spellEnd"/>
      <w:r w:rsidRPr="00C316AD">
        <w:t xml:space="preserve"> </w:t>
      </w:r>
      <w:r w:rsidR="00316F27" w:rsidRPr="00C316AD">
        <w:t>4. Знайти суму елементів списку, отриманого на кроці 3.</w:t>
      </w:r>
    </w:p>
    <w:p w14:paraId="111AF2C2" w14:textId="77777777" w:rsidR="00316F27" w:rsidRDefault="00316F27" w:rsidP="00316F27">
      <w:r w:rsidRPr="00C316AD">
        <w:t>Кінець алгоритму.</w:t>
      </w:r>
    </w:p>
    <w:p w14:paraId="51DFB306" w14:textId="77777777" w:rsidR="00316F27" w:rsidRPr="00C316AD" w:rsidRDefault="005E7A58" w:rsidP="00316F27">
      <w:r>
        <w:t xml:space="preserve">Щоб вирахувати частку </w:t>
      </w:r>
      <w:r w:rsidR="00316F27" w:rsidRPr="00C316AD">
        <w:t>занять</w:t>
      </w:r>
      <w:r>
        <w:rPr>
          <w:lang w:val="ru-RU"/>
        </w:rPr>
        <w:t xml:space="preserve">, </w:t>
      </w:r>
      <w:proofErr w:type="spellStart"/>
      <w:r>
        <w:rPr>
          <w:lang w:val="ru-RU"/>
        </w:rPr>
        <w:t>необх</w:t>
      </w:r>
      <w:r>
        <w:t>ідно</w:t>
      </w:r>
      <w:proofErr w:type="spellEnd"/>
      <w:r>
        <w:t xml:space="preserve"> знати суму годин</w:t>
      </w:r>
      <w:r w:rsidR="00316F27" w:rsidRPr="00C316AD">
        <w:t xml:space="preserve">. Для цього </w:t>
      </w:r>
      <w:r>
        <w:t>треба</w:t>
      </w:r>
      <w:r w:rsidR="00316F27" w:rsidRPr="00C316AD">
        <w:t xml:space="preserve"> знайти суму годин всіх елементів після реалізації кроку 1. А далі </w:t>
      </w:r>
      <w:r>
        <w:t>частка</w:t>
      </w:r>
      <w:r w:rsidR="00316F27" w:rsidRPr="00C316AD">
        <w:t xml:space="preserve"> розраховується</w:t>
      </w:r>
      <w:r>
        <w:t>,</w:t>
      </w:r>
      <w:r w:rsidR="00316F27" w:rsidRPr="00C316AD">
        <w:t xml:space="preserve"> як і у прикладі вище.</w:t>
      </w:r>
    </w:p>
    <w:p w14:paraId="0DE3D003" w14:textId="77777777" w:rsidR="00316F27" w:rsidRDefault="00316F27" w:rsidP="00316F27">
      <w:r w:rsidRPr="00C316AD">
        <w:t>Наступним питанням, що потребує вирішення</w:t>
      </w:r>
      <w:r w:rsidR="007A56B8">
        <w:t>,</w:t>
      </w:r>
      <w:r w:rsidRPr="00C316AD">
        <w:t xml:space="preserve"> є питання організації зберігання даних, необхідних для розрахунків представлених показників.</w:t>
      </w:r>
    </w:p>
    <w:p w14:paraId="77AFCCF7" w14:textId="77777777" w:rsidR="00AE4094" w:rsidRPr="00C316AD" w:rsidRDefault="00AE4094" w:rsidP="00316F27"/>
    <w:p w14:paraId="2E5723AE" w14:textId="77777777" w:rsidR="00316F27" w:rsidRPr="007932D6" w:rsidRDefault="00316F27" w:rsidP="00316F27">
      <w:pPr>
        <w:pStyle w:val="20"/>
        <w:rPr>
          <w:lang w:val="ru-RU"/>
        </w:rPr>
      </w:pPr>
      <w:bookmarkStart w:id="23" w:name="_Toc167491276"/>
      <w:bookmarkStart w:id="24" w:name="_Toc169612924"/>
      <w:r w:rsidRPr="007932D6">
        <w:rPr>
          <w:lang w:val="ru-RU"/>
        </w:rPr>
        <w:t xml:space="preserve">2.3 </w:t>
      </w:r>
      <w:bookmarkEnd w:id="23"/>
      <w:proofErr w:type="spellStart"/>
      <w:r w:rsidR="00F45269">
        <w:rPr>
          <w:lang w:val="ru-RU"/>
        </w:rPr>
        <w:t>Орган</w:t>
      </w:r>
      <w:r w:rsidR="00F45269" w:rsidRPr="007932D6">
        <w:rPr>
          <w:lang w:val="ru-RU"/>
        </w:rPr>
        <w:t>ізація</w:t>
      </w:r>
      <w:proofErr w:type="spellEnd"/>
      <w:r w:rsidR="00F45269" w:rsidRPr="007932D6">
        <w:rPr>
          <w:lang w:val="ru-RU"/>
        </w:rPr>
        <w:t xml:space="preserve"> </w:t>
      </w:r>
      <w:proofErr w:type="spellStart"/>
      <w:r w:rsidR="00F45269" w:rsidRPr="007932D6">
        <w:rPr>
          <w:lang w:val="ru-RU"/>
        </w:rPr>
        <w:t>зберігання</w:t>
      </w:r>
      <w:proofErr w:type="spellEnd"/>
      <w:r w:rsidR="00F45269" w:rsidRPr="007932D6">
        <w:rPr>
          <w:lang w:val="ru-RU"/>
        </w:rPr>
        <w:t xml:space="preserve"> </w:t>
      </w:r>
      <w:proofErr w:type="spellStart"/>
      <w:r w:rsidR="00F45269" w:rsidRPr="007932D6">
        <w:rPr>
          <w:lang w:val="ru-RU"/>
        </w:rPr>
        <w:t>інформації</w:t>
      </w:r>
      <w:proofErr w:type="spellEnd"/>
      <w:r w:rsidR="00F45269" w:rsidRPr="007932D6">
        <w:rPr>
          <w:lang w:val="ru-RU"/>
        </w:rPr>
        <w:t xml:space="preserve"> для </w:t>
      </w:r>
      <w:proofErr w:type="spellStart"/>
      <w:r w:rsidR="00F45269" w:rsidRPr="007932D6">
        <w:rPr>
          <w:lang w:val="ru-RU"/>
        </w:rPr>
        <w:t>розрахунку</w:t>
      </w:r>
      <w:proofErr w:type="spellEnd"/>
      <w:r w:rsidR="00F45269" w:rsidRPr="007932D6">
        <w:rPr>
          <w:lang w:val="ru-RU"/>
        </w:rPr>
        <w:t xml:space="preserve"> </w:t>
      </w:r>
      <w:proofErr w:type="spellStart"/>
      <w:r w:rsidR="00F45269" w:rsidRPr="007932D6">
        <w:rPr>
          <w:lang w:val="ru-RU"/>
        </w:rPr>
        <w:t>показників</w:t>
      </w:r>
      <w:bookmarkEnd w:id="24"/>
      <w:proofErr w:type="spellEnd"/>
      <w:r w:rsidRPr="007932D6">
        <w:rPr>
          <w:lang w:val="ru-RU"/>
        </w:rPr>
        <w:t xml:space="preserve"> </w:t>
      </w:r>
    </w:p>
    <w:p w14:paraId="60009F1A" w14:textId="77777777" w:rsidR="00316F27" w:rsidRPr="00F45269" w:rsidRDefault="00316F27" w:rsidP="00316F27">
      <w:pPr>
        <w:pStyle w:val="3"/>
        <w:rPr>
          <w:lang w:val="ru-RU"/>
        </w:rPr>
      </w:pPr>
      <w:bookmarkStart w:id="25" w:name="_Toc167491277"/>
      <w:bookmarkStart w:id="26" w:name="_Toc169612925"/>
      <w:r w:rsidRPr="007932D6">
        <w:rPr>
          <w:lang w:val="ru-RU"/>
        </w:rPr>
        <w:t xml:space="preserve">2.3.1 </w:t>
      </w:r>
      <w:bookmarkEnd w:id="25"/>
      <w:proofErr w:type="spellStart"/>
      <w:r w:rsidR="00F45269">
        <w:rPr>
          <w:lang w:val="ru-RU"/>
        </w:rPr>
        <w:t>Загальні</w:t>
      </w:r>
      <w:proofErr w:type="spellEnd"/>
      <w:r w:rsidR="00F45269">
        <w:rPr>
          <w:lang w:val="ru-RU"/>
        </w:rPr>
        <w:t xml:space="preserve"> </w:t>
      </w:r>
      <w:proofErr w:type="spellStart"/>
      <w:r w:rsidR="00F45269">
        <w:rPr>
          <w:lang w:val="ru-RU"/>
        </w:rPr>
        <w:t>відомості</w:t>
      </w:r>
      <w:proofErr w:type="spellEnd"/>
      <w:r w:rsidR="00F45269">
        <w:rPr>
          <w:lang w:val="ru-RU"/>
        </w:rPr>
        <w:t xml:space="preserve"> про </w:t>
      </w:r>
      <w:proofErr w:type="spellStart"/>
      <w:r w:rsidR="00F45269">
        <w:rPr>
          <w:lang w:val="ru-RU"/>
        </w:rPr>
        <w:t>бази</w:t>
      </w:r>
      <w:proofErr w:type="spellEnd"/>
      <w:r w:rsidR="00F45269">
        <w:rPr>
          <w:lang w:val="ru-RU"/>
        </w:rPr>
        <w:t xml:space="preserve"> </w:t>
      </w:r>
      <w:proofErr w:type="spellStart"/>
      <w:r w:rsidR="00F45269">
        <w:rPr>
          <w:lang w:val="ru-RU"/>
        </w:rPr>
        <w:t>даних</w:t>
      </w:r>
      <w:proofErr w:type="spellEnd"/>
      <w:r w:rsidR="00F45269">
        <w:rPr>
          <w:lang w:val="ru-RU"/>
        </w:rPr>
        <w:t xml:space="preserve"> та </w:t>
      </w:r>
      <w:proofErr w:type="spellStart"/>
      <w:r w:rsidR="00F45269">
        <w:rPr>
          <w:lang w:val="ru-RU"/>
        </w:rPr>
        <w:t>системи</w:t>
      </w:r>
      <w:proofErr w:type="spellEnd"/>
      <w:r w:rsidR="00F45269">
        <w:rPr>
          <w:lang w:val="ru-RU"/>
        </w:rPr>
        <w:t xml:space="preserve"> </w:t>
      </w:r>
      <w:proofErr w:type="spellStart"/>
      <w:r w:rsidR="00F45269">
        <w:rPr>
          <w:lang w:val="ru-RU"/>
        </w:rPr>
        <w:t>керування</w:t>
      </w:r>
      <w:proofErr w:type="spellEnd"/>
      <w:r w:rsidR="00F45269">
        <w:rPr>
          <w:lang w:val="ru-RU"/>
        </w:rPr>
        <w:t xml:space="preserve"> ними</w:t>
      </w:r>
      <w:bookmarkEnd w:id="26"/>
    </w:p>
    <w:p w14:paraId="12E4A0EF" w14:textId="77777777" w:rsidR="00316F27" w:rsidRPr="00C316AD" w:rsidRDefault="00316F27" w:rsidP="00316F27">
      <w:r w:rsidRPr="00C316AD">
        <w:t>База даних (БД) – це інтегрована колекція структурованих та взаємопов'язаних даних, організована згідно з конкретними правилами, які включають загальні принципи опису, зберігання та обробки даних [</w:t>
      </w:r>
      <w:r w:rsidR="00563306" w:rsidRPr="007932D6">
        <w:rPr>
          <w:lang w:val="ru-RU"/>
        </w:rPr>
        <w:t>1</w:t>
      </w:r>
      <w:r w:rsidR="002C22C2" w:rsidRPr="007932D6">
        <w:rPr>
          <w:lang w:val="ru-RU"/>
        </w:rPr>
        <w:t>5</w:t>
      </w:r>
      <w:r w:rsidRPr="00C316AD">
        <w:t>].</w:t>
      </w:r>
    </w:p>
    <w:p w14:paraId="67FEA74C" w14:textId="77777777" w:rsidR="00316F27" w:rsidRPr="00C316AD" w:rsidRDefault="00316F27" w:rsidP="00316F27">
      <w:r w:rsidRPr="00C316AD">
        <w:t>Система керування базами даних (СКБД) – сукупність програмних і лінгвістичних засобів загального або спеціального призначення, що забезпечують управління створенням і використанням баз даних [</w:t>
      </w:r>
      <w:r w:rsidR="00563306" w:rsidRPr="007932D6">
        <w:t>1</w:t>
      </w:r>
      <w:r w:rsidR="002C22C2" w:rsidRPr="007932D6">
        <w:t>5</w:t>
      </w:r>
      <w:r w:rsidRPr="00C316AD">
        <w:t>].</w:t>
      </w:r>
    </w:p>
    <w:p w14:paraId="2F64EA79" w14:textId="77777777" w:rsidR="00316F27" w:rsidRPr="00C316AD" w:rsidRDefault="005E7A58" w:rsidP="00316F27">
      <w:r>
        <w:t xml:space="preserve">Розробка бази даних починається із визначення інформаційних потреб </w:t>
      </w:r>
      <w:proofErr w:type="spellStart"/>
      <w:r>
        <w:t>коритстувачів</w:t>
      </w:r>
      <w:proofErr w:type="spellEnd"/>
      <w:r>
        <w:t xml:space="preserve"> щодо вході та виходів системи. Вимоги різних груп користувачів </w:t>
      </w:r>
      <w:r>
        <w:lastRenderedPageBreak/>
        <w:t xml:space="preserve">поєднуються у </w:t>
      </w:r>
      <w:r w:rsidR="00316F27" w:rsidRPr="00C316AD">
        <w:t>концептуальн</w:t>
      </w:r>
      <w:r>
        <w:t>ій</w:t>
      </w:r>
      <w:r w:rsidR="00316F27" w:rsidRPr="00C316AD">
        <w:t xml:space="preserve"> схем</w:t>
      </w:r>
      <w:r>
        <w:t>і</w:t>
      </w:r>
      <w:r w:rsidR="00316F27" w:rsidRPr="00C316AD">
        <w:t xml:space="preserve"> даних [1</w:t>
      </w:r>
      <w:r w:rsidR="002C22C2" w:rsidRPr="007932D6">
        <w:rPr>
          <w:lang w:val="ru-RU"/>
        </w:rPr>
        <w:t>6</w:t>
      </w:r>
      <w:r w:rsidR="00316F27" w:rsidRPr="00C316AD">
        <w:t>].</w:t>
      </w:r>
      <w:r>
        <w:t xml:space="preserve"> Сутності, атрибути на зв’язки є складовими елементами концептуальної схеми </w:t>
      </w:r>
      <w:proofErr w:type="spellStart"/>
      <w:r>
        <w:t>ланих</w:t>
      </w:r>
      <w:proofErr w:type="spellEnd"/>
    </w:p>
    <w:p w14:paraId="4D83F1F5" w14:textId="77777777" w:rsidR="00F45269" w:rsidRDefault="00316F27" w:rsidP="00316F27">
      <w:r w:rsidRPr="00C316AD">
        <w:t>Су</w:t>
      </w:r>
      <w:r w:rsidR="005E7A58">
        <w:t xml:space="preserve">тність – це абстракція реально існуючого об’єкта, інформацію про який треба зберігати у БД. </w:t>
      </w:r>
      <w:r w:rsidR="00F45269">
        <w:t xml:space="preserve">Сутності </w:t>
      </w:r>
      <w:r w:rsidRPr="00C316AD">
        <w:t>мож</w:t>
      </w:r>
      <w:r w:rsidR="00F45269">
        <w:t xml:space="preserve">уть відповідати </w:t>
      </w:r>
      <w:proofErr w:type="spellStart"/>
      <w:r w:rsidR="00F45269">
        <w:t>обєктам</w:t>
      </w:r>
      <w:proofErr w:type="spellEnd"/>
      <w:r w:rsidR="00F45269">
        <w:t xml:space="preserve"> (співробітник, адреса, документ) або процесам (рейс потягу або літака, бронювання, продаж).</w:t>
      </w:r>
    </w:p>
    <w:p w14:paraId="59E62137" w14:textId="77777777" w:rsidR="00316F27" w:rsidRPr="00C316AD" w:rsidRDefault="00316F27" w:rsidP="00316F27">
      <w:r w:rsidRPr="00C316AD">
        <w:t xml:space="preserve">Атрибут – це </w:t>
      </w:r>
      <w:r w:rsidR="00F45269">
        <w:rPr>
          <w:lang w:val="ru-RU"/>
        </w:rPr>
        <w:t>о</w:t>
      </w:r>
      <w:r w:rsidRPr="00C316AD">
        <w:t>характеристика, яка описує деяку властивість сутності. Атрибут, який унікально ідентифікує сутність, називається ідентифікатором</w:t>
      </w:r>
      <w:r w:rsidR="002C22C2" w:rsidRPr="007932D6">
        <w:t xml:space="preserve"> </w:t>
      </w:r>
      <w:r w:rsidR="005E7A58">
        <w:t xml:space="preserve">або ключем </w:t>
      </w:r>
      <w:r w:rsidR="002C22C2" w:rsidRPr="007932D6">
        <w:t>[16]</w:t>
      </w:r>
      <w:r w:rsidRPr="00C316AD">
        <w:t>.</w:t>
      </w:r>
    </w:p>
    <w:p w14:paraId="6C951352" w14:textId="77777777" w:rsidR="000F7F8D" w:rsidRDefault="00316F27" w:rsidP="00316F27">
      <w:r w:rsidRPr="00C316AD">
        <w:t>На основі сутностей</w:t>
      </w:r>
      <w:r w:rsidR="005E7A58">
        <w:t xml:space="preserve"> та </w:t>
      </w:r>
      <w:proofErr w:type="spellStart"/>
      <w:r w:rsidR="005E7A58">
        <w:t>связків</w:t>
      </w:r>
      <w:proofErr w:type="spellEnd"/>
      <w:r w:rsidR="005E7A58">
        <w:t xml:space="preserve"> між ними</w:t>
      </w:r>
      <w:r w:rsidRPr="00C316AD">
        <w:t xml:space="preserve"> </w:t>
      </w:r>
      <w:r w:rsidR="005E7A58">
        <w:t>на</w:t>
      </w:r>
      <w:r w:rsidRPr="00C316AD">
        <w:t>далі формуються таблиці бази даних</w:t>
      </w:r>
      <w:r w:rsidR="005E7A58">
        <w:t xml:space="preserve">, після вибору формату </w:t>
      </w:r>
      <w:r w:rsidR="005E7A58" w:rsidRPr="00C316AD">
        <w:t>СКБД</w:t>
      </w:r>
      <w:r w:rsidR="005E7A58">
        <w:t xml:space="preserve"> для створення таблиць БД</w:t>
      </w:r>
      <w:r w:rsidRPr="00C316AD">
        <w:t xml:space="preserve">. </w:t>
      </w:r>
      <w:r w:rsidR="00F45269">
        <w:rPr>
          <w:lang w:val="ru-RU"/>
        </w:rPr>
        <w:t xml:space="preserve">В </w:t>
      </w:r>
      <w:proofErr w:type="spellStart"/>
      <w:r w:rsidR="00F45269">
        <w:rPr>
          <w:lang w:val="ru-RU"/>
        </w:rPr>
        <w:t>таблицях</w:t>
      </w:r>
      <w:proofErr w:type="spellEnd"/>
      <w:r w:rsidR="00F45269">
        <w:rPr>
          <w:lang w:val="ru-RU"/>
        </w:rPr>
        <w:t xml:space="preserve"> БД </w:t>
      </w:r>
      <w:proofErr w:type="spellStart"/>
      <w:r w:rsidR="00F45269">
        <w:rPr>
          <w:lang w:val="ru-RU"/>
        </w:rPr>
        <w:t>створюються</w:t>
      </w:r>
      <w:proofErr w:type="spellEnd"/>
      <w:r w:rsidR="00F45269">
        <w:rPr>
          <w:lang w:val="ru-RU"/>
        </w:rPr>
        <w:t xml:space="preserve"> колонки, як</w:t>
      </w:r>
      <w:r w:rsidR="00F45269">
        <w:t>і фактично відповідають атрибутам сутностей. На етапі проектування важливо визначити домени значень для заповнення</w:t>
      </w:r>
      <w:r w:rsidR="000F7F8D">
        <w:t xml:space="preserve">, тому що це допомагає розробникам належним чином задати обмеження полів, підібрати </w:t>
      </w:r>
      <w:proofErr w:type="spellStart"/>
      <w:r w:rsidR="000F7F8D">
        <w:t>контроли</w:t>
      </w:r>
      <w:proofErr w:type="spellEnd"/>
      <w:r w:rsidR="000F7F8D">
        <w:t xml:space="preserve"> для вводу даних. Коли починається додавання записів, то у таблицях додаються рядки. Кожен рядок відповідає деякому конкретному об’єкту з предметної області.</w:t>
      </w:r>
      <w:r w:rsidRPr="00C316AD">
        <w:t xml:space="preserve"> </w:t>
      </w:r>
    </w:p>
    <w:p w14:paraId="2E13108D" w14:textId="77777777" w:rsidR="000F7F8D" w:rsidRPr="000F7F8D" w:rsidRDefault="000F7F8D" w:rsidP="00316F27">
      <w:r>
        <w:t xml:space="preserve">Щоб створити таблиці можна використати консоль </w:t>
      </w:r>
      <w:r>
        <w:rPr>
          <w:lang w:val="en-US"/>
        </w:rPr>
        <w:t>SQL</w:t>
      </w:r>
      <w:r>
        <w:t xml:space="preserve">, в якій вводити запити на мові </w:t>
      </w:r>
      <w:proofErr w:type="spellStart"/>
      <w:r>
        <w:rPr>
          <w:lang w:val="ru-RU"/>
        </w:rPr>
        <w:t>визначення</w:t>
      </w:r>
      <w:proofErr w:type="spellEnd"/>
      <w:r>
        <w:rPr>
          <w:lang w:val="ru-RU"/>
        </w:rPr>
        <w:t xml:space="preserve"> </w:t>
      </w:r>
      <w:proofErr w:type="spellStart"/>
      <w:r>
        <w:rPr>
          <w:lang w:val="ru-RU"/>
        </w:rPr>
        <w:t>даних</w:t>
      </w:r>
      <w:proofErr w:type="spellEnd"/>
      <w:r w:rsidRPr="007932D6">
        <w:rPr>
          <w:lang w:val="ru-RU"/>
        </w:rPr>
        <w:t xml:space="preserve"> </w:t>
      </w:r>
      <w:r>
        <w:rPr>
          <w:lang w:val="en-US"/>
        </w:rPr>
        <w:t>SQL</w:t>
      </w:r>
      <w:r w:rsidRPr="007932D6">
        <w:rPr>
          <w:lang w:val="ru-RU"/>
        </w:rPr>
        <w:t>.</w:t>
      </w:r>
      <w:r>
        <w:t xml:space="preserve"> Це довго. Тому застосовують або інтерактивні засоби створення , наприклад,</w:t>
      </w:r>
      <w:r w:rsidRPr="007932D6">
        <w:t xml:space="preserve"> </w:t>
      </w:r>
      <w:r>
        <w:rPr>
          <w:lang w:val="en-US"/>
        </w:rPr>
        <w:t>MySQL</w:t>
      </w:r>
      <w:r w:rsidRPr="007932D6">
        <w:t xml:space="preserve"> </w:t>
      </w:r>
      <w:r>
        <w:rPr>
          <w:lang w:val="en-US"/>
        </w:rPr>
        <w:t>Workbench</w:t>
      </w:r>
      <w:r w:rsidRPr="007932D6">
        <w:t xml:space="preserve"> </w:t>
      </w:r>
      <w:r>
        <w:t xml:space="preserve">або </w:t>
      </w:r>
      <w:proofErr w:type="spellStart"/>
      <w:r>
        <w:rPr>
          <w:lang w:val="en-US"/>
        </w:rPr>
        <w:t>PHPMy</w:t>
      </w:r>
      <w:proofErr w:type="spellEnd"/>
      <w:r w:rsidR="001B2008" w:rsidRPr="007932D6">
        <w:t>А</w:t>
      </w:r>
      <w:proofErr w:type="spellStart"/>
      <w:r>
        <w:rPr>
          <w:lang w:val="en-US"/>
        </w:rPr>
        <w:t>dmin</w:t>
      </w:r>
      <w:proofErr w:type="spellEnd"/>
      <w:r>
        <w:t xml:space="preserve">. Ці засоби забезпечують можливість створення бази даних у форматі конкретної СКБД. Але якщо формат СКБД тільки планується до вибору, то використовуються засоби моделювання структури типу </w:t>
      </w:r>
      <w:proofErr w:type="spellStart"/>
      <w:r>
        <w:rPr>
          <w:lang w:val="en-US"/>
        </w:rPr>
        <w:t>erwin</w:t>
      </w:r>
      <w:proofErr w:type="spellEnd"/>
      <w:r w:rsidRPr="007932D6">
        <w:t xml:space="preserve"> </w:t>
      </w:r>
      <w:r>
        <w:rPr>
          <w:lang w:val="en-US"/>
        </w:rPr>
        <w:t>D</w:t>
      </w:r>
      <w:r w:rsidR="001B2008" w:rsidRPr="007932D6">
        <w:t>а</w:t>
      </w:r>
      <w:r>
        <w:rPr>
          <w:lang w:val="en-US"/>
        </w:rPr>
        <w:t>t</w:t>
      </w:r>
      <w:r w:rsidR="001B2008" w:rsidRPr="007932D6">
        <w:t>а</w:t>
      </w:r>
      <w:r w:rsidRPr="007932D6">
        <w:t xml:space="preserve"> </w:t>
      </w:r>
      <w:r>
        <w:rPr>
          <w:lang w:val="en-US"/>
        </w:rPr>
        <w:t>Modeler</w:t>
      </w:r>
      <w:r w:rsidRPr="007932D6">
        <w:t xml:space="preserve"> </w:t>
      </w:r>
      <w:r>
        <w:t xml:space="preserve">або </w:t>
      </w:r>
      <w:proofErr w:type="spellStart"/>
      <w:r>
        <w:rPr>
          <w:lang w:val="en-US"/>
        </w:rPr>
        <w:t>Enetrprise</w:t>
      </w:r>
      <w:proofErr w:type="spellEnd"/>
      <w:r w:rsidRPr="007932D6">
        <w:t xml:space="preserve"> </w:t>
      </w:r>
      <w:r w:rsidR="001B2008" w:rsidRPr="007932D6">
        <w:t>А</w:t>
      </w:r>
      <w:proofErr w:type="spellStart"/>
      <w:r>
        <w:rPr>
          <w:lang w:val="en-US"/>
        </w:rPr>
        <w:t>rchtect</w:t>
      </w:r>
      <w:proofErr w:type="spellEnd"/>
      <w:r w:rsidRPr="007932D6">
        <w:t xml:space="preserve"> </w:t>
      </w:r>
      <w:r>
        <w:t xml:space="preserve">або </w:t>
      </w:r>
      <w:r>
        <w:rPr>
          <w:lang w:val="en-US"/>
        </w:rPr>
        <w:t>Microsoft</w:t>
      </w:r>
      <w:r w:rsidRPr="007932D6">
        <w:t xml:space="preserve"> </w:t>
      </w:r>
      <w:r>
        <w:rPr>
          <w:lang w:val="en-US"/>
        </w:rPr>
        <w:t>Visu</w:t>
      </w:r>
      <w:r w:rsidR="001B2008" w:rsidRPr="007932D6">
        <w:t>а</w:t>
      </w:r>
      <w:r>
        <w:rPr>
          <w:lang w:val="en-US"/>
        </w:rPr>
        <w:t>l</w:t>
      </w:r>
      <w:r w:rsidRPr="007932D6">
        <w:t xml:space="preserve"> </w:t>
      </w:r>
      <w:r>
        <w:rPr>
          <w:lang w:val="en-US"/>
        </w:rPr>
        <w:t>P</w:t>
      </w:r>
      <w:r w:rsidR="001B2008" w:rsidRPr="007932D6">
        <w:t>а</w:t>
      </w:r>
      <w:r>
        <w:rPr>
          <w:lang w:val="en-US"/>
        </w:rPr>
        <w:t>r</w:t>
      </w:r>
      <w:r w:rsidR="001B2008" w:rsidRPr="007932D6">
        <w:t>а</w:t>
      </w:r>
      <w:proofErr w:type="spellStart"/>
      <w:r>
        <w:rPr>
          <w:lang w:val="en-US"/>
        </w:rPr>
        <w:t>digm</w:t>
      </w:r>
      <w:proofErr w:type="spellEnd"/>
      <w:r w:rsidR="001B2008" w:rsidRPr="007932D6">
        <w:t>а</w:t>
      </w:r>
      <w:r w:rsidRPr="007932D6">
        <w:t>.</w:t>
      </w:r>
      <w:r>
        <w:t xml:space="preserve"> Вони </w:t>
      </w:r>
      <w:proofErr w:type="spellStart"/>
      <w:r>
        <w:t>допомагаються</w:t>
      </w:r>
      <w:proofErr w:type="spellEnd"/>
      <w:r>
        <w:t xml:space="preserve"> створити логічну схему майбутньої системи, а потім її генерують у форматі обраної БД.</w:t>
      </w:r>
    </w:p>
    <w:p w14:paraId="2C6EAA18" w14:textId="77777777" w:rsidR="00316F27" w:rsidRPr="00C316AD" w:rsidRDefault="005E77E9" w:rsidP="00316F27">
      <w:r w:rsidRPr="00316349">
        <w:t xml:space="preserve">Так було </w:t>
      </w:r>
      <w:r w:rsidR="00316349" w:rsidRPr="00316349">
        <w:t xml:space="preserve">до появи </w:t>
      </w:r>
      <w:r w:rsidRPr="00316349">
        <w:t>технологі</w:t>
      </w:r>
      <w:r w:rsidR="00316349" w:rsidRPr="00316349">
        <w:t>й</w:t>
      </w:r>
      <w:r w:rsidRPr="00316349">
        <w:t xml:space="preserve"> </w:t>
      </w:r>
      <w:proofErr w:type="spellStart"/>
      <w:r w:rsidRPr="00316349">
        <w:t>обєктно</w:t>
      </w:r>
      <w:proofErr w:type="spellEnd"/>
      <w:r w:rsidRPr="00316349">
        <w:t xml:space="preserve">-реляційного </w:t>
      </w:r>
      <w:proofErr w:type="spellStart"/>
      <w:r w:rsidR="00316349" w:rsidRPr="00316349">
        <w:t>маппинга</w:t>
      </w:r>
      <w:proofErr w:type="spellEnd"/>
      <w:r w:rsidR="00316349" w:rsidRPr="00316349">
        <w:t xml:space="preserve"> або відображення</w:t>
      </w:r>
      <w:r w:rsidRPr="00316349">
        <w:t xml:space="preserve"> (ОРВ) [17</w:t>
      </w:r>
      <w:r w:rsidR="008F55EB" w:rsidRPr="00316349">
        <w:t>], як</w:t>
      </w:r>
      <w:r w:rsidR="00316349" w:rsidRPr="00316349">
        <w:t xml:space="preserve">і впровадження </w:t>
      </w:r>
      <w:r w:rsidR="008F55EB" w:rsidRPr="00316349">
        <w:t>для виключення необхідності бути обізнаним у глибокому розу</w:t>
      </w:r>
      <w:r w:rsidR="00316349" w:rsidRPr="00316349">
        <w:t>міння побудов баз даних. Розробнику достатньо розуміти основи об’єктно-</w:t>
      </w:r>
      <w:proofErr w:type="spellStart"/>
      <w:r w:rsidR="00316349" w:rsidRPr="00316349">
        <w:t>оріжнтованого</w:t>
      </w:r>
      <w:proofErr w:type="spellEnd"/>
      <w:r w:rsidR="00316349" w:rsidRPr="00316349">
        <w:t xml:space="preserve"> програмування, а відповідні програми </w:t>
      </w:r>
      <w:r w:rsidR="00316349" w:rsidRPr="00316349">
        <w:lastRenderedPageBreak/>
        <w:t xml:space="preserve">опис класів перетворювали у таблиці. Тому  таких підхід, який і </w:t>
      </w:r>
      <w:proofErr w:type="spellStart"/>
      <w:r w:rsidR="00316349" w:rsidRPr="00316349">
        <w:t>використанй</w:t>
      </w:r>
      <w:proofErr w:type="spellEnd"/>
      <w:r w:rsidR="00316349" w:rsidRPr="00316349">
        <w:t xml:space="preserve"> в роботі, не вимагає побудови таблиць БД. </w:t>
      </w:r>
    </w:p>
    <w:p w14:paraId="2C802F64" w14:textId="77777777" w:rsidR="00316F27" w:rsidRPr="00C316AD" w:rsidRDefault="001A276F" w:rsidP="00316F27">
      <w:r>
        <w:t>В</w:t>
      </w:r>
      <w:r w:rsidRPr="00C316AD">
        <w:t xml:space="preserve"> роботі [</w:t>
      </w:r>
      <w:r>
        <w:t>6], яка є базовою для цього дослідження, описана БД</w:t>
      </w:r>
      <w:r w:rsidR="00316F27" w:rsidRPr="00C316AD">
        <w:t>, я</w:t>
      </w:r>
      <w:r>
        <w:t>ка призначена для зберігання навчального. Але для зберігання статистики її треба розширити, при чому так, що це не вплинуло на роботу інших алгоритмів.</w:t>
      </w:r>
      <w:r w:rsidR="00316F27" w:rsidRPr="00C316AD">
        <w:t xml:space="preserve"> </w:t>
      </w:r>
      <w:r w:rsidR="000F7F8D">
        <w:t xml:space="preserve">В наступному розділі визначаються класи, використання яких дозволить зберігати дані про статистику. </w:t>
      </w:r>
    </w:p>
    <w:p w14:paraId="4CA6CC8B" w14:textId="77777777" w:rsidR="00316F27" w:rsidRPr="007932D6" w:rsidRDefault="00316F27" w:rsidP="00316F27">
      <w:pPr>
        <w:pStyle w:val="3"/>
        <w:rPr>
          <w:lang w:val="ru-RU"/>
        </w:rPr>
      </w:pPr>
      <w:bookmarkStart w:id="27" w:name="_Toc135086167"/>
      <w:bookmarkStart w:id="28" w:name="_Toc167491278"/>
      <w:bookmarkStart w:id="29" w:name="_Toc169612926"/>
      <w:r w:rsidRPr="007932D6">
        <w:rPr>
          <w:lang w:val="ru-RU"/>
        </w:rPr>
        <w:t xml:space="preserve">2.3.2 </w:t>
      </w:r>
      <w:proofErr w:type="spellStart"/>
      <w:r w:rsidR="00AE4094" w:rsidRPr="007932D6">
        <w:rPr>
          <w:lang w:val="ru-RU"/>
        </w:rPr>
        <w:t>Розробка</w:t>
      </w:r>
      <w:proofErr w:type="spellEnd"/>
      <w:r w:rsidR="00AE4094" w:rsidRPr="007932D6">
        <w:rPr>
          <w:lang w:val="ru-RU"/>
        </w:rPr>
        <w:t xml:space="preserve"> </w:t>
      </w:r>
      <w:proofErr w:type="spellStart"/>
      <w:r w:rsidRPr="007932D6">
        <w:rPr>
          <w:lang w:val="ru-RU"/>
        </w:rPr>
        <w:t>структури</w:t>
      </w:r>
      <w:proofErr w:type="spellEnd"/>
      <w:r w:rsidRPr="007932D6">
        <w:rPr>
          <w:lang w:val="ru-RU"/>
        </w:rPr>
        <w:t xml:space="preserve"> </w:t>
      </w:r>
      <w:proofErr w:type="spellStart"/>
      <w:r w:rsidRPr="007932D6">
        <w:rPr>
          <w:lang w:val="ru-RU"/>
        </w:rPr>
        <w:t>бази</w:t>
      </w:r>
      <w:proofErr w:type="spellEnd"/>
      <w:r w:rsidRPr="007932D6">
        <w:rPr>
          <w:lang w:val="ru-RU"/>
        </w:rPr>
        <w:t xml:space="preserve"> </w:t>
      </w:r>
      <w:proofErr w:type="spellStart"/>
      <w:r w:rsidRPr="007932D6">
        <w:rPr>
          <w:lang w:val="ru-RU"/>
        </w:rPr>
        <w:t>даних</w:t>
      </w:r>
      <w:bookmarkEnd w:id="27"/>
      <w:proofErr w:type="spellEnd"/>
      <w:r w:rsidRPr="007932D6">
        <w:rPr>
          <w:lang w:val="ru-RU"/>
        </w:rPr>
        <w:t xml:space="preserve"> </w:t>
      </w:r>
      <w:bookmarkEnd w:id="28"/>
      <w:r w:rsidR="00AE4094" w:rsidRPr="007932D6">
        <w:rPr>
          <w:lang w:val="ru-RU"/>
        </w:rPr>
        <w:t xml:space="preserve">для </w:t>
      </w:r>
      <w:proofErr w:type="spellStart"/>
      <w:r w:rsidR="00AE4094" w:rsidRPr="007932D6">
        <w:rPr>
          <w:lang w:val="ru-RU"/>
        </w:rPr>
        <w:t>забезпечення</w:t>
      </w:r>
      <w:proofErr w:type="spellEnd"/>
      <w:r w:rsidR="00AE4094" w:rsidRPr="007932D6">
        <w:rPr>
          <w:lang w:val="ru-RU"/>
        </w:rPr>
        <w:t xml:space="preserve"> </w:t>
      </w:r>
      <w:proofErr w:type="spellStart"/>
      <w:r w:rsidR="00AE4094" w:rsidRPr="007932D6">
        <w:rPr>
          <w:lang w:val="ru-RU"/>
        </w:rPr>
        <w:t>розрахунків</w:t>
      </w:r>
      <w:bookmarkEnd w:id="29"/>
      <w:proofErr w:type="spellEnd"/>
    </w:p>
    <w:p w14:paraId="3601D9B2" w14:textId="77777777" w:rsidR="00652F3B" w:rsidRDefault="00F776C8" w:rsidP="00F776C8">
      <w:r>
        <w:t xml:space="preserve">Виходячи з типу завдання, що програмується, можна стверджувати, що результати </w:t>
      </w:r>
      <w:r w:rsidR="00316349">
        <w:t>розрахунків показників розподілу мають бути передані в інтерфейс для відображення результатів</w:t>
      </w:r>
      <w:r>
        <w:t xml:space="preserve">. Вони не </w:t>
      </w:r>
      <w:r w:rsidR="00316349">
        <w:t>призначені для тривало зберігання</w:t>
      </w:r>
      <w:r>
        <w:t>, оскільки втрачають актуальність у т</w:t>
      </w:r>
      <w:r w:rsidR="00316349">
        <w:t xml:space="preserve">у ж саму мінуту, </w:t>
      </w:r>
      <w:r>
        <w:t xml:space="preserve"> коли </w:t>
      </w:r>
      <w:r w:rsidR="00316349">
        <w:t xml:space="preserve">завантажується нова </w:t>
      </w:r>
      <w:r>
        <w:t xml:space="preserve">версія </w:t>
      </w:r>
      <w:r w:rsidR="00316349">
        <w:t>РПН</w:t>
      </w:r>
      <w:r>
        <w:t xml:space="preserve">. Для виконання завдання можна обійтися локальними даними, та обчислювати величини безпосередньо на веб-сторінках – засоби, наприклад, </w:t>
      </w:r>
      <w:r w:rsidRPr="007932D6">
        <w:t>стор</w:t>
      </w:r>
      <w:r>
        <w:t xml:space="preserve">інки, створені на основі </w:t>
      </w:r>
      <w:proofErr w:type="spellStart"/>
      <w:r>
        <w:t>тегі</w:t>
      </w:r>
      <w:proofErr w:type="spellEnd"/>
      <w:r>
        <w:t xml:space="preserve"> </w:t>
      </w:r>
      <w:proofErr w:type="spellStart"/>
      <w:r>
        <w:t>шаблонізатора</w:t>
      </w:r>
      <w:proofErr w:type="spellEnd"/>
      <w:r>
        <w:t xml:space="preserve"> </w:t>
      </w:r>
      <w:r>
        <w:rPr>
          <w:lang w:val="en-US"/>
        </w:rPr>
        <w:t>Thymele</w:t>
      </w:r>
      <w:r w:rsidR="001B2008" w:rsidRPr="007932D6">
        <w:t>а</w:t>
      </w:r>
      <w:r>
        <w:rPr>
          <w:lang w:val="en-US"/>
        </w:rPr>
        <w:t>f</w:t>
      </w:r>
      <w:r w:rsidRPr="007932D6">
        <w:t xml:space="preserve"> 3</w:t>
      </w:r>
      <w:r w:rsidR="002C22C2" w:rsidRPr="007932D6">
        <w:t xml:space="preserve"> [8]</w:t>
      </w:r>
      <w:r>
        <w:t xml:space="preserve">, дозволяють </w:t>
      </w:r>
      <w:proofErr w:type="spellStart"/>
      <w:r>
        <w:t>релізувати</w:t>
      </w:r>
      <w:proofErr w:type="spellEnd"/>
      <w:r>
        <w:t xml:space="preserve"> такі обчислення. </w:t>
      </w:r>
      <w:r w:rsidR="00316349">
        <w:t>Але після аналізу завдання звернули увага на той момент, що є доцільним порівнювати плани між собою, щоб мати можливість обирати більш раціональний. Тому було вирішено розробити класи для зберігання значень базових показників</w:t>
      </w:r>
      <w:r>
        <w:t xml:space="preserve">. Крім того, створення класів, які б дозволяли зберігати результати розрахунків, потрібне для дотримання концепції </w:t>
      </w:r>
      <w:proofErr w:type="spellStart"/>
      <w:r>
        <w:t>Model-View-Control</w:t>
      </w:r>
      <w:proofErr w:type="spellEnd"/>
      <w:r>
        <w:t xml:space="preserve"> (MVC)</w:t>
      </w:r>
      <w:r w:rsidR="002C22C2" w:rsidRPr="007932D6">
        <w:t xml:space="preserve"> [18]</w:t>
      </w:r>
      <w:r>
        <w:t xml:space="preserve">, </w:t>
      </w:r>
      <w:r w:rsidR="005C6F03">
        <w:t>відповідно до</w:t>
      </w:r>
      <w:r>
        <w:t xml:space="preserve"> якої на елементі </w:t>
      </w:r>
      <w:proofErr w:type="spellStart"/>
      <w:r>
        <w:t>View</w:t>
      </w:r>
      <w:proofErr w:type="spellEnd"/>
      <w:r>
        <w:t xml:space="preserve"> </w:t>
      </w:r>
      <w:r w:rsidR="005C6F03">
        <w:t xml:space="preserve">організувати </w:t>
      </w:r>
      <w:r>
        <w:t xml:space="preserve">обчислення </w:t>
      </w:r>
      <w:r w:rsidR="005C6F03">
        <w:t>не є логічним</w:t>
      </w:r>
      <w:r>
        <w:t xml:space="preserve">. </w:t>
      </w:r>
    </w:p>
    <w:p w14:paraId="00095C68" w14:textId="77777777" w:rsidR="00F776C8" w:rsidRDefault="00652F3B" w:rsidP="00F776C8">
      <w:r>
        <w:t>На рис. 2.6. представлено с</w:t>
      </w:r>
      <w:r w:rsidR="00F776C8">
        <w:t xml:space="preserve">труктуру </w:t>
      </w:r>
      <w:r>
        <w:t>БД, до таблиць якої можна додавати дані розрахунку статистики. Цен</w:t>
      </w:r>
      <w:r w:rsidR="00F776C8">
        <w:t>тральни</w:t>
      </w:r>
      <w:r>
        <w:t>м</w:t>
      </w:r>
      <w:r w:rsidR="00F776C8">
        <w:t xml:space="preserve"> клас</w:t>
      </w:r>
      <w:r>
        <w:t>ом структури є клас</w:t>
      </w:r>
      <w:r w:rsidR="00F776C8">
        <w:t xml:space="preserve"> </w:t>
      </w:r>
      <w:proofErr w:type="spellStart"/>
      <w:r w:rsidR="00F776C8">
        <w:t>St</w:t>
      </w:r>
      <w:r w:rsidR="001B2008">
        <w:t>а</w:t>
      </w:r>
      <w:r w:rsidR="00F776C8">
        <w:t>tistics</w:t>
      </w:r>
      <w:proofErr w:type="spellEnd"/>
      <w:r w:rsidR="00F776C8">
        <w:t xml:space="preserve">, який визначає зв'язки із тим </w:t>
      </w:r>
      <w:r>
        <w:t>варіантом РНН</w:t>
      </w:r>
      <w:r w:rsidR="00F776C8">
        <w:t>, для якого розраховуют</w:t>
      </w:r>
      <w:r>
        <w:t xml:space="preserve">ься показники. Ще є </w:t>
      </w:r>
      <w:r w:rsidR="00F776C8">
        <w:t xml:space="preserve">два класи, </w:t>
      </w:r>
      <w:r>
        <w:t xml:space="preserve">екземпляри </w:t>
      </w:r>
      <w:r w:rsidR="00F776C8">
        <w:t>як</w:t>
      </w:r>
      <w:r>
        <w:t>их</w:t>
      </w:r>
      <w:r w:rsidR="00F776C8">
        <w:t xml:space="preserve"> будуть зберігати дані про персональну статистику розподілу навантаження викладача </w:t>
      </w:r>
      <w:proofErr w:type="spellStart"/>
      <w:r w:rsidR="00F776C8">
        <w:t>St</w:t>
      </w:r>
      <w:r w:rsidR="001B2008">
        <w:t>а</w:t>
      </w:r>
      <w:r w:rsidR="00F776C8">
        <w:t>tsV</w:t>
      </w:r>
      <w:r w:rsidR="001B2008">
        <w:t>а</w:t>
      </w:r>
      <w:r w:rsidR="00F776C8">
        <w:t>lues</w:t>
      </w:r>
      <w:proofErr w:type="spellEnd"/>
      <w:r w:rsidR="00F776C8">
        <w:t xml:space="preserve"> та групову статистику кафедри за видами навчальних занять </w:t>
      </w:r>
      <w:proofErr w:type="spellStart"/>
      <w:r w:rsidR="00F776C8">
        <w:t>Cl</w:t>
      </w:r>
      <w:r w:rsidR="001B2008">
        <w:t>а</w:t>
      </w:r>
      <w:r w:rsidR="00F776C8">
        <w:t>ssesSt</w:t>
      </w:r>
      <w:r w:rsidR="001B2008">
        <w:t>а</w:t>
      </w:r>
      <w:r w:rsidR="00F776C8">
        <w:t>tsV</w:t>
      </w:r>
      <w:r w:rsidR="001B2008">
        <w:t>а</w:t>
      </w:r>
      <w:r w:rsidR="00F776C8">
        <w:t>lues</w:t>
      </w:r>
      <w:proofErr w:type="spellEnd"/>
      <w:r w:rsidR="00F776C8">
        <w:t xml:space="preserve">. </w:t>
      </w:r>
      <w:r>
        <w:t>К</w:t>
      </w:r>
      <w:r w:rsidR="00F776C8">
        <w:t>лас</w:t>
      </w:r>
      <w:r>
        <w:t xml:space="preserve"> </w:t>
      </w:r>
      <w:r>
        <w:rPr>
          <w:lang w:val="en-US"/>
        </w:rPr>
        <w:t>Cl</w:t>
      </w:r>
      <w:r w:rsidR="001B2008" w:rsidRPr="007932D6">
        <w:rPr>
          <w:lang w:val="ru-RU"/>
        </w:rPr>
        <w:t>а</w:t>
      </w:r>
      <w:proofErr w:type="spellStart"/>
      <w:r>
        <w:rPr>
          <w:lang w:val="en-US"/>
        </w:rPr>
        <w:t>ssType</w:t>
      </w:r>
      <w:proofErr w:type="spellEnd"/>
      <w:r w:rsidR="00F776C8">
        <w:t xml:space="preserve"> є </w:t>
      </w:r>
      <w:r>
        <w:t xml:space="preserve">класом типу </w:t>
      </w:r>
      <w:r>
        <w:rPr>
          <w:lang w:val="en-US"/>
        </w:rPr>
        <w:lastRenderedPageBreak/>
        <w:t>ENUM</w:t>
      </w:r>
      <w:r w:rsidR="00F776C8">
        <w:t xml:space="preserve">, </w:t>
      </w:r>
      <w:r>
        <w:t xml:space="preserve">використання якого </w:t>
      </w:r>
      <w:r w:rsidR="00F776C8">
        <w:t>дозволить зручно реалізувати контроль коректності даних при обробці.</w:t>
      </w:r>
    </w:p>
    <w:p w14:paraId="022AB3FD" w14:textId="77777777" w:rsidR="00F776C8" w:rsidRDefault="00652F3B" w:rsidP="00F776C8">
      <w:r>
        <w:t xml:space="preserve">Полів у класах достатньо багато, але їх склад </w:t>
      </w:r>
      <w:proofErr w:type="spellStart"/>
      <w:r>
        <w:t>обгрунтований</w:t>
      </w:r>
      <w:proofErr w:type="spellEnd"/>
      <w:r>
        <w:t xml:space="preserve"> переліком таблиць, в яких пропонується зберігати дані, розраховані на основі цифр у варіанті РНН.</w:t>
      </w:r>
    </w:p>
    <w:p w14:paraId="3B4798D9" w14:textId="77777777" w:rsidR="00316F27" w:rsidRPr="00C316AD" w:rsidRDefault="00316F27" w:rsidP="002C22C2">
      <w:pPr>
        <w:pStyle w:val="Picture"/>
        <w:jc w:val="both"/>
      </w:pPr>
      <w:r w:rsidRPr="00C316AD">
        <w:rPr>
          <w:noProof/>
          <w:lang w:val="en-US" w:eastAsia="en-US"/>
        </w:rPr>
        <w:drawing>
          <wp:inline distT="0" distB="0" distL="0" distR="0" wp14:anchorId="53857874" wp14:editId="426AEA29">
            <wp:extent cx="5486862" cy="425163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Classes in project.jpg"/>
                    <pic:cNvPicPr/>
                  </pic:nvPicPr>
                  <pic:blipFill>
                    <a:blip r:embed="rId17">
                      <a:extLst>
                        <a:ext uri="{28A0092B-C50C-407E-A947-70E740481C1C}">
                          <a14:useLocalDpi xmlns:a14="http://schemas.microsoft.com/office/drawing/2010/main" val="0"/>
                        </a:ext>
                      </a:extLst>
                    </a:blip>
                    <a:stretch>
                      <a:fillRect/>
                    </a:stretch>
                  </pic:blipFill>
                  <pic:spPr>
                    <a:xfrm>
                      <a:off x="0" y="0"/>
                      <a:ext cx="5490967" cy="4254819"/>
                    </a:xfrm>
                    <a:prstGeom prst="rect">
                      <a:avLst/>
                    </a:prstGeom>
                  </pic:spPr>
                </pic:pic>
              </a:graphicData>
            </a:graphic>
          </wp:inline>
        </w:drawing>
      </w:r>
    </w:p>
    <w:p w14:paraId="44BF9D35" w14:textId="77777777" w:rsidR="00316F27" w:rsidRPr="00C316AD" w:rsidRDefault="00316F27" w:rsidP="002C22C2">
      <w:pPr>
        <w:pStyle w:val="Picture"/>
      </w:pPr>
      <w:r w:rsidRPr="00C316AD">
        <w:t xml:space="preserve">Рисунок 2.6 – Діаграма класів для </w:t>
      </w:r>
      <w:r w:rsidR="00AE4094">
        <w:t>обчислення показників розподілу</w:t>
      </w:r>
    </w:p>
    <w:p w14:paraId="05FEE2DC" w14:textId="77777777" w:rsidR="00316F27" w:rsidRPr="00C316AD" w:rsidRDefault="00316F27" w:rsidP="00316F27"/>
    <w:p w14:paraId="1E51B4EA" w14:textId="77777777" w:rsidR="00316F27" w:rsidRPr="00C316AD" w:rsidRDefault="001B2008" w:rsidP="002C22C2">
      <w:r>
        <w:t xml:space="preserve">Далі треба визначити домени для </w:t>
      </w:r>
      <w:r w:rsidR="00316F27" w:rsidRPr="00C316AD">
        <w:t>атрибутів</w:t>
      </w:r>
      <w:r>
        <w:t xml:space="preserve">, для чого </w:t>
      </w:r>
      <w:r>
        <w:rPr>
          <w:lang w:val="en-US"/>
        </w:rPr>
        <w:t>Enterprise</w:t>
      </w:r>
      <w:r w:rsidRPr="007932D6">
        <w:t xml:space="preserve"> А</w:t>
      </w:r>
      <w:proofErr w:type="spellStart"/>
      <w:r>
        <w:rPr>
          <w:lang w:val="en-US"/>
        </w:rPr>
        <w:t>rchitect</w:t>
      </w:r>
      <w:proofErr w:type="spellEnd"/>
      <w:r w:rsidRPr="007932D6">
        <w:t xml:space="preserve"> </w:t>
      </w:r>
      <w:r>
        <w:t xml:space="preserve">вимагає визначити формат СКБД. Формат СКБД – </w:t>
      </w:r>
      <w:r>
        <w:rPr>
          <w:lang w:val="en-US"/>
        </w:rPr>
        <w:t>MySQL</w:t>
      </w:r>
      <w:r w:rsidRPr="007932D6">
        <w:t>8</w:t>
      </w:r>
      <w:r>
        <w:t xml:space="preserve">, це визначене в специфікації вимог. В будь-якому варіанті вибору, коли застосовується ОРВ, треба визначити атрибути </w:t>
      </w:r>
      <w:proofErr w:type="spellStart"/>
      <w:r>
        <w:t>маппінгу</w:t>
      </w:r>
      <w:proofErr w:type="spellEnd"/>
      <w:r>
        <w:t xml:space="preserve"> полів та, рідше, таблиць, щоб правильно створити класи відповідного проєкту. Талі представлені описи класів у табличному вигляді. Стовпчик «О</w:t>
      </w:r>
      <w:r w:rsidR="00316F27" w:rsidRPr="00C316AD">
        <w:t>пис поля»</w:t>
      </w:r>
      <w:r>
        <w:t xml:space="preserve"> містить </w:t>
      </w:r>
      <w:r w:rsidR="00316F27" w:rsidRPr="00C316AD">
        <w:t xml:space="preserve">анотації </w:t>
      </w:r>
      <w:proofErr w:type="spellStart"/>
      <w:r w:rsidR="00316F27" w:rsidRPr="00C316AD">
        <w:t>J</w:t>
      </w:r>
      <w:r>
        <w:t>а</w:t>
      </w:r>
      <w:r w:rsidR="00316F27" w:rsidRPr="00C316AD">
        <w:t>v</w:t>
      </w:r>
      <w:r>
        <w:t>а</w:t>
      </w:r>
      <w:proofErr w:type="spellEnd"/>
      <w:r w:rsidR="00316F27" w:rsidRPr="00C316AD">
        <w:t xml:space="preserve"> </w:t>
      </w:r>
      <w:proofErr w:type="spellStart"/>
      <w:r w:rsidR="00316F27" w:rsidRPr="00C316AD">
        <w:t>Persistence</w:t>
      </w:r>
      <w:proofErr w:type="spellEnd"/>
      <w:r w:rsidR="00316F27" w:rsidRPr="00C316AD">
        <w:t xml:space="preserve"> </w:t>
      </w:r>
      <w:r>
        <w:t>А</w:t>
      </w:r>
      <w:r w:rsidR="00316F27" w:rsidRPr="00C316AD">
        <w:t xml:space="preserve">PI </w:t>
      </w:r>
      <w:r w:rsidR="00316F27" w:rsidRPr="00C316AD">
        <w:lastRenderedPageBreak/>
        <w:t>[</w:t>
      </w:r>
      <w:r w:rsidR="002C22C2" w:rsidRPr="007932D6">
        <w:t>19</w:t>
      </w:r>
      <w:r w:rsidR="00316F27" w:rsidRPr="00C316AD">
        <w:t xml:space="preserve">], які дозволять бібліотеці ОРМ </w:t>
      </w:r>
      <w:proofErr w:type="spellStart"/>
      <w:r w:rsidR="00316F27" w:rsidRPr="00C316AD">
        <w:t>Hibern</w:t>
      </w:r>
      <w:r>
        <w:t>а</w:t>
      </w:r>
      <w:r w:rsidR="00316F27" w:rsidRPr="00C316AD">
        <w:t>te</w:t>
      </w:r>
      <w:proofErr w:type="spellEnd"/>
      <w:r w:rsidR="00316F27" w:rsidRPr="00C316AD">
        <w:t xml:space="preserve"> [2</w:t>
      </w:r>
      <w:r w:rsidR="002C22C2" w:rsidRPr="007932D6">
        <w:t>0</w:t>
      </w:r>
      <w:r w:rsidR="00316F27" w:rsidRPr="00C316AD">
        <w:t xml:space="preserve">] </w:t>
      </w:r>
      <w:r>
        <w:t xml:space="preserve">після запуску проєкту </w:t>
      </w:r>
      <w:r w:rsidR="00316F27" w:rsidRPr="00C316AD">
        <w:t xml:space="preserve">створити </w:t>
      </w:r>
      <w:r>
        <w:t>БД відповідно до структури класів.</w:t>
      </w:r>
    </w:p>
    <w:p w14:paraId="3F96482E" w14:textId="77777777" w:rsidR="00316F27" w:rsidRPr="00C316AD" w:rsidRDefault="001B2008" w:rsidP="00316F27">
      <w:r>
        <w:t>На основі к</w:t>
      </w:r>
      <w:r w:rsidR="00316F27" w:rsidRPr="00C316AD">
        <w:t>лас</w:t>
      </w:r>
      <w:r>
        <w:t>у</w:t>
      </w:r>
      <w:r w:rsidR="00316F27" w:rsidRPr="00C316AD">
        <w:t xml:space="preserve"> «</w:t>
      </w:r>
      <w:proofErr w:type="spellStart"/>
      <w:r w:rsidR="00316F27" w:rsidRPr="00C316AD">
        <w:t>St</w:t>
      </w:r>
      <w:r>
        <w:t>а</w:t>
      </w:r>
      <w:r w:rsidR="00316F27" w:rsidRPr="00C316AD">
        <w:t>tistics</w:t>
      </w:r>
      <w:proofErr w:type="spellEnd"/>
      <w:r w:rsidR="00316F27" w:rsidRPr="00C316AD">
        <w:t xml:space="preserve">» </w:t>
      </w:r>
      <w:r>
        <w:t>буде створена</w:t>
      </w:r>
      <w:r w:rsidR="00316F27" w:rsidRPr="00C316AD">
        <w:t xml:space="preserve"> таблиц</w:t>
      </w:r>
      <w:r>
        <w:t>я</w:t>
      </w:r>
      <w:r w:rsidR="00316F27" w:rsidRPr="00C316AD">
        <w:t xml:space="preserve"> «</w:t>
      </w:r>
      <w:proofErr w:type="spellStart"/>
      <w:r w:rsidR="00316F27" w:rsidRPr="00C316AD">
        <w:t>st</w:t>
      </w:r>
      <w:r>
        <w:t>а</w:t>
      </w:r>
      <w:r w:rsidR="00316F27" w:rsidRPr="00C316AD">
        <w:t>tistics</w:t>
      </w:r>
      <w:proofErr w:type="spellEnd"/>
      <w:r w:rsidR="00316F27" w:rsidRPr="00C316AD">
        <w:t xml:space="preserve">», яка призначається для зберігання </w:t>
      </w:r>
      <w:proofErr w:type="spellStart"/>
      <w:r w:rsidR="00316F27" w:rsidRPr="00C316AD">
        <w:t>статитстичних</w:t>
      </w:r>
      <w:proofErr w:type="spellEnd"/>
      <w:r w:rsidR="00316F27" w:rsidRPr="00C316AD">
        <w:t xml:space="preserve"> параметрів чергового варіанту ПНН. Цей клас містить набір </w:t>
      </w:r>
      <w:r>
        <w:t>полів</w:t>
      </w:r>
      <w:r w:rsidR="00316F27" w:rsidRPr="00C316AD">
        <w:t>, представлених у табл</w:t>
      </w:r>
      <w:r w:rsidR="00EF594E">
        <w:t>. </w:t>
      </w:r>
      <w:r w:rsidR="00316F27" w:rsidRPr="00C316AD">
        <w:t>2.1.</w:t>
      </w:r>
    </w:p>
    <w:p w14:paraId="035BD805" w14:textId="77777777" w:rsidR="00316F27" w:rsidRPr="00C316AD" w:rsidRDefault="00316F27" w:rsidP="00316F27"/>
    <w:p w14:paraId="757AD9FB" w14:textId="77777777" w:rsidR="00316F27" w:rsidRPr="00C316AD" w:rsidRDefault="00EF594E" w:rsidP="00316F27">
      <w:pPr>
        <w:pStyle w:val="Tablenumber"/>
      </w:pPr>
      <w:r>
        <w:t>Таблиця 2.</w:t>
      </w:r>
      <w:r w:rsidR="00316F27" w:rsidRPr="00C316AD">
        <w:t xml:space="preserve">1  – Опис </w:t>
      </w:r>
      <w:r w:rsidR="00FB58F1">
        <w:t xml:space="preserve">розмітки </w:t>
      </w:r>
      <w:r w:rsidR="00FB58F1">
        <w:rPr>
          <w:lang w:val="en-US"/>
        </w:rPr>
        <w:t>JP</w:t>
      </w:r>
      <w:r w:rsidR="001B2008" w:rsidRPr="007932D6">
        <w:rPr>
          <w:lang w:val="ru-RU"/>
        </w:rPr>
        <w:t>А</w:t>
      </w:r>
      <w:r w:rsidR="00FB58F1" w:rsidRPr="007932D6">
        <w:rPr>
          <w:lang w:val="ru-RU"/>
        </w:rPr>
        <w:t xml:space="preserve"> </w:t>
      </w:r>
      <w:r w:rsidR="00FB58F1" w:rsidRPr="00C316AD">
        <w:t xml:space="preserve">полів </w:t>
      </w:r>
      <w:r w:rsidR="00FB58F1">
        <w:t xml:space="preserve">класу </w:t>
      </w:r>
      <w:r w:rsidR="00316F27" w:rsidRPr="00C316AD">
        <w:t>«</w:t>
      </w:r>
      <w:proofErr w:type="spellStart"/>
      <w:r w:rsidR="00316F27" w:rsidRPr="00C316AD">
        <w:t>St</w:t>
      </w:r>
      <w:r w:rsidR="001B2008">
        <w:t>а</w:t>
      </w:r>
      <w:r w:rsidR="00316F27" w:rsidRPr="00C316AD">
        <w:t>tistics</w:t>
      </w:r>
      <w:proofErr w:type="spellEnd"/>
      <w:r w:rsidR="00316F27" w:rsidRPr="00C316AD">
        <w:t>»</w:t>
      </w:r>
    </w:p>
    <w:tbl>
      <w:tblPr>
        <w:tblW w:w="9067" w:type="dxa"/>
        <w:jc w:val="center"/>
        <w:tblLook w:val="04A0" w:firstRow="1" w:lastRow="0" w:firstColumn="1" w:lastColumn="0" w:noHBand="0" w:noVBand="1"/>
      </w:tblPr>
      <w:tblGrid>
        <w:gridCol w:w="1069"/>
        <w:gridCol w:w="1903"/>
        <w:gridCol w:w="3544"/>
        <w:gridCol w:w="2551"/>
      </w:tblGrid>
      <w:tr w:rsidR="00316F27" w:rsidRPr="00C316AD" w14:paraId="0BF2CE42" w14:textId="77777777"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14:paraId="05096BCC" w14:textId="77777777" w:rsidR="00316F27" w:rsidRPr="00C316AD" w:rsidRDefault="00316F27" w:rsidP="005B52BA">
            <w:pPr>
              <w:pStyle w:val="TableCell"/>
            </w:pPr>
            <w:r w:rsidRPr="00C316AD">
              <w:t>Ключ</w:t>
            </w:r>
          </w:p>
        </w:tc>
        <w:tc>
          <w:tcPr>
            <w:tcW w:w="1903" w:type="dxa"/>
            <w:tcBorders>
              <w:top w:val="single" w:sz="4" w:space="0" w:color="auto"/>
              <w:left w:val="single" w:sz="4" w:space="0" w:color="auto"/>
              <w:bottom w:val="single" w:sz="4" w:space="0" w:color="auto"/>
              <w:right w:val="single" w:sz="4" w:space="0" w:color="auto"/>
            </w:tcBorders>
            <w:shd w:val="clear" w:color="auto" w:fill="auto"/>
          </w:tcPr>
          <w:p w14:paraId="55791D17" w14:textId="77777777" w:rsidR="00316F27" w:rsidRPr="00C316AD" w:rsidRDefault="00316F27" w:rsidP="005B52BA">
            <w:pPr>
              <w:pStyle w:val="TableCell"/>
            </w:pPr>
            <w:r w:rsidRPr="00C316AD">
              <w:t>Ім’я поля</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25DED19" w14:textId="77777777" w:rsidR="00316F27" w:rsidRPr="00C316AD" w:rsidRDefault="00316F27" w:rsidP="005B52BA">
            <w:pPr>
              <w:pStyle w:val="TableCell"/>
            </w:pPr>
            <w:r w:rsidRPr="00C316AD">
              <w:t>Опис поля</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5DA796" w14:textId="77777777" w:rsidR="00316F27" w:rsidRPr="00C316AD" w:rsidRDefault="00316F27" w:rsidP="005B52BA">
            <w:pPr>
              <w:pStyle w:val="TableCell"/>
            </w:pPr>
            <w:r w:rsidRPr="00C316AD">
              <w:t>Семантика</w:t>
            </w:r>
          </w:p>
        </w:tc>
      </w:tr>
      <w:tr w:rsidR="00316F27" w:rsidRPr="00C316AD" w14:paraId="45AD02C8" w14:textId="77777777"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14:paraId="7CDF6641" w14:textId="77777777" w:rsidR="00316F27" w:rsidRPr="00C316AD" w:rsidRDefault="00316F27" w:rsidP="005B52BA">
            <w:pPr>
              <w:pStyle w:val="TableCell"/>
            </w:pPr>
            <w:r w:rsidRPr="00C316AD">
              <w:t>PK</w:t>
            </w:r>
          </w:p>
        </w:tc>
        <w:tc>
          <w:tcPr>
            <w:tcW w:w="1903" w:type="dxa"/>
            <w:tcBorders>
              <w:top w:val="single" w:sz="4" w:space="0" w:color="auto"/>
              <w:left w:val="single" w:sz="4" w:space="0" w:color="auto"/>
              <w:bottom w:val="single" w:sz="4" w:space="0" w:color="auto"/>
              <w:right w:val="single" w:sz="4" w:space="0" w:color="auto"/>
            </w:tcBorders>
            <w:shd w:val="clear" w:color="auto" w:fill="auto"/>
          </w:tcPr>
          <w:p w14:paraId="2162D93B" w14:textId="77777777" w:rsidR="00316F27" w:rsidRPr="00C316AD" w:rsidRDefault="00316F27" w:rsidP="005B52BA">
            <w:pPr>
              <w:spacing w:line="240" w:lineRule="auto"/>
              <w:ind w:firstLine="0"/>
              <w:jc w:val="left"/>
              <w:rPr>
                <w:sz w:val="20"/>
                <w:szCs w:val="20"/>
              </w:rPr>
            </w:pPr>
            <w:proofErr w:type="spellStart"/>
            <w:r w:rsidRPr="00C316AD">
              <w:rPr>
                <w:sz w:val="20"/>
                <w:szCs w:val="20"/>
              </w:rPr>
              <w:t>id</w:t>
            </w:r>
            <w:proofErr w:type="spellEnd"/>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8346B99" w14:textId="77777777" w:rsidR="00316F27" w:rsidRPr="00C316AD" w:rsidRDefault="00316F27" w:rsidP="005B52BA">
            <w:pPr>
              <w:spacing w:line="240" w:lineRule="auto"/>
              <w:ind w:firstLine="0"/>
              <w:jc w:val="left"/>
              <w:rPr>
                <w:sz w:val="20"/>
                <w:szCs w:val="20"/>
              </w:rPr>
            </w:pPr>
            <w:r w:rsidRPr="00C316AD">
              <w:rPr>
                <w:sz w:val="20"/>
                <w:szCs w:val="20"/>
              </w:rPr>
              <w:t>@Id</w:t>
            </w:r>
            <w:r w:rsidRPr="00C316AD">
              <w:rPr>
                <w:sz w:val="20"/>
                <w:szCs w:val="20"/>
              </w:rPr>
              <w:br/>
              <w:t>@Gener</w:t>
            </w:r>
            <w:r w:rsidR="001B2008">
              <w:rPr>
                <w:sz w:val="20"/>
                <w:szCs w:val="20"/>
              </w:rPr>
              <w:t>а</w:t>
            </w:r>
            <w:r w:rsidRPr="00C316AD">
              <w:rPr>
                <w:sz w:val="20"/>
                <w:szCs w:val="20"/>
              </w:rPr>
              <w:t>tedV</w:t>
            </w:r>
            <w:r w:rsidR="001B2008">
              <w:rPr>
                <w:sz w:val="20"/>
                <w:szCs w:val="20"/>
              </w:rPr>
              <w:t>а</w:t>
            </w:r>
            <w:r w:rsidRPr="00C316AD">
              <w:rPr>
                <w:sz w:val="20"/>
                <w:szCs w:val="20"/>
              </w:rPr>
              <w:t>lue(str</w:t>
            </w:r>
            <w:r w:rsidR="001B2008">
              <w:rPr>
                <w:sz w:val="20"/>
                <w:szCs w:val="20"/>
              </w:rPr>
              <w:t>а</w:t>
            </w:r>
            <w:r w:rsidRPr="00C316AD">
              <w:rPr>
                <w:sz w:val="20"/>
                <w:szCs w:val="20"/>
              </w:rPr>
              <w:t xml:space="preserve">tegy = </w:t>
            </w:r>
            <w:proofErr w:type="spellStart"/>
            <w:r w:rsidRPr="00C316AD">
              <w:rPr>
                <w:sz w:val="20"/>
                <w:szCs w:val="20"/>
              </w:rPr>
              <w:t>Gener</w:t>
            </w:r>
            <w:r w:rsidR="001B2008">
              <w:rPr>
                <w:sz w:val="20"/>
                <w:szCs w:val="20"/>
              </w:rPr>
              <w:t>а</w:t>
            </w:r>
            <w:r w:rsidRPr="00C316AD">
              <w:rPr>
                <w:sz w:val="20"/>
                <w:szCs w:val="20"/>
              </w:rPr>
              <w:t>tionType.IDENTITY</w:t>
            </w:r>
            <w:proofErr w:type="spellEnd"/>
            <w:r w:rsidRPr="00C316AD">
              <w:rPr>
                <w:sz w:val="20"/>
                <w:szCs w:val="20"/>
              </w:rPr>
              <w:t>)</w:t>
            </w:r>
          </w:p>
          <w:p w14:paraId="3E10AB24" w14:textId="77777777" w:rsidR="00316F27" w:rsidRPr="00C316AD" w:rsidRDefault="00316F27" w:rsidP="005B52BA">
            <w:pPr>
              <w:spacing w:line="240" w:lineRule="auto"/>
              <w:ind w:firstLine="0"/>
              <w:jc w:val="left"/>
              <w:rPr>
                <w:sz w:val="20"/>
                <w:szCs w:val="20"/>
              </w:rPr>
            </w:pPr>
            <w:proofErr w:type="spellStart"/>
            <w:r w:rsidRPr="00C316AD">
              <w:rPr>
                <w:sz w:val="20"/>
                <w:szCs w:val="20"/>
              </w:rPr>
              <w:t>priv</w:t>
            </w:r>
            <w:r w:rsidR="001B2008">
              <w:rPr>
                <w:sz w:val="20"/>
                <w:szCs w:val="20"/>
              </w:rPr>
              <w:t>а</w:t>
            </w:r>
            <w:r w:rsidRPr="00C316AD">
              <w:rPr>
                <w:sz w:val="20"/>
                <w:szCs w:val="20"/>
              </w:rPr>
              <w:t>te</w:t>
            </w:r>
            <w:proofErr w:type="spellEnd"/>
            <w:r w:rsidRPr="00C316AD">
              <w:rPr>
                <w:sz w:val="20"/>
                <w:szCs w:val="20"/>
              </w:rPr>
              <w:t xml:space="preserve"> </w:t>
            </w:r>
            <w:proofErr w:type="spellStart"/>
            <w:r w:rsidRPr="00C316AD">
              <w:rPr>
                <w:sz w:val="20"/>
                <w:szCs w:val="20"/>
              </w:rPr>
              <w:t>Long</w:t>
            </w:r>
            <w:proofErr w:type="spellEnd"/>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08266C3" w14:textId="77777777" w:rsidR="00316F27" w:rsidRPr="00C316AD" w:rsidRDefault="00FB58F1" w:rsidP="005B52BA">
            <w:pPr>
              <w:pStyle w:val="TableCell"/>
              <w:rPr>
                <w:sz w:val="20"/>
              </w:rPr>
            </w:pPr>
            <w:r>
              <w:rPr>
                <w:sz w:val="20"/>
              </w:rPr>
              <w:t>Сурогатний ключ таблиці</w:t>
            </w:r>
          </w:p>
        </w:tc>
      </w:tr>
      <w:tr w:rsidR="00316F27" w:rsidRPr="00C316AD" w14:paraId="71571B9B" w14:textId="77777777"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14:paraId="1950987D" w14:textId="77777777" w:rsidR="00316F27" w:rsidRPr="00C316AD" w:rsidRDefault="00316F27" w:rsidP="005B52BA">
            <w:pPr>
              <w:pStyle w:val="TableCell"/>
            </w:pPr>
          </w:p>
        </w:tc>
        <w:tc>
          <w:tcPr>
            <w:tcW w:w="1903" w:type="dxa"/>
            <w:tcBorders>
              <w:top w:val="single" w:sz="4" w:space="0" w:color="auto"/>
              <w:left w:val="single" w:sz="4" w:space="0" w:color="auto"/>
              <w:bottom w:val="single" w:sz="4" w:space="0" w:color="auto"/>
              <w:right w:val="single" w:sz="4" w:space="0" w:color="auto"/>
            </w:tcBorders>
            <w:shd w:val="clear" w:color="auto" w:fill="auto"/>
          </w:tcPr>
          <w:p w14:paraId="43F6A11E" w14:textId="77777777" w:rsidR="00316F27" w:rsidRPr="00C316AD" w:rsidRDefault="00316F27" w:rsidP="005B52BA">
            <w:pPr>
              <w:spacing w:line="240" w:lineRule="auto"/>
              <w:ind w:firstLine="0"/>
              <w:jc w:val="left"/>
              <w:rPr>
                <w:sz w:val="20"/>
                <w:szCs w:val="20"/>
              </w:rPr>
            </w:pPr>
            <w:proofErr w:type="spellStart"/>
            <w:r w:rsidRPr="00C316AD">
              <w:rPr>
                <w:sz w:val="20"/>
                <w:szCs w:val="20"/>
              </w:rPr>
              <w:t>filen</w:t>
            </w:r>
            <w:r w:rsidR="001B2008">
              <w:rPr>
                <w:sz w:val="20"/>
                <w:szCs w:val="20"/>
              </w:rPr>
              <w:t>а</w:t>
            </w:r>
            <w:r w:rsidRPr="00C316AD">
              <w:rPr>
                <w:sz w:val="20"/>
                <w:szCs w:val="20"/>
              </w:rPr>
              <w:t>mePSL</w:t>
            </w:r>
            <w:proofErr w:type="spellEnd"/>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78FCE18"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 xml:space="preserve">ble = </w:t>
            </w:r>
            <w:proofErr w:type="spellStart"/>
            <w:r w:rsidRPr="00C316AD">
              <w:rPr>
                <w:sz w:val="20"/>
                <w:szCs w:val="20"/>
              </w:rPr>
              <w:t>f</w:t>
            </w:r>
            <w:r w:rsidR="001B2008">
              <w:rPr>
                <w:sz w:val="20"/>
                <w:szCs w:val="20"/>
              </w:rPr>
              <w:t>а</w:t>
            </w:r>
            <w:r w:rsidRPr="00C316AD">
              <w:rPr>
                <w:sz w:val="20"/>
                <w:szCs w:val="20"/>
              </w:rPr>
              <w:t>lse,unique</w:t>
            </w:r>
            <w:proofErr w:type="spellEnd"/>
            <w:r w:rsidRPr="00C316AD">
              <w:rPr>
                <w:sz w:val="20"/>
                <w:szCs w:val="20"/>
              </w:rPr>
              <w:t xml:space="preserve"> = </w:t>
            </w:r>
            <w:proofErr w:type="spellStart"/>
            <w:r w:rsidRPr="00C316AD">
              <w:rPr>
                <w:sz w:val="20"/>
                <w:szCs w:val="20"/>
              </w:rPr>
              <w:t>true</w:t>
            </w:r>
            <w:proofErr w:type="spellEnd"/>
            <w:r w:rsidRPr="00C316AD">
              <w:rPr>
                <w:sz w:val="20"/>
                <w:szCs w:val="20"/>
              </w:rPr>
              <w:t>)</w:t>
            </w:r>
          </w:p>
          <w:p w14:paraId="12E25287" w14:textId="77777777" w:rsidR="00316F27" w:rsidRPr="00C316AD" w:rsidRDefault="00316F27" w:rsidP="005B52BA">
            <w:pPr>
              <w:spacing w:line="240" w:lineRule="auto"/>
              <w:ind w:firstLine="0"/>
              <w:jc w:val="left"/>
              <w:rPr>
                <w:sz w:val="20"/>
                <w:szCs w:val="20"/>
              </w:rPr>
            </w:pPr>
            <w:proofErr w:type="spellStart"/>
            <w:r w:rsidRPr="00C316AD">
              <w:rPr>
                <w:sz w:val="20"/>
                <w:szCs w:val="20"/>
              </w:rPr>
              <w:t>String</w:t>
            </w:r>
            <w:proofErr w:type="spellEnd"/>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F84B66D" w14:textId="77777777" w:rsidR="00316F27" w:rsidRPr="00C316AD" w:rsidRDefault="00316F27" w:rsidP="005B52BA">
            <w:pPr>
              <w:pStyle w:val="TableCell"/>
              <w:rPr>
                <w:sz w:val="20"/>
              </w:rPr>
            </w:pPr>
            <w:r w:rsidRPr="00C316AD">
              <w:rPr>
                <w:sz w:val="20"/>
              </w:rPr>
              <w:t>Шлях до файлу, з якого завантажений ПНН</w:t>
            </w:r>
          </w:p>
        </w:tc>
      </w:tr>
      <w:tr w:rsidR="00316F27" w:rsidRPr="00C316AD" w14:paraId="6BD5691C" w14:textId="77777777"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14:paraId="35CB095D" w14:textId="77777777" w:rsidR="00316F27" w:rsidRPr="00C316AD" w:rsidRDefault="00316F27" w:rsidP="005B52BA">
            <w:pPr>
              <w:pStyle w:val="TableCell"/>
            </w:pPr>
            <w:r w:rsidRPr="00C316AD">
              <w:t>FK</w:t>
            </w:r>
          </w:p>
        </w:tc>
        <w:tc>
          <w:tcPr>
            <w:tcW w:w="1903" w:type="dxa"/>
            <w:tcBorders>
              <w:top w:val="single" w:sz="4" w:space="0" w:color="auto"/>
              <w:left w:val="single" w:sz="4" w:space="0" w:color="auto"/>
              <w:bottom w:val="single" w:sz="4" w:space="0" w:color="auto"/>
              <w:right w:val="single" w:sz="4" w:space="0" w:color="auto"/>
            </w:tcBorders>
            <w:shd w:val="clear" w:color="auto" w:fill="auto"/>
          </w:tcPr>
          <w:p w14:paraId="4932F898" w14:textId="77777777" w:rsidR="00316F27" w:rsidRPr="00C316AD" w:rsidRDefault="00316F27" w:rsidP="005B52BA">
            <w:pPr>
              <w:spacing w:line="240" w:lineRule="auto"/>
              <w:ind w:firstLine="0"/>
              <w:jc w:val="left"/>
              <w:rPr>
                <w:sz w:val="20"/>
                <w:szCs w:val="20"/>
              </w:rPr>
            </w:pPr>
            <w:proofErr w:type="spellStart"/>
            <w:r w:rsidRPr="00C316AD">
              <w:rPr>
                <w:sz w:val="20"/>
                <w:szCs w:val="20"/>
              </w:rPr>
              <w:t>M</w:t>
            </w:r>
            <w:r w:rsidR="001B2008">
              <w:rPr>
                <w:sz w:val="20"/>
                <w:szCs w:val="20"/>
              </w:rPr>
              <w:t>а</w:t>
            </w:r>
            <w:r w:rsidRPr="00C316AD">
              <w:rPr>
                <w:sz w:val="20"/>
                <w:szCs w:val="20"/>
              </w:rPr>
              <w:t>p</w:t>
            </w:r>
            <w:proofErr w:type="spellEnd"/>
            <w:r w:rsidRPr="00C316AD">
              <w:rPr>
                <w:sz w:val="20"/>
                <w:szCs w:val="20"/>
              </w:rPr>
              <w:t>&lt;</w:t>
            </w:r>
            <w:proofErr w:type="spellStart"/>
            <w:r w:rsidRPr="00C316AD">
              <w:rPr>
                <w:sz w:val="20"/>
                <w:szCs w:val="20"/>
              </w:rPr>
              <w:t>Te</w:t>
            </w:r>
            <w:r w:rsidR="001B2008">
              <w:rPr>
                <w:sz w:val="20"/>
                <w:szCs w:val="20"/>
              </w:rPr>
              <w:t>а</w:t>
            </w:r>
            <w:r w:rsidRPr="00C316AD">
              <w:rPr>
                <w:sz w:val="20"/>
                <w:szCs w:val="20"/>
              </w:rPr>
              <w:t>cher</w:t>
            </w:r>
            <w:proofErr w:type="spellEnd"/>
            <w:r w:rsidRPr="00C316AD">
              <w:rPr>
                <w:sz w:val="20"/>
                <w:szCs w:val="20"/>
              </w:rPr>
              <w:t xml:space="preserve">, </w:t>
            </w:r>
            <w:proofErr w:type="spellStart"/>
            <w:r w:rsidRPr="00C316AD">
              <w:rPr>
                <w:sz w:val="20"/>
                <w:szCs w:val="20"/>
              </w:rPr>
              <w:t>St</w:t>
            </w:r>
            <w:r w:rsidR="001B2008">
              <w:rPr>
                <w:sz w:val="20"/>
                <w:szCs w:val="20"/>
              </w:rPr>
              <w:t>а</w:t>
            </w:r>
            <w:r w:rsidRPr="00C316AD">
              <w:rPr>
                <w:sz w:val="20"/>
                <w:szCs w:val="20"/>
              </w:rPr>
              <w:t>tsV</w:t>
            </w:r>
            <w:r w:rsidR="001B2008">
              <w:rPr>
                <w:sz w:val="20"/>
                <w:szCs w:val="20"/>
              </w:rPr>
              <w:t>а</w:t>
            </w:r>
            <w:r w:rsidRPr="00C316AD">
              <w:rPr>
                <w:sz w:val="20"/>
                <w:szCs w:val="20"/>
              </w:rPr>
              <w:t>lues</w:t>
            </w:r>
            <w:proofErr w:type="spellEnd"/>
            <w:r w:rsidRPr="00C316AD">
              <w:rPr>
                <w:sz w:val="20"/>
                <w:szCs w:val="20"/>
              </w:rPr>
              <w:t xml:space="preserve">&gt; </w:t>
            </w:r>
            <w:proofErr w:type="spellStart"/>
            <w:r w:rsidRPr="00C316AD">
              <w:rPr>
                <w:sz w:val="20"/>
                <w:szCs w:val="20"/>
              </w:rPr>
              <w:t>te</w:t>
            </w:r>
            <w:r w:rsidR="001B2008">
              <w:rPr>
                <w:sz w:val="20"/>
                <w:szCs w:val="20"/>
              </w:rPr>
              <w:t>а</w:t>
            </w:r>
            <w:r w:rsidRPr="00C316AD">
              <w:rPr>
                <w:sz w:val="20"/>
                <w:szCs w:val="20"/>
              </w:rPr>
              <w:t>chersSt</w:t>
            </w:r>
            <w:r w:rsidR="001B2008">
              <w:rPr>
                <w:sz w:val="20"/>
                <w:szCs w:val="20"/>
              </w:rPr>
              <w:t>а</w:t>
            </w:r>
            <w:r w:rsidRPr="00C316AD">
              <w:rPr>
                <w:sz w:val="20"/>
                <w:szCs w:val="20"/>
              </w:rPr>
              <w:t>tV</w:t>
            </w:r>
            <w:r w:rsidR="001B2008">
              <w:rPr>
                <w:sz w:val="20"/>
                <w:szCs w:val="20"/>
              </w:rPr>
              <w:t>а</w:t>
            </w:r>
            <w:r w:rsidRPr="00C316AD">
              <w:rPr>
                <w:sz w:val="20"/>
                <w:szCs w:val="20"/>
              </w:rPr>
              <w:t>lues</w:t>
            </w:r>
            <w:proofErr w:type="spellEnd"/>
            <w:r w:rsidRPr="00C316AD">
              <w:rPr>
                <w:sz w:val="20"/>
                <w:szCs w:val="20"/>
              </w:rPr>
              <w: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377C7D2" w14:textId="77777777" w:rsidR="00316F27" w:rsidRPr="00C316AD" w:rsidRDefault="00316F27" w:rsidP="005B52BA">
            <w:pPr>
              <w:spacing w:line="240" w:lineRule="auto"/>
              <w:ind w:firstLine="0"/>
              <w:jc w:val="left"/>
              <w:rPr>
                <w:sz w:val="20"/>
                <w:szCs w:val="20"/>
              </w:rPr>
            </w:pPr>
            <w:r w:rsidRPr="00C316AD">
              <w:rPr>
                <w:sz w:val="20"/>
                <w:szCs w:val="20"/>
              </w:rPr>
              <w:t xml:space="preserve">@ElementCollection(fetch = </w:t>
            </w:r>
            <w:proofErr w:type="spellStart"/>
            <w:r w:rsidRPr="00C316AD">
              <w:rPr>
                <w:sz w:val="20"/>
                <w:szCs w:val="20"/>
              </w:rPr>
              <w:t>FetchType.L</w:t>
            </w:r>
            <w:r w:rsidR="001B2008">
              <w:rPr>
                <w:sz w:val="20"/>
                <w:szCs w:val="20"/>
              </w:rPr>
              <w:t>А</w:t>
            </w:r>
            <w:r w:rsidRPr="00C316AD">
              <w:rPr>
                <w:sz w:val="20"/>
                <w:szCs w:val="20"/>
              </w:rPr>
              <w:t>ZY</w:t>
            </w:r>
            <w:proofErr w:type="spellEnd"/>
            <w:r w:rsidRPr="00C316AD">
              <w:rPr>
                <w:sz w:val="20"/>
                <w:szCs w:val="20"/>
              </w:rPr>
              <w:t>)</w:t>
            </w:r>
            <w:r w:rsidRPr="00C316AD">
              <w:rPr>
                <w:sz w:val="20"/>
                <w:szCs w:val="20"/>
              </w:rPr>
              <w:br/>
              <w:t>@CollectionT</w:t>
            </w:r>
            <w:r w:rsidR="001B2008">
              <w:rPr>
                <w:sz w:val="20"/>
                <w:szCs w:val="20"/>
              </w:rPr>
              <w:t>а</w:t>
            </w:r>
            <w:r w:rsidRPr="00C316AD">
              <w:rPr>
                <w:sz w:val="20"/>
                <w:szCs w:val="20"/>
              </w:rPr>
              <w:t>ble(n</w:t>
            </w:r>
            <w:r w:rsidR="001B2008">
              <w:rPr>
                <w:sz w:val="20"/>
                <w:szCs w:val="20"/>
              </w:rPr>
              <w:t>а</w:t>
            </w:r>
            <w:r w:rsidRPr="00C316AD">
              <w:rPr>
                <w:sz w:val="20"/>
                <w:szCs w:val="20"/>
              </w:rPr>
              <w:t>me = "</w:t>
            </w:r>
            <w:proofErr w:type="spellStart"/>
            <w:r w:rsidRPr="00C316AD">
              <w:rPr>
                <w:sz w:val="20"/>
                <w:szCs w:val="20"/>
              </w:rPr>
              <w:t>te</w:t>
            </w:r>
            <w:r w:rsidR="001B2008">
              <w:rPr>
                <w:sz w:val="20"/>
                <w:szCs w:val="20"/>
              </w:rPr>
              <w:t>а</w:t>
            </w:r>
            <w:r w:rsidRPr="00C316AD">
              <w:rPr>
                <w:sz w:val="20"/>
                <w:szCs w:val="20"/>
              </w:rPr>
              <w:t>cher_st</w:t>
            </w:r>
            <w:r w:rsidR="001B2008">
              <w:rPr>
                <w:sz w:val="20"/>
                <w:szCs w:val="20"/>
              </w:rPr>
              <w:t>а</w:t>
            </w:r>
            <w:r w:rsidRPr="00C316AD">
              <w:rPr>
                <w:sz w:val="20"/>
                <w:szCs w:val="20"/>
              </w:rPr>
              <w:t>ts</w:t>
            </w:r>
            <w:proofErr w:type="spellEnd"/>
            <w:r w:rsidRPr="00C316AD">
              <w:rPr>
                <w:sz w:val="20"/>
                <w:szCs w:val="20"/>
              </w:rPr>
              <w:t xml:space="preserve">", </w:t>
            </w:r>
            <w:proofErr w:type="spellStart"/>
            <w:r w:rsidRPr="00C316AD">
              <w:rPr>
                <w:sz w:val="20"/>
                <w:szCs w:val="20"/>
              </w:rPr>
              <w:t>join</w:t>
            </w:r>
            <w:r w:rsidR="001B2008">
              <w:rPr>
                <w:sz w:val="20"/>
                <w:szCs w:val="20"/>
              </w:rPr>
              <w:t>Сolumn</w:t>
            </w:r>
            <w:r w:rsidRPr="00C316AD">
              <w:rPr>
                <w:sz w:val="20"/>
                <w:szCs w:val="20"/>
              </w:rPr>
              <w:t>s</w:t>
            </w:r>
            <w:proofErr w:type="spellEnd"/>
            <w:r w:rsidRPr="00C316AD">
              <w:rPr>
                <w:sz w:val="20"/>
                <w:szCs w:val="20"/>
              </w:rPr>
              <w:t xml:space="preserve"> = @Join</w:t>
            </w:r>
            <w:r w:rsidR="001B2008">
              <w:rPr>
                <w:sz w:val="20"/>
                <w:szCs w:val="20"/>
              </w:rPr>
              <w:t>Сolumn</w:t>
            </w:r>
            <w:r w:rsidRPr="00C316AD">
              <w:rPr>
                <w:sz w:val="20"/>
                <w:szCs w:val="20"/>
              </w:rPr>
              <w:t>(n</w:t>
            </w:r>
            <w:r w:rsidR="001B2008">
              <w:rPr>
                <w:sz w:val="20"/>
                <w:szCs w:val="20"/>
              </w:rPr>
              <w:t>а</w:t>
            </w:r>
            <w:r w:rsidRPr="00C316AD">
              <w:rPr>
                <w:sz w:val="20"/>
                <w:szCs w:val="20"/>
              </w:rPr>
              <w:t>me = "</w:t>
            </w:r>
            <w:proofErr w:type="spellStart"/>
            <w:r w:rsidRPr="00C316AD">
              <w:rPr>
                <w:sz w:val="20"/>
                <w:szCs w:val="20"/>
              </w:rPr>
              <w:t>id_te</w:t>
            </w:r>
            <w:r w:rsidR="001B2008">
              <w:rPr>
                <w:sz w:val="20"/>
                <w:szCs w:val="20"/>
              </w:rPr>
              <w:t>а</w:t>
            </w:r>
            <w:r w:rsidRPr="00C316AD">
              <w:rPr>
                <w:sz w:val="20"/>
                <w:szCs w:val="20"/>
              </w:rPr>
              <w:t>cher</w:t>
            </w:r>
            <w:proofErr w:type="spellEnd"/>
            <w:r w:rsidRPr="00C316AD">
              <w:rPr>
                <w:sz w:val="20"/>
                <w:szCs w:val="20"/>
              </w:rPr>
              <w:t>"))</w:t>
            </w:r>
            <w:r w:rsidRPr="00C316AD">
              <w:rPr>
                <w:sz w:val="20"/>
                <w:szCs w:val="20"/>
              </w:rPr>
              <w:br/>
              <w:t>@M</w:t>
            </w:r>
            <w:r w:rsidR="001B2008">
              <w:rPr>
                <w:sz w:val="20"/>
                <w:szCs w:val="20"/>
              </w:rPr>
              <w:t>а</w:t>
            </w:r>
            <w:r w:rsidRPr="00C316AD">
              <w:rPr>
                <w:sz w:val="20"/>
                <w:szCs w:val="20"/>
              </w:rPr>
              <w:t>pKeyJoin</w:t>
            </w:r>
            <w:r w:rsidR="001B2008">
              <w:rPr>
                <w:sz w:val="20"/>
                <w:szCs w:val="20"/>
              </w:rPr>
              <w:t>Сolumn</w:t>
            </w:r>
            <w:r w:rsidRPr="00C316AD">
              <w:rPr>
                <w:sz w:val="20"/>
                <w:szCs w:val="20"/>
              </w:rPr>
              <w:t>(n</w:t>
            </w:r>
            <w:r w:rsidR="001B2008">
              <w:rPr>
                <w:sz w:val="20"/>
                <w:szCs w:val="20"/>
              </w:rPr>
              <w:t>а</w:t>
            </w:r>
            <w:r w:rsidRPr="00C316AD">
              <w:rPr>
                <w:sz w:val="20"/>
                <w:szCs w:val="20"/>
              </w:rPr>
              <w:t>me = "</w:t>
            </w:r>
            <w:proofErr w:type="spellStart"/>
            <w:r w:rsidRPr="00C316AD">
              <w:rPr>
                <w:sz w:val="20"/>
                <w:szCs w:val="20"/>
              </w:rPr>
              <w:t>id_st</w:t>
            </w:r>
            <w:r w:rsidR="001B2008">
              <w:rPr>
                <w:sz w:val="20"/>
                <w:szCs w:val="20"/>
              </w:rPr>
              <w:t>а</w:t>
            </w:r>
            <w:r w:rsidRPr="00C316AD">
              <w:rPr>
                <w:sz w:val="20"/>
                <w:szCs w:val="20"/>
              </w:rPr>
              <w:t>ts</w:t>
            </w:r>
            <w:proofErr w:type="spellEnd"/>
            <w:r w:rsidRPr="00C316AD">
              <w:rPr>
                <w:sz w:val="20"/>
                <w:szCs w:val="20"/>
              </w:rPr>
              <w:t>")</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5398CA4" w14:textId="77777777" w:rsidR="00316F27" w:rsidRPr="00C316AD" w:rsidRDefault="00316F27" w:rsidP="00FB58F1">
            <w:pPr>
              <w:pStyle w:val="TableCell"/>
              <w:rPr>
                <w:sz w:val="20"/>
              </w:rPr>
            </w:pPr>
            <w:r w:rsidRPr="00C316AD">
              <w:rPr>
                <w:sz w:val="20"/>
              </w:rPr>
              <w:t xml:space="preserve">Опис </w:t>
            </w:r>
            <w:r w:rsidR="00FB58F1">
              <w:rPr>
                <w:sz w:val="20"/>
              </w:rPr>
              <w:t>класу</w:t>
            </w:r>
            <w:r w:rsidRPr="00C316AD">
              <w:rPr>
                <w:sz w:val="20"/>
              </w:rPr>
              <w:t>, що реалізує зв’язок М:М із статистикою навантаження викладачів</w:t>
            </w:r>
          </w:p>
        </w:tc>
      </w:tr>
      <w:tr w:rsidR="00316F27" w:rsidRPr="00C316AD" w14:paraId="7800C894" w14:textId="77777777"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14:paraId="752E48D6" w14:textId="77777777" w:rsidR="00316F27" w:rsidRPr="00C316AD" w:rsidRDefault="00316F27" w:rsidP="005B52BA">
            <w:pPr>
              <w:pStyle w:val="TableCell"/>
            </w:pPr>
            <w:r w:rsidRPr="00C316AD">
              <w:t>FK</w:t>
            </w:r>
          </w:p>
        </w:tc>
        <w:tc>
          <w:tcPr>
            <w:tcW w:w="1903" w:type="dxa"/>
            <w:tcBorders>
              <w:top w:val="single" w:sz="4" w:space="0" w:color="auto"/>
              <w:left w:val="single" w:sz="4" w:space="0" w:color="auto"/>
              <w:bottom w:val="single" w:sz="4" w:space="0" w:color="auto"/>
              <w:right w:val="single" w:sz="4" w:space="0" w:color="auto"/>
            </w:tcBorders>
            <w:shd w:val="clear" w:color="auto" w:fill="auto"/>
          </w:tcPr>
          <w:p w14:paraId="0BAD28B7" w14:textId="77777777" w:rsidR="00316F27" w:rsidRPr="00C316AD" w:rsidRDefault="00316F27" w:rsidP="005B52BA">
            <w:pPr>
              <w:spacing w:line="240" w:lineRule="auto"/>
              <w:ind w:firstLine="0"/>
              <w:jc w:val="left"/>
              <w:rPr>
                <w:sz w:val="20"/>
                <w:szCs w:val="20"/>
              </w:rPr>
            </w:pPr>
            <w:proofErr w:type="spellStart"/>
            <w:r w:rsidRPr="00C316AD">
              <w:rPr>
                <w:sz w:val="20"/>
                <w:szCs w:val="20"/>
              </w:rPr>
              <w:t>M</w:t>
            </w:r>
            <w:r w:rsidR="001B2008">
              <w:rPr>
                <w:sz w:val="20"/>
                <w:szCs w:val="20"/>
              </w:rPr>
              <w:t>а</w:t>
            </w:r>
            <w:r w:rsidRPr="00C316AD">
              <w:rPr>
                <w:sz w:val="20"/>
                <w:szCs w:val="20"/>
              </w:rPr>
              <w:t>p</w:t>
            </w:r>
            <w:proofErr w:type="spellEnd"/>
            <w:r w:rsidRPr="00C316AD">
              <w:rPr>
                <w:sz w:val="20"/>
                <w:szCs w:val="20"/>
              </w:rPr>
              <w:t>&lt;</w:t>
            </w:r>
            <w:proofErr w:type="spellStart"/>
            <w:r w:rsidRPr="00C316AD">
              <w:rPr>
                <w:sz w:val="20"/>
                <w:szCs w:val="20"/>
              </w:rPr>
              <w:t>Cl</w:t>
            </w:r>
            <w:r w:rsidR="001B2008">
              <w:rPr>
                <w:sz w:val="20"/>
                <w:szCs w:val="20"/>
              </w:rPr>
              <w:t>а</w:t>
            </w:r>
            <w:r w:rsidRPr="00C316AD">
              <w:rPr>
                <w:sz w:val="20"/>
                <w:szCs w:val="20"/>
              </w:rPr>
              <w:t>ssesType</w:t>
            </w:r>
            <w:proofErr w:type="spellEnd"/>
            <w:r w:rsidRPr="00C316AD">
              <w:rPr>
                <w:sz w:val="20"/>
                <w:szCs w:val="20"/>
              </w:rPr>
              <w:t xml:space="preserve">, </w:t>
            </w:r>
            <w:proofErr w:type="spellStart"/>
            <w:r w:rsidRPr="00C316AD">
              <w:rPr>
                <w:sz w:val="20"/>
                <w:szCs w:val="20"/>
              </w:rPr>
              <w:t>Cl</w:t>
            </w:r>
            <w:r w:rsidR="001B2008">
              <w:rPr>
                <w:sz w:val="20"/>
                <w:szCs w:val="20"/>
              </w:rPr>
              <w:t>а</w:t>
            </w:r>
            <w:r w:rsidRPr="00C316AD">
              <w:rPr>
                <w:sz w:val="20"/>
                <w:szCs w:val="20"/>
              </w:rPr>
              <w:t>ssesSt</w:t>
            </w:r>
            <w:r w:rsidR="001B2008">
              <w:rPr>
                <w:sz w:val="20"/>
                <w:szCs w:val="20"/>
              </w:rPr>
              <w:t>а</w:t>
            </w:r>
            <w:r w:rsidRPr="00C316AD">
              <w:rPr>
                <w:sz w:val="20"/>
                <w:szCs w:val="20"/>
              </w:rPr>
              <w:t>tsV</w:t>
            </w:r>
            <w:r w:rsidR="001B2008">
              <w:rPr>
                <w:sz w:val="20"/>
                <w:szCs w:val="20"/>
              </w:rPr>
              <w:t>а</w:t>
            </w:r>
            <w:r w:rsidRPr="00C316AD">
              <w:rPr>
                <w:sz w:val="20"/>
                <w:szCs w:val="20"/>
              </w:rPr>
              <w:t>lues</w:t>
            </w:r>
            <w:proofErr w:type="spellEnd"/>
            <w:r w:rsidRPr="00C316AD">
              <w:rPr>
                <w:sz w:val="20"/>
                <w:szCs w:val="20"/>
              </w:rPr>
              <w:t xml:space="preserve">&gt; </w:t>
            </w:r>
            <w:proofErr w:type="spellStart"/>
            <w:r w:rsidRPr="00C316AD">
              <w:rPr>
                <w:sz w:val="20"/>
                <w:szCs w:val="20"/>
              </w:rPr>
              <w:t>cl</w:t>
            </w:r>
            <w:r w:rsidR="001B2008">
              <w:rPr>
                <w:sz w:val="20"/>
                <w:szCs w:val="20"/>
              </w:rPr>
              <w:t>а</w:t>
            </w:r>
            <w:r w:rsidRPr="00C316AD">
              <w:rPr>
                <w:sz w:val="20"/>
                <w:szCs w:val="20"/>
              </w:rPr>
              <w:t>ssesSt</w:t>
            </w:r>
            <w:r w:rsidR="001B2008">
              <w:rPr>
                <w:sz w:val="20"/>
                <w:szCs w:val="20"/>
              </w:rPr>
              <w:t>а</w:t>
            </w:r>
            <w:r w:rsidRPr="00C316AD">
              <w:rPr>
                <w:sz w:val="20"/>
                <w:szCs w:val="20"/>
              </w:rPr>
              <w:t>tV</w:t>
            </w:r>
            <w:r w:rsidR="001B2008">
              <w:rPr>
                <w:sz w:val="20"/>
                <w:szCs w:val="20"/>
              </w:rPr>
              <w:t>а</w:t>
            </w:r>
            <w:r w:rsidRPr="00C316AD">
              <w:rPr>
                <w:sz w:val="20"/>
                <w:szCs w:val="20"/>
              </w:rPr>
              <w:t>lues</w:t>
            </w:r>
            <w:proofErr w:type="spellEnd"/>
            <w:r w:rsidRPr="00C316AD">
              <w:rPr>
                <w:sz w:val="20"/>
                <w:szCs w:val="20"/>
              </w:rPr>
              <w:t>;</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CFFA869" w14:textId="77777777" w:rsidR="00316F27" w:rsidRPr="00C316AD" w:rsidRDefault="00316F27" w:rsidP="005B52BA">
            <w:pPr>
              <w:spacing w:line="240" w:lineRule="auto"/>
              <w:ind w:firstLine="0"/>
              <w:jc w:val="left"/>
              <w:rPr>
                <w:sz w:val="20"/>
                <w:szCs w:val="20"/>
              </w:rPr>
            </w:pPr>
            <w:r w:rsidRPr="00C316AD">
              <w:rPr>
                <w:sz w:val="20"/>
                <w:szCs w:val="20"/>
              </w:rPr>
              <w:t xml:space="preserve">@ElementCollection(fetch = </w:t>
            </w:r>
            <w:proofErr w:type="spellStart"/>
            <w:r w:rsidRPr="00C316AD">
              <w:rPr>
                <w:sz w:val="20"/>
                <w:szCs w:val="20"/>
              </w:rPr>
              <w:t>FetchType.L</w:t>
            </w:r>
            <w:r w:rsidR="001B2008">
              <w:rPr>
                <w:sz w:val="20"/>
                <w:szCs w:val="20"/>
              </w:rPr>
              <w:t>А</w:t>
            </w:r>
            <w:r w:rsidRPr="00C316AD">
              <w:rPr>
                <w:sz w:val="20"/>
                <w:szCs w:val="20"/>
              </w:rPr>
              <w:t>ZY</w:t>
            </w:r>
            <w:proofErr w:type="spellEnd"/>
            <w:r w:rsidRPr="00C316AD">
              <w:rPr>
                <w:sz w:val="20"/>
                <w:szCs w:val="20"/>
              </w:rPr>
              <w:t>)</w:t>
            </w:r>
            <w:r w:rsidRPr="00C316AD">
              <w:rPr>
                <w:sz w:val="20"/>
                <w:szCs w:val="20"/>
              </w:rPr>
              <w:br/>
              <w:t>@CollectionT</w:t>
            </w:r>
            <w:r w:rsidR="001B2008">
              <w:rPr>
                <w:sz w:val="20"/>
                <w:szCs w:val="20"/>
              </w:rPr>
              <w:t>а</w:t>
            </w:r>
            <w:r w:rsidRPr="00C316AD">
              <w:rPr>
                <w:sz w:val="20"/>
                <w:szCs w:val="20"/>
              </w:rPr>
              <w:t>ble(n</w:t>
            </w:r>
            <w:r w:rsidR="001B2008">
              <w:rPr>
                <w:sz w:val="20"/>
                <w:szCs w:val="20"/>
              </w:rPr>
              <w:t>а</w:t>
            </w:r>
            <w:r w:rsidRPr="00C316AD">
              <w:rPr>
                <w:sz w:val="20"/>
                <w:szCs w:val="20"/>
              </w:rPr>
              <w:t>me = "</w:t>
            </w:r>
            <w:proofErr w:type="spellStart"/>
            <w:r w:rsidRPr="00C316AD">
              <w:rPr>
                <w:sz w:val="20"/>
                <w:szCs w:val="20"/>
              </w:rPr>
              <w:t>cl</w:t>
            </w:r>
            <w:r w:rsidR="001B2008">
              <w:rPr>
                <w:sz w:val="20"/>
                <w:szCs w:val="20"/>
              </w:rPr>
              <w:t>а</w:t>
            </w:r>
            <w:r w:rsidRPr="00C316AD">
              <w:rPr>
                <w:sz w:val="20"/>
                <w:szCs w:val="20"/>
              </w:rPr>
              <w:t>sses_st</w:t>
            </w:r>
            <w:r w:rsidR="001B2008">
              <w:rPr>
                <w:sz w:val="20"/>
                <w:szCs w:val="20"/>
              </w:rPr>
              <w:t>а</w:t>
            </w:r>
            <w:r w:rsidRPr="00C316AD">
              <w:rPr>
                <w:sz w:val="20"/>
                <w:szCs w:val="20"/>
              </w:rPr>
              <w:t>ts</w:t>
            </w:r>
            <w:proofErr w:type="spellEnd"/>
            <w:r w:rsidRPr="00C316AD">
              <w:rPr>
                <w:sz w:val="20"/>
                <w:szCs w:val="20"/>
              </w:rPr>
              <w:t xml:space="preserve">", </w:t>
            </w:r>
            <w:proofErr w:type="spellStart"/>
            <w:r w:rsidRPr="00C316AD">
              <w:rPr>
                <w:sz w:val="20"/>
                <w:szCs w:val="20"/>
              </w:rPr>
              <w:t>join</w:t>
            </w:r>
            <w:r w:rsidR="001B2008">
              <w:rPr>
                <w:sz w:val="20"/>
                <w:szCs w:val="20"/>
              </w:rPr>
              <w:t>Сolumn</w:t>
            </w:r>
            <w:r w:rsidRPr="00C316AD">
              <w:rPr>
                <w:sz w:val="20"/>
                <w:szCs w:val="20"/>
              </w:rPr>
              <w:t>s</w:t>
            </w:r>
            <w:proofErr w:type="spellEnd"/>
            <w:r w:rsidRPr="00C316AD">
              <w:rPr>
                <w:sz w:val="20"/>
                <w:szCs w:val="20"/>
              </w:rPr>
              <w:t xml:space="preserve"> = @Join</w:t>
            </w:r>
            <w:r w:rsidR="001B2008">
              <w:rPr>
                <w:sz w:val="20"/>
                <w:szCs w:val="20"/>
              </w:rPr>
              <w:t>Сolumn</w:t>
            </w:r>
            <w:r w:rsidRPr="00C316AD">
              <w:rPr>
                <w:sz w:val="20"/>
                <w:szCs w:val="20"/>
              </w:rPr>
              <w:t>(n</w:t>
            </w:r>
            <w:r w:rsidR="001B2008">
              <w:rPr>
                <w:sz w:val="20"/>
                <w:szCs w:val="20"/>
              </w:rPr>
              <w:t>а</w:t>
            </w:r>
            <w:r w:rsidRPr="00C316AD">
              <w:rPr>
                <w:sz w:val="20"/>
                <w:szCs w:val="20"/>
              </w:rPr>
              <w:t>me = "</w:t>
            </w:r>
            <w:proofErr w:type="spellStart"/>
            <w:r w:rsidRPr="00C316AD">
              <w:rPr>
                <w:sz w:val="20"/>
                <w:szCs w:val="20"/>
              </w:rPr>
              <w:t>cl</w:t>
            </w:r>
            <w:r w:rsidR="001B2008">
              <w:rPr>
                <w:sz w:val="20"/>
                <w:szCs w:val="20"/>
              </w:rPr>
              <w:t>а</w:t>
            </w:r>
            <w:r w:rsidRPr="00C316AD">
              <w:rPr>
                <w:sz w:val="20"/>
                <w:szCs w:val="20"/>
              </w:rPr>
              <w:t>sses_type</w:t>
            </w:r>
            <w:proofErr w:type="spellEnd"/>
            <w:r w:rsidRPr="00C316AD">
              <w:rPr>
                <w:sz w:val="20"/>
                <w:szCs w:val="20"/>
              </w:rPr>
              <w:t>"))</w:t>
            </w:r>
            <w:r w:rsidRPr="00C316AD">
              <w:rPr>
                <w:sz w:val="20"/>
                <w:szCs w:val="20"/>
              </w:rPr>
              <w:br/>
              <w:t>@M</w:t>
            </w:r>
            <w:r w:rsidR="001B2008">
              <w:rPr>
                <w:sz w:val="20"/>
                <w:szCs w:val="20"/>
              </w:rPr>
              <w:t>а</w:t>
            </w:r>
            <w:r w:rsidRPr="00C316AD">
              <w:rPr>
                <w:sz w:val="20"/>
                <w:szCs w:val="20"/>
              </w:rPr>
              <w:t>pKeyJoin</w:t>
            </w:r>
            <w:r w:rsidR="001B2008">
              <w:rPr>
                <w:sz w:val="20"/>
                <w:szCs w:val="20"/>
              </w:rPr>
              <w:t>Сolumn</w:t>
            </w:r>
            <w:r w:rsidRPr="00C316AD">
              <w:rPr>
                <w:sz w:val="20"/>
                <w:szCs w:val="20"/>
              </w:rPr>
              <w:t>(n</w:t>
            </w:r>
            <w:r w:rsidR="001B2008">
              <w:rPr>
                <w:sz w:val="20"/>
                <w:szCs w:val="20"/>
              </w:rPr>
              <w:t>а</w:t>
            </w:r>
            <w:r w:rsidRPr="00C316AD">
              <w:rPr>
                <w:sz w:val="20"/>
                <w:szCs w:val="20"/>
              </w:rPr>
              <w:t>me = "</w:t>
            </w:r>
            <w:proofErr w:type="spellStart"/>
            <w:r w:rsidRPr="00C316AD">
              <w:rPr>
                <w:sz w:val="20"/>
                <w:szCs w:val="20"/>
              </w:rPr>
              <w:t>id_st</w:t>
            </w:r>
            <w:r w:rsidR="001B2008">
              <w:rPr>
                <w:sz w:val="20"/>
                <w:szCs w:val="20"/>
              </w:rPr>
              <w:t>а</w:t>
            </w:r>
            <w:r w:rsidRPr="00C316AD">
              <w:rPr>
                <w:sz w:val="20"/>
                <w:szCs w:val="20"/>
              </w:rPr>
              <w:t>ts</w:t>
            </w:r>
            <w:proofErr w:type="spellEnd"/>
            <w:r w:rsidRPr="00C316AD">
              <w:rPr>
                <w:sz w:val="20"/>
                <w:szCs w:val="20"/>
              </w:rPr>
              <w:t>")</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6EC72E6" w14:textId="77777777" w:rsidR="00316F27" w:rsidRPr="00C316AD" w:rsidRDefault="00316F27" w:rsidP="005B52BA">
            <w:pPr>
              <w:pStyle w:val="TableCell"/>
              <w:rPr>
                <w:sz w:val="20"/>
              </w:rPr>
            </w:pPr>
            <w:r w:rsidRPr="00C316AD">
              <w:rPr>
                <w:sz w:val="20"/>
              </w:rPr>
              <w:t>Опис таблиці, що реалізує зв’язок М:М із статистикою навантаження по типах занять</w:t>
            </w:r>
          </w:p>
        </w:tc>
      </w:tr>
    </w:tbl>
    <w:p w14:paraId="511BCC9A" w14:textId="77777777" w:rsidR="00316F27" w:rsidRPr="00C316AD" w:rsidRDefault="00316F27" w:rsidP="00316F27"/>
    <w:p w14:paraId="32850D15" w14:textId="77777777" w:rsidR="00316F27" w:rsidRDefault="00707EF5" w:rsidP="00707EF5">
      <w:r>
        <w:t>Класи-с</w:t>
      </w:r>
      <w:r w:rsidR="00FB58F1">
        <w:t xml:space="preserve">утності для зберігання статистики представлені у </w:t>
      </w:r>
      <w:r w:rsidR="00316F27" w:rsidRPr="00C316AD">
        <w:t>табл</w:t>
      </w:r>
      <w:r w:rsidR="00FB58F1">
        <w:t>. </w:t>
      </w:r>
      <w:r w:rsidR="00316F27" w:rsidRPr="00C316AD">
        <w:t xml:space="preserve">2.2 та </w:t>
      </w:r>
      <w:r w:rsidR="00FB58F1" w:rsidRPr="00C316AD">
        <w:t>табл</w:t>
      </w:r>
      <w:r w:rsidR="00FB58F1">
        <w:t>. </w:t>
      </w:r>
      <w:r>
        <w:t xml:space="preserve">2.3. </w:t>
      </w:r>
      <w:proofErr w:type="spellStart"/>
      <w:r w:rsidR="00652F3B">
        <w:t>Вкзазані</w:t>
      </w:r>
      <w:proofErr w:type="spellEnd"/>
      <w:r w:rsidR="00652F3B">
        <w:t xml:space="preserve"> два </w:t>
      </w:r>
      <w:r w:rsidR="00316F27" w:rsidRPr="00C316AD">
        <w:t xml:space="preserve">класи не мають ключових полів, тому </w:t>
      </w:r>
      <w:r w:rsidR="00652F3B">
        <w:t>відображають</w:t>
      </w:r>
      <w:r w:rsidR="00316F27" w:rsidRPr="00C316AD">
        <w:t xml:space="preserve"> відношення «багато-до-багатьох», що реалізують представлення наведених листів із статистикою. В таблиці 2.4 представлене тлумачення значень полів </w:t>
      </w:r>
      <w:proofErr w:type="spellStart"/>
      <w:r w:rsidR="00316F27" w:rsidRPr="00C316AD">
        <w:t>перечислимого</w:t>
      </w:r>
      <w:proofErr w:type="spellEnd"/>
      <w:r w:rsidR="00316F27" w:rsidRPr="00C316AD">
        <w:t xml:space="preserve"> класу </w:t>
      </w:r>
      <w:proofErr w:type="spellStart"/>
      <w:r w:rsidR="00316F27" w:rsidRPr="00C316AD">
        <w:t>Cl</w:t>
      </w:r>
      <w:r w:rsidR="001B2008">
        <w:t>а</w:t>
      </w:r>
      <w:r w:rsidR="00316F27" w:rsidRPr="00C316AD">
        <w:t>ssType</w:t>
      </w:r>
      <w:proofErr w:type="spellEnd"/>
      <w:r w:rsidR="00316F27" w:rsidRPr="00C316AD">
        <w:t xml:space="preserve">. </w:t>
      </w:r>
      <w:r w:rsidR="001B2008">
        <w:t>На основі к</w:t>
      </w:r>
      <w:r>
        <w:t>лас</w:t>
      </w:r>
      <w:r w:rsidR="001B2008">
        <w:t>у</w:t>
      </w:r>
      <w:r>
        <w:t>-сутн</w:t>
      </w:r>
      <w:r w:rsidR="001B2008">
        <w:t>о</w:t>
      </w:r>
      <w:r>
        <w:t>ст</w:t>
      </w:r>
      <w:r w:rsidR="001B2008">
        <w:t>і</w:t>
      </w:r>
      <w:r>
        <w:t xml:space="preserve"> </w:t>
      </w:r>
      <w:r w:rsidRPr="00C316AD">
        <w:t>«</w:t>
      </w:r>
      <w:proofErr w:type="spellStart"/>
      <w:r w:rsidRPr="00C316AD">
        <w:t>St</w:t>
      </w:r>
      <w:r w:rsidR="001B2008">
        <w:t>а</w:t>
      </w:r>
      <w:r w:rsidRPr="00C316AD">
        <w:t>tsV</w:t>
      </w:r>
      <w:r w:rsidR="001B2008">
        <w:t>а</w:t>
      </w:r>
      <w:r w:rsidRPr="00C316AD">
        <w:t>lues</w:t>
      </w:r>
      <w:proofErr w:type="spellEnd"/>
      <w:r w:rsidRPr="00C316AD">
        <w:t>»</w:t>
      </w:r>
      <w:r>
        <w:t xml:space="preserve"> </w:t>
      </w:r>
      <w:r w:rsidR="001B2008">
        <w:t xml:space="preserve">буде </w:t>
      </w:r>
      <w:proofErr w:type="spellStart"/>
      <w:r w:rsidR="001B2008">
        <w:t>створеня</w:t>
      </w:r>
      <w:proofErr w:type="spellEnd"/>
      <w:r w:rsidR="001B2008">
        <w:t xml:space="preserve"> таблиця БД, </w:t>
      </w:r>
      <w:r>
        <w:t>призначен</w:t>
      </w:r>
      <w:r w:rsidR="001B2008">
        <w:t>а</w:t>
      </w:r>
      <w:r>
        <w:t xml:space="preserve"> для зберігання розрахунків про години, </w:t>
      </w:r>
      <w:r w:rsidR="00652F3B">
        <w:t xml:space="preserve">які розподілені на проведення </w:t>
      </w:r>
      <w:r>
        <w:t>окреми</w:t>
      </w:r>
      <w:r w:rsidR="00652F3B">
        <w:t>х</w:t>
      </w:r>
      <w:r>
        <w:t xml:space="preserve"> вид</w:t>
      </w:r>
      <w:r w:rsidR="00652F3B">
        <w:t>ів</w:t>
      </w:r>
      <w:r>
        <w:t xml:space="preserve"> занять. Екземпляри цього класу </w:t>
      </w:r>
      <w:r w:rsidR="001B2008">
        <w:t xml:space="preserve">будуть </w:t>
      </w:r>
      <w:r>
        <w:t>«</w:t>
      </w:r>
      <w:proofErr w:type="spellStart"/>
      <w:r>
        <w:t>під’єдну</w:t>
      </w:r>
      <w:r w:rsidR="001B2008">
        <w:t>вати</w:t>
      </w:r>
      <w:r>
        <w:t>ся</w:t>
      </w:r>
      <w:proofErr w:type="spellEnd"/>
      <w:r>
        <w:t xml:space="preserve">» </w:t>
      </w:r>
      <w:r w:rsidR="00652F3B">
        <w:t>д</w:t>
      </w:r>
      <w:r>
        <w:t xml:space="preserve">о </w:t>
      </w:r>
      <w:r w:rsidR="00652F3B">
        <w:t xml:space="preserve">кожного </w:t>
      </w:r>
      <w:r>
        <w:t>викладача</w:t>
      </w:r>
      <w:r w:rsidR="00652F3B" w:rsidRPr="00652F3B">
        <w:t xml:space="preserve"> </w:t>
      </w:r>
      <w:r w:rsidR="00652F3B">
        <w:t>окремо</w:t>
      </w:r>
      <w:r>
        <w:t xml:space="preserve">. </w:t>
      </w:r>
      <w:r w:rsidR="001B2008">
        <w:t xml:space="preserve">На основі класу-сутності </w:t>
      </w:r>
      <w:r w:rsidRPr="00C316AD">
        <w:lastRenderedPageBreak/>
        <w:t>«</w:t>
      </w:r>
      <w:proofErr w:type="spellStart"/>
      <w:r w:rsidRPr="00C316AD">
        <w:t>Cl</w:t>
      </w:r>
      <w:r w:rsidR="001B2008">
        <w:t>а</w:t>
      </w:r>
      <w:r w:rsidRPr="00C316AD">
        <w:t>ssesSt</w:t>
      </w:r>
      <w:r w:rsidR="001B2008">
        <w:t>а</w:t>
      </w:r>
      <w:r w:rsidRPr="00C316AD">
        <w:t>tsV</w:t>
      </w:r>
      <w:r w:rsidR="001B2008">
        <w:t>а</w:t>
      </w:r>
      <w:r w:rsidRPr="00C316AD">
        <w:t>lues</w:t>
      </w:r>
      <w:proofErr w:type="spellEnd"/>
      <w:r w:rsidRPr="00C316AD">
        <w:t>»</w:t>
      </w:r>
      <w:r>
        <w:t xml:space="preserve"> </w:t>
      </w:r>
      <w:r w:rsidR="00455F98">
        <w:t xml:space="preserve">буде </w:t>
      </w:r>
      <w:proofErr w:type="spellStart"/>
      <w:r w:rsidR="00455F98">
        <w:t>створеня</w:t>
      </w:r>
      <w:proofErr w:type="spellEnd"/>
      <w:r w:rsidR="00455F98">
        <w:t xml:space="preserve"> таблиця БД, </w:t>
      </w:r>
      <w:r>
        <w:t>призначен</w:t>
      </w:r>
      <w:r w:rsidR="00455F98">
        <w:t>а</w:t>
      </w:r>
      <w:r>
        <w:t xml:space="preserve"> для зберігання статистики за РНН загалом.</w:t>
      </w:r>
    </w:p>
    <w:p w14:paraId="3553B001" w14:textId="77777777" w:rsidR="00707EF5" w:rsidRDefault="00707EF5" w:rsidP="00316F27"/>
    <w:p w14:paraId="6693D3E1" w14:textId="77777777" w:rsidR="00FB58F1" w:rsidRPr="00C316AD" w:rsidRDefault="00FB58F1" w:rsidP="00FB58F1">
      <w:pPr>
        <w:pStyle w:val="Tablenumber"/>
      </w:pPr>
      <w:r w:rsidRPr="00C316AD">
        <w:t>Таблиця 2.</w:t>
      </w:r>
      <w:r w:rsidR="00707EF5">
        <w:t>2</w:t>
      </w:r>
      <w:r w:rsidRPr="00C316AD">
        <w:t xml:space="preserve"> – Опис </w:t>
      </w:r>
      <w:r>
        <w:t xml:space="preserve">розмітки </w:t>
      </w:r>
      <w:r>
        <w:rPr>
          <w:lang w:val="en-US"/>
        </w:rPr>
        <w:t>JP</w:t>
      </w:r>
      <w:r w:rsidR="001B2008" w:rsidRPr="007932D6">
        <w:t>А</w:t>
      </w:r>
      <w:r w:rsidRPr="007932D6">
        <w:t xml:space="preserve"> </w:t>
      </w:r>
      <w:r w:rsidRPr="00C316AD">
        <w:t xml:space="preserve">полів </w:t>
      </w:r>
      <w:r>
        <w:t>класу</w:t>
      </w:r>
      <w:r w:rsidRPr="00C316AD">
        <w:t xml:space="preserve"> «</w:t>
      </w:r>
      <w:proofErr w:type="spellStart"/>
      <w:r w:rsidRPr="00C316AD">
        <w:t>Cl</w:t>
      </w:r>
      <w:r w:rsidR="001B2008">
        <w:t>а</w:t>
      </w:r>
      <w:r w:rsidRPr="00C316AD">
        <w:t>ssesSt</w:t>
      </w:r>
      <w:r w:rsidR="001B2008">
        <w:t>а</w:t>
      </w:r>
      <w:r w:rsidRPr="00C316AD">
        <w:t>tsV</w:t>
      </w:r>
      <w:r w:rsidR="001B2008">
        <w:t>а</w:t>
      </w:r>
      <w:r w:rsidRPr="00C316AD">
        <w:t>lues</w:t>
      </w:r>
      <w:proofErr w:type="spellEnd"/>
      <w:r w:rsidRPr="00C316AD">
        <w:t>»</w:t>
      </w:r>
    </w:p>
    <w:tbl>
      <w:tblPr>
        <w:tblW w:w="9067" w:type="dxa"/>
        <w:jc w:val="center"/>
        <w:tblLook w:val="04A0" w:firstRow="1" w:lastRow="0" w:firstColumn="1" w:lastColumn="0" w:noHBand="0" w:noVBand="1"/>
      </w:tblPr>
      <w:tblGrid>
        <w:gridCol w:w="1129"/>
        <w:gridCol w:w="2127"/>
        <w:gridCol w:w="2409"/>
        <w:gridCol w:w="3402"/>
      </w:tblGrid>
      <w:tr w:rsidR="00FB58F1" w:rsidRPr="00C316AD" w14:paraId="09167A55" w14:textId="77777777"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50343D72" w14:textId="77777777" w:rsidR="00FB58F1" w:rsidRPr="00C316AD" w:rsidRDefault="00FB58F1" w:rsidP="001B302B">
            <w:pPr>
              <w:pStyle w:val="TableCell"/>
            </w:pPr>
            <w:r w:rsidRPr="00C316AD">
              <w:t>Ключ</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F262F07" w14:textId="77777777" w:rsidR="00FB58F1" w:rsidRPr="00C316AD" w:rsidRDefault="00FB58F1" w:rsidP="001B302B">
            <w:pPr>
              <w:pStyle w:val="TableCell"/>
            </w:pPr>
            <w:r w:rsidRPr="00C316AD">
              <w:t>Ім’я поля</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76E71FF8" w14:textId="77777777" w:rsidR="00FB58F1" w:rsidRPr="00C316AD" w:rsidRDefault="00FB58F1" w:rsidP="001B302B">
            <w:pPr>
              <w:pStyle w:val="TableCell"/>
            </w:pPr>
            <w:r w:rsidRPr="00C316AD">
              <w:t>Опис поля</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1BC253D3" w14:textId="77777777" w:rsidR="00FB58F1" w:rsidRPr="00C316AD" w:rsidRDefault="00FB58F1" w:rsidP="001B302B">
            <w:pPr>
              <w:pStyle w:val="TableCell"/>
            </w:pPr>
            <w:r w:rsidRPr="00C316AD">
              <w:t>Семантика</w:t>
            </w:r>
          </w:p>
        </w:tc>
      </w:tr>
      <w:tr w:rsidR="00FB58F1" w:rsidRPr="00C316AD" w14:paraId="3CE0AEF1" w14:textId="77777777"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3E5FB697" w14:textId="77777777"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8ECA308" w14:textId="77777777" w:rsidR="00FB58F1" w:rsidRPr="00C316AD" w:rsidRDefault="00FB58F1" w:rsidP="001B302B">
            <w:pPr>
              <w:spacing w:line="240" w:lineRule="auto"/>
              <w:ind w:firstLine="0"/>
              <w:jc w:val="left"/>
              <w:rPr>
                <w:sz w:val="20"/>
                <w:szCs w:val="20"/>
              </w:rPr>
            </w:pPr>
            <w:proofErr w:type="spellStart"/>
            <w:r w:rsidRPr="00C316AD">
              <w:rPr>
                <w:sz w:val="20"/>
                <w:szCs w:val="20"/>
              </w:rPr>
              <w:t>hourProf</w:t>
            </w:r>
            <w:proofErr w:type="spellEnd"/>
          </w:p>
          <w:p w14:paraId="2937647E" w14:textId="77777777"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4D16EF8B" w14:textId="77777777" w:rsidR="00FB58F1" w:rsidRPr="00C316AD" w:rsidRDefault="00FB58F1" w:rsidP="001B302B">
            <w:pPr>
              <w:pStyle w:val="TableCell"/>
            </w:pPr>
            <w:r w:rsidRPr="00C316AD">
              <w:rPr>
                <w:color w:val="auto"/>
                <w:sz w:val="20"/>
              </w:rPr>
              <w:t>@</w:t>
            </w:r>
            <w:r w:rsidR="001B2008">
              <w:rPr>
                <w:color w:val="auto"/>
                <w:sz w:val="20"/>
              </w:rPr>
              <w:t>Сolumn</w:t>
            </w:r>
            <w:r w:rsidRPr="00C316AD">
              <w:rPr>
                <w:color w:val="auto"/>
                <w:sz w:val="20"/>
              </w:rPr>
              <w:t>(null</w:t>
            </w:r>
            <w:r w:rsidR="001B2008">
              <w:rPr>
                <w:color w:val="auto"/>
                <w:sz w:val="20"/>
              </w:rPr>
              <w:t>а</w:t>
            </w:r>
            <w:r w:rsidRPr="00C316AD">
              <w:rPr>
                <w:color w:val="auto"/>
                <w:sz w:val="20"/>
              </w:rPr>
              <w:t xml:space="preserve">ble = </w:t>
            </w:r>
            <w:proofErr w:type="spellStart"/>
            <w:r w:rsidRPr="00C316AD">
              <w:rPr>
                <w:color w:val="auto"/>
                <w:sz w:val="20"/>
              </w:rPr>
              <w:t>f</w:t>
            </w:r>
            <w:r w:rsidR="001B2008">
              <w:rPr>
                <w:color w:val="auto"/>
                <w:sz w:val="20"/>
              </w:rPr>
              <w:t>а</w:t>
            </w:r>
            <w:r w:rsidRPr="00C316AD">
              <w:rPr>
                <w:color w:val="auto"/>
                <w:sz w:val="20"/>
              </w:rPr>
              <w:t>lse</w:t>
            </w:r>
            <w:proofErr w:type="spellEnd"/>
            <w:r w:rsidRPr="00C316AD">
              <w:rPr>
                <w:color w:val="auto"/>
                <w:sz w:val="20"/>
              </w:rPr>
              <w:t>)</w:t>
            </w:r>
            <w:r w:rsidRPr="00C316AD">
              <w:rPr>
                <w:color w:val="auto"/>
                <w:sz w:val="20"/>
              </w:rPr>
              <w:br/>
            </w:r>
            <w:proofErr w:type="spellStart"/>
            <w:r w:rsidRPr="00C316AD">
              <w:rPr>
                <w:color w:val="auto"/>
                <w:sz w:val="20"/>
              </w:rPr>
              <w:t>priv</w:t>
            </w:r>
            <w:r w:rsidR="001B2008">
              <w:rPr>
                <w:color w:val="auto"/>
                <w:sz w:val="20"/>
              </w:rPr>
              <w:t>а</w:t>
            </w:r>
            <w:r w:rsidRPr="00C316AD">
              <w:rPr>
                <w:color w:val="auto"/>
                <w:sz w:val="20"/>
              </w:rPr>
              <w:t>te</w:t>
            </w:r>
            <w:proofErr w:type="spellEnd"/>
            <w:r w:rsidRPr="00C316AD">
              <w:rPr>
                <w:color w:val="auto"/>
                <w:sz w:val="20"/>
              </w:rPr>
              <w:t xml:space="preserve"> </w:t>
            </w:r>
            <w:proofErr w:type="spellStart"/>
            <w:r w:rsidRPr="00C316AD">
              <w:rPr>
                <w:color w:val="auto"/>
                <w:sz w:val="20"/>
              </w:rPr>
              <w:t>double</w:t>
            </w:r>
            <w:proofErr w:type="spellEnd"/>
            <w:r w:rsidRPr="00C316AD">
              <w:rPr>
                <w:color w:val="auto"/>
                <w:sz w:val="20"/>
              </w:rPr>
              <w:t xml:space="preserv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3F08310" w14:textId="77777777" w:rsidR="00FB58F1" w:rsidRPr="00FB58F1" w:rsidRDefault="00FB58F1" w:rsidP="00707EF5">
            <w:pPr>
              <w:spacing w:line="240" w:lineRule="auto"/>
              <w:ind w:firstLine="0"/>
              <w:jc w:val="left"/>
              <w:rPr>
                <w:sz w:val="20"/>
                <w:szCs w:val="20"/>
              </w:rPr>
            </w:pPr>
            <w:proofErr w:type="spellStart"/>
            <w:r w:rsidRPr="007932D6">
              <w:rPr>
                <w:sz w:val="20"/>
                <w:szCs w:val="20"/>
                <w:lang w:val="ru-RU"/>
              </w:rPr>
              <w:t>Години</w:t>
            </w:r>
            <w:proofErr w:type="spellEnd"/>
            <w:r w:rsidRPr="007932D6">
              <w:rPr>
                <w:sz w:val="20"/>
                <w:szCs w:val="20"/>
                <w:lang w:val="ru-RU"/>
              </w:rPr>
              <w:t xml:space="preserve"> </w:t>
            </w:r>
            <w:r w:rsidR="00707EF5">
              <w:rPr>
                <w:sz w:val="20"/>
                <w:szCs w:val="20"/>
              </w:rPr>
              <w:t>занять</w:t>
            </w:r>
            <w:r w:rsidRPr="007932D6">
              <w:rPr>
                <w:sz w:val="20"/>
                <w:szCs w:val="20"/>
                <w:lang w:val="ru-RU"/>
              </w:rPr>
              <w:t xml:space="preserve">, </w:t>
            </w:r>
            <w:proofErr w:type="spellStart"/>
            <w:r w:rsidRPr="007932D6">
              <w:rPr>
                <w:sz w:val="20"/>
                <w:szCs w:val="20"/>
                <w:lang w:val="ru-RU"/>
              </w:rPr>
              <w:t>що</w:t>
            </w:r>
            <w:proofErr w:type="spellEnd"/>
            <w:r w:rsidRPr="007932D6">
              <w:rPr>
                <w:sz w:val="20"/>
                <w:szCs w:val="20"/>
                <w:lang w:val="ru-RU"/>
              </w:rPr>
              <w:t xml:space="preserve"> </w:t>
            </w:r>
            <w:proofErr w:type="spellStart"/>
            <w:r w:rsidRPr="007932D6">
              <w:rPr>
                <w:sz w:val="20"/>
                <w:szCs w:val="20"/>
                <w:lang w:val="ru-RU"/>
              </w:rPr>
              <w:t>читають</w:t>
            </w:r>
            <w:proofErr w:type="spellEnd"/>
            <w:r w:rsidRPr="007932D6">
              <w:rPr>
                <w:sz w:val="20"/>
                <w:szCs w:val="20"/>
                <w:lang w:val="ru-RU"/>
              </w:rPr>
              <w:t xml:space="preserve"> </w:t>
            </w:r>
            <w:proofErr w:type="spellStart"/>
            <w:r w:rsidRPr="007932D6">
              <w:rPr>
                <w:sz w:val="20"/>
                <w:szCs w:val="20"/>
                <w:lang w:val="ru-RU"/>
              </w:rPr>
              <w:t>дтн</w:t>
            </w:r>
            <w:proofErr w:type="spellEnd"/>
            <w:r w:rsidRPr="007932D6">
              <w:rPr>
                <w:sz w:val="20"/>
                <w:szCs w:val="20"/>
                <w:lang w:val="ru-RU"/>
              </w:rPr>
              <w:t xml:space="preserve"> </w:t>
            </w:r>
            <w:proofErr w:type="spellStart"/>
            <w:r w:rsidRPr="007932D6">
              <w:rPr>
                <w:sz w:val="20"/>
                <w:szCs w:val="20"/>
                <w:lang w:val="ru-RU"/>
              </w:rPr>
              <w:t>або</w:t>
            </w:r>
            <w:proofErr w:type="spellEnd"/>
            <w:r w:rsidRPr="007932D6">
              <w:rPr>
                <w:sz w:val="20"/>
                <w:szCs w:val="20"/>
                <w:lang w:val="ru-RU"/>
              </w:rPr>
              <w:t xml:space="preserve"> </w:t>
            </w:r>
            <w:proofErr w:type="spellStart"/>
            <w:r w:rsidRPr="007932D6">
              <w:rPr>
                <w:sz w:val="20"/>
                <w:szCs w:val="20"/>
                <w:lang w:val="ru-RU"/>
              </w:rPr>
              <w:t>ктн</w:t>
            </w:r>
            <w:proofErr w:type="spellEnd"/>
            <w:r>
              <w:rPr>
                <w:sz w:val="20"/>
                <w:szCs w:val="20"/>
              </w:rPr>
              <w:t xml:space="preserve"> із </w:t>
            </w:r>
            <w:proofErr w:type="spellStart"/>
            <w:r>
              <w:rPr>
                <w:sz w:val="20"/>
                <w:szCs w:val="20"/>
              </w:rPr>
              <w:t>вч.званням</w:t>
            </w:r>
            <w:proofErr w:type="spellEnd"/>
            <w:r>
              <w:rPr>
                <w:sz w:val="20"/>
                <w:szCs w:val="20"/>
              </w:rPr>
              <w:t xml:space="preserve"> «професор»</w:t>
            </w:r>
          </w:p>
        </w:tc>
      </w:tr>
      <w:tr w:rsidR="00FB58F1" w:rsidRPr="00C316AD" w14:paraId="13FCDCB2" w14:textId="77777777"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12A41AE3" w14:textId="77777777"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CA826F2" w14:textId="77777777" w:rsidR="00FB58F1" w:rsidRPr="00C316AD" w:rsidRDefault="00FB58F1" w:rsidP="001B302B">
            <w:pPr>
              <w:spacing w:line="240" w:lineRule="auto"/>
              <w:ind w:firstLine="0"/>
              <w:jc w:val="left"/>
              <w:rPr>
                <w:sz w:val="20"/>
                <w:szCs w:val="20"/>
              </w:rPr>
            </w:pPr>
            <w:proofErr w:type="spellStart"/>
            <w:r w:rsidRPr="00C316AD">
              <w:rPr>
                <w:sz w:val="20"/>
                <w:szCs w:val="20"/>
              </w:rPr>
              <w:t>hourPhD</w:t>
            </w:r>
            <w:proofErr w:type="spellEnd"/>
          </w:p>
          <w:p w14:paraId="19EAD966" w14:textId="77777777"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61A2DC78" w14:textId="77777777" w:rsidR="00FB58F1" w:rsidRPr="00C316AD" w:rsidRDefault="00FB58F1" w:rsidP="001B302B">
            <w:pPr>
              <w:pStyle w:val="TableCell"/>
            </w:pPr>
            <w:r w:rsidRPr="00C316AD">
              <w:rPr>
                <w:color w:val="auto"/>
                <w:sz w:val="20"/>
              </w:rPr>
              <w:t>@</w:t>
            </w:r>
            <w:r w:rsidR="001B2008">
              <w:rPr>
                <w:color w:val="auto"/>
                <w:sz w:val="20"/>
              </w:rPr>
              <w:t>Сolumn</w:t>
            </w:r>
            <w:r w:rsidRPr="00C316AD">
              <w:rPr>
                <w:color w:val="auto"/>
                <w:sz w:val="20"/>
              </w:rPr>
              <w:t>(null</w:t>
            </w:r>
            <w:r w:rsidR="001B2008">
              <w:rPr>
                <w:color w:val="auto"/>
                <w:sz w:val="20"/>
              </w:rPr>
              <w:t>а</w:t>
            </w:r>
            <w:r w:rsidRPr="00C316AD">
              <w:rPr>
                <w:color w:val="auto"/>
                <w:sz w:val="20"/>
              </w:rPr>
              <w:t xml:space="preserve">ble = </w:t>
            </w:r>
            <w:proofErr w:type="spellStart"/>
            <w:r w:rsidRPr="00C316AD">
              <w:rPr>
                <w:color w:val="auto"/>
                <w:sz w:val="20"/>
              </w:rPr>
              <w:t>f</w:t>
            </w:r>
            <w:r w:rsidR="001B2008">
              <w:rPr>
                <w:color w:val="auto"/>
                <w:sz w:val="20"/>
              </w:rPr>
              <w:t>а</w:t>
            </w:r>
            <w:r w:rsidRPr="00C316AD">
              <w:rPr>
                <w:color w:val="auto"/>
                <w:sz w:val="20"/>
              </w:rPr>
              <w:t>lse</w:t>
            </w:r>
            <w:proofErr w:type="spellEnd"/>
            <w:r w:rsidRPr="00C316AD">
              <w:rPr>
                <w:color w:val="auto"/>
                <w:sz w:val="20"/>
              </w:rPr>
              <w:t>)</w:t>
            </w:r>
            <w:r w:rsidRPr="00C316AD">
              <w:rPr>
                <w:color w:val="auto"/>
                <w:sz w:val="20"/>
              </w:rPr>
              <w:br/>
            </w:r>
            <w:proofErr w:type="spellStart"/>
            <w:r w:rsidRPr="00C316AD">
              <w:rPr>
                <w:color w:val="auto"/>
                <w:sz w:val="20"/>
              </w:rPr>
              <w:t>priv</w:t>
            </w:r>
            <w:r w:rsidR="001B2008">
              <w:rPr>
                <w:color w:val="auto"/>
                <w:sz w:val="20"/>
              </w:rPr>
              <w:t>а</w:t>
            </w:r>
            <w:r w:rsidRPr="00C316AD">
              <w:rPr>
                <w:color w:val="auto"/>
                <w:sz w:val="20"/>
              </w:rPr>
              <w:t>te</w:t>
            </w:r>
            <w:proofErr w:type="spellEnd"/>
            <w:r w:rsidRPr="00C316AD">
              <w:rPr>
                <w:color w:val="auto"/>
                <w:sz w:val="20"/>
              </w:rPr>
              <w:t xml:space="preserve"> </w:t>
            </w:r>
            <w:proofErr w:type="spellStart"/>
            <w:r w:rsidRPr="00C316AD">
              <w:rPr>
                <w:color w:val="auto"/>
                <w:sz w:val="20"/>
              </w:rPr>
              <w:t>double</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3FF0CD32" w14:textId="77777777" w:rsidR="00FB58F1" w:rsidRPr="00FB58F1" w:rsidRDefault="00FB58F1" w:rsidP="00FB58F1">
            <w:pPr>
              <w:spacing w:line="240" w:lineRule="auto"/>
              <w:ind w:firstLine="0"/>
              <w:jc w:val="left"/>
              <w:rPr>
                <w:sz w:val="20"/>
                <w:szCs w:val="20"/>
              </w:rPr>
            </w:pPr>
            <w:proofErr w:type="spellStart"/>
            <w:r w:rsidRPr="007932D6">
              <w:rPr>
                <w:sz w:val="20"/>
                <w:szCs w:val="20"/>
                <w:lang w:val="ru-RU"/>
              </w:rPr>
              <w:t>Години</w:t>
            </w:r>
            <w:proofErr w:type="spellEnd"/>
            <w:r w:rsidRPr="007932D6">
              <w:rPr>
                <w:sz w:val="20"/>
                <w:szCs w:val="20"/>
                <w:lang w:val="ru-RU"/>
              </w:rPr>
              <w:t xml:space="preserve"> </w:t>
            </w:r>
            <w:r w:rsidR="00707EF5">
              <w:rPr>
                <w:sz w:val="20"/>
                <w:szCs w:val="20"/>
              </w:rPr>
              <w:t>занять</w:t>
            </w:r>
            <w:r w:rsidRPr="007932D6">
              <w:rPr>
                <w:sz w:val="20"/>
                <w:szCs w:val="20"/>
                <w:lang w:val="ru-RU"/>
              </w:rPr>
              <w:t xml:space="preserve">, </w:t>
            </w:r>
            <w:proofErr w:type="spellStart"/>
            <w:r w:rsidRPr="007932D6">
              <w:rPr>
                <w:sz w:val="20"/>
                <w:szCs w:val="20"/>
                <w:lang w:val="ru-RU"/>
              </w:rPr>
              <w:t>що</w:t>
            </w:r>
            <w:proofErr w:type="spellEnd"/>
            <w:r w:rsidRPr="007932D6">
              <w:rPr>
                <w:sz w:val="20"/>
                <w:szCs w:val="20"/>
                <w:lang w:val="ru-RU"/>
              </w:rPr>
              <w:t xml:space="preserve"> </w:t>
            </w:r>
            <w:proofErr w:type="spellStart"/>
            <w:r w:rsidRPr="007932D6">
              <w:rPr>
                <w:sz w:val="20"/>
                <w:szCs w:val="20"/>
                <w:lang w:val="ru-RU"/>
              </w:rPr>
              <w:t>читають</w:t>
            </w:r>
            <w:proofErr w:type="spellEnd"/>
            <w:r w:rsidRPr="00C316AD">
              <w:rPr>
                <w:sz w:val="20"/>
                <w:szCs w:val="20"/>
              </w:rPr>
              <w:t xml:space="preserve"> </w:t>
            </w:r>
            <w:proofErr w:type="spellStart"/>
            <w:r>
              <w:rPr>
                <w:sz w:val="20"/>
                <w:szCs w:val="20"/>
              </w:rPr>
              <w:t>ктн</w:t>
            </w:r>
            <w:proofErr w:type="spellEnd"/>
            <w:r>
              <w:rPr>
                <w:sz w:val="20"/>
                <w:szCs w:val="20"/>
              </w:rPr>
              <w:t xml:space="preserve"> або </w:t>
            </w:r>
            <w:r>
              <w:rPr>
                <w:sz w:val="20"/>
                <w:szCs w:val="20"/>
                <w:lang w:val="en-US"/>
              </w:rPr>
              <w:t>PhD</w:t>
            </w:r>
            <w:r w:rsidRPr="007932D6">
              <w:rPr>
                <w:sz w:val="20"/>
                <w:szCs w:val="20"/>
                <w:lang w:val="ru-RU"/>
              </w:rPr>
              <w:t xml:space="preserve"> </w:t>
            </w:r>
            <w:r>
              <w:rPr>
                <w:sz w:val="20"/>
                <w:szCs w:val="20"/>
              </w:rPr>
              <w:t>або доценти</w:t>
            </w:r>
          </w:p>
        </w:tc>
      </w:tr>
      <w:tr w:rsidR="00FB58F1" w:rsidRPr="00C316AD" w14:paraId="6B7E5996" w14:textId="77777777"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66AB50DC" w14:textId="77777777"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549EA9A" w14:textId="77777777" w:rsidR="00FB58F1" w:rsidRPr="00C316AD" w:rsidRDefault="00FB58F1" w:rsidP="001B302B">
            <w:pPr>
              <w:spacing w:line="240" w:lineRule="auto"/>
              <w:ind w:firstLine="0"/>
              <w:jc w:val="left"/>
              <w:rPr>
                <w:sz w:val="20"/>
                <w:szCs w:val="20"/>
              </w:rPr>
            </w:pPr>
            <w:proofErr w:type="spellStart"/>
            <w:r w:rsidRPr="00C316AD">
              <w:rPr>
                <w:sz w:val="20"/>
                <w:szCs w:val="20"/>
              </w:rPr>
              <w:t>hourSimple</w:t>
            </w:r>
            <w:proofErr w:type="spellEnd"/>
          </w:p>
          <w:p w14:paraId="0FB9F841" w14:textId="77777777"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6C759513" w14:textId="77777777" w:rsidR="00FB58F1" w:rsidRPr="00C316AD" w:rsidRDefault="00FB58F1" w:rsidP="001B302B">
            <w:pPr>
              <w:pStyle w:val="TableCell"/>
            </w:pPr>
            <w:r w:rsidRPr="00C316AD">
              <w:rPr>
                <w:color w:val="auto"/>
                <w:sz w:val="20"/>
              </w:rPr>
              <w:t>@</w:t>
            </w:r>
            <w:r w:rsidR="001B2008">
              <w:rPr>
                <w:color w:val="auto"/>
                <w:sz w:val="20"/>
              </w:rPr>
              <w:t>Сolumn</w:t>
            </w:r>
            <w:r w:rsidRPr="00C316AD">
              <w:rPr>
                <w:color w:val="auto"/>
                <w:sz w:val="20"/>
              </w:rPr>
              <w:t>(null</w:t>
            </w:r>
            <w:r w:rsidR="001B2008">
              <w:rPr>
                <w:color w:val="auto"/>
                <w:sz w:val="20"/>
              </w:rPr>
              <w:t>а</w:t>
            </w:r>
            <w:r w:rsidRPr="00C316AD">
              <w:rPr>
                <w:color w:val="auto"/>
                <w:sz w:val="20"/>
              </w:rPr>
              <w:t xml:space="preserve">ble = </w:t>
            </w:r>
            <w:proofErr w:type="spellStart"/>
            <w:r w:rsidRPr="00C316AD">
              <w:rPr>
                <w:color w:val="auto"/>
                <w:sz w:val="20"/>
              </w:rPr>
              <w:t>f</w:t>
            </w:r>
            <w:r w:rsidR="001B2008">
              <w:rPr>
                <w:color w:val="auto"/>
                <w:sz w:val="20"/>
              </w:rPr>
              <w:t>а</w:t>
            </w:r>
            <w:r w:rsidRPr="00C316AD">
              <w:rPr>
                <w:color w:val="auto"/>
                <w:sz w:val="20"/>
              </w:rPr>
              <w:t>lse</w:t>
            </w:r>
            <w:proofErr w:type="spellEnd"/>
            <w:r w:rsidRPr="00C316AD">
              <w:rPr>
                <w:color w:val="auto"/>
                <w:sz w:val="20"/>
              </w:rPr>
              <w:t>)</w:t>
            </w:r>
            <w:r w:rsidRPr="00C316AD">
              <w:rPr>
                <w:color w:val="auto"/>
                <w:sz w:val="20"/>
              </w:rPr>
              <w:br/>
            </w:r>
            <w:proofErr w:type="spellStart"/>
            <w:r w:rsidRPr="00C316AD">
              <w:rPr>
                <w:color w:val="auto"/>
                <w:sz w:val="20"/>
              </w:rPr>
              <w:t>priv</w:t>
            </w:r>
            <w:r w:rsidR="001B2008">
              <w:rPr>
                <w:color w:val="auto"/>
                <w:sz w:val="20"/>
              </w:rPr>
              <w:t>а</w:t>
            </w:r>
            <w:r w:rsidRPr="00C316AD">
              <w:rPr>
                <w:color w:val="auto"/>
                <w:sz w:val="20"/>
              </w:rPr>
              <w:t>te</w:t>
            </w:r>
            <w:proofErr w:type="spellEnd"/>
            <w:r w:rsidRPr="00C316AD">
              <w:rPr>
                <w:color w:val="auto"/>
                <w:sz w:val="20"/>
              </w:rPr>
              <w:t xml:space="preserve"> </w:t>
            </w:r>
            <w:proofErr w:type="spellStart"/>
            <w:r w:rsidRPr="00C316AD">
              <w:rPr>
                <w:color w:val="auto"/>
                <w:sz w:val="20"/>
              </w:rPr>
              <w:t>double</w:t>
            </w:r>
            <w:proofErr w:type="spellEnd"/>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75E4F455" w14:textId="77777777" w:rsidR="00FB58F1" w:rsidRPr="00FB58F1" w:rsidRDefault="00FB58F1" w:rsidP="001B302B">
            <w:pPr>
              <w:spacing w:line="240" w:lineRule="auto"/>
              <w:ind w:firstLine="0"/>
              <w:jc w:val="left"/>
              <w:rPr>
                <w:sz w:val="20"/>
                <w:szCs w:val="20"/>
              </w:rPr>
            </w:pPr>
            <w:proofErr w:type="spellStart"/>
            <w:r w:rsidRPr="007932D6">
              <w:rPr>
                <w:sz w:val="20"/>
                <w:szCs w:val="20"/>
                <w:lang w:val="ru-RU"/>
              </w:rPr>
              <w:t>Години</w:t>
            </w:r>
            <w:proofErr w:type="spellEnd"/>
            <w:r w:rsidRPr="007932D6">
              <w:rPr>
                <w:sz w:val="20"/>
                <w:szCs w:val="20"/>
                <w:lang w:val="ru-RU"/>
              </w:rPr>
              <w:t xml:space="preserve"> </w:t>
            </w:r>
            <w:r w:rsidR="00707EF5">
              <w:rPr>
                <w:sz w:val="20"/>
                <w:szCs w:val="20"/>
              </w:rPr>
              <w:t>занять</w:t>
            </w:r>
            <w:r w:rsidRPr="007932D6">
              <w:rPr>
                <w:sz w:val="20"/>
                <w:szCs w:val="20"/>
                <w:lang w:val="ru-RU"/>
              </w:rPr>
              <w:t xml:space="preserve">, </w:t>
            </w:r>
            <w:proofErr w:type="spellStart"/>
            <w:r w:rsidRPr="007932D6">
              <w:rPr>
                <w:sz w:val="20"/>
                <w:szCs w:val="20"/>
                <w:lang w:val="ru-RU"/>
              </w:rPr>
              <w:t>що</w:t>
            </w:r>
            <w:proofErr w:type="spellEnd"/>
            <w:r w:rsidRPr="007932D6">
              <w:rPr>
                <w:sz w:val="20"/>
                <w:szCs w:val="20"/>
                <w:lang w:val="ru-RU"/>
              </w:rPr>
              <w:t xml:space="preserve"> </w:t>
            </w:r>
            <w:proofErr w:type="spellStart"/>
            <w:r w:rsidRPr="007932D6">
              <w:rPr>
                <w:sz w:val="20"/>
                <w:szCs w:val="20"/>
                <w:lang w:val="ru-RU"/>
              </w:rPr>
              <w:t>читають</w:t>
            </w:r>
            <w:proofErr w:type="spellEnd"/>
            <w:r w:rsidRPr="007932D6">
              <w:rPr>
                <w:sz w:val="20"/>
                <w:szCs w:val="20"/>
                <w:lang w:val="ru-RU"/>
              </w:rPr>
              <w:t xml:space="preserve"> </w:t>
            </w:r>
            <w:r>
              <w:rPr>
                <w:sz w:val="20"/>
                <w:szCs w:val="20"/>
              </w:rPr>
              <w:t>просто викладачі</w:t>
            </w:r>
          </w:p>
        </w:tc>
      </w:tr>
    </w:tbl>
    <w:p w14:paraId="693FC14E" w14:textId="77777777" w:rsidR="00FB58F1" w:rsidRPr="00C316AD" w:rsidRDefault="00FB58F1" w:rsidP="00FB58F1"/>
    <w:p w14:paraId="4DE7CA3E" w14:textId="77777777" w:rsidR="00316F27" w:rsidRPr="00C316AD" w:rsidRDefault="00316F27" w:rsidP="00316F27">
      <w:pPr>
        <w:pStyle w:val="Tablenumber"/>
      </w:pPr>
      <w:r w:rsidRPr="00C316AD">
        <w:t>Таблиця 2.</w:t>
      </w:r>
      <w:r w:rsidR="00707EF5">
        <w:t>3</w:t>
      </w:r>
      <w:r w:rsidRPr="00C316AD">
        <w:t xml:space="preserve"> – Опис </w:t>
      </w:r>
      <w:r w:rsidR="00FB58F1">
        <w:t xml:space="preserve">розмітки </w:t>
      </w:r>
      <w:r w:rsidR="00FB58F1">
        <w:rPr>
          <w:lang w:val="en-US"/>
        </w:rPr>
        <w:t>JP</w:t>
      </w:r>
      <w:r w:rsidR="001B2008" w:rsidRPr="007932D6">
        <w:t>А</w:t>
      </w:r>
      <w:r w:rsidR="00FB58F1" w:rsidRPr="007932D6">
        <w:t xml:space="preserve"> </w:t>
      </w:r>
      <w:r w:rsidRPr="00C316AD">
        <w:t xml:space="preserve">полів </w:t>
      </w:r>
      <w:r w:rsidR="00FB58F1">
        <w:t xml:space="preserve">класу </w:t>
      </w:r>
      <w:r w:rsidRPr="00C316AD">
        <w:t>«</w:t>
      </w:r>
      <w:proofErr w:type="spellStart"/>
      <w:r w:rsidRPr="00C316AD">
        <w:t>St</w:t>
      </w:r>
      <w:r w:rsidR="001B2008">
        <w:t>а</w:t>
      </w:r>
      <w:r w:rsidRPr="00C316AD">
        <w:t>tsV</w:t>
      </w:r>
      <w:r w:rsidR="001B2008">
        <w:t>а</w:t>
      </w:r>
      <w:r w:rsidRPr="00C316AD">
        <w:t>lues</w:t>
      </w:r>
      <w:proofErr w:type="spellEnd"/>
      <w:r w:rsidRPr="00C316AD">
        <w:t>»</w:t>
      </w:r>
    </w:p>
    <w:tbl>
      <w:tblPr>
        <w:tblW w:w="9067" w:type="dxa"/>
        <w:jc w:val="center"/>
        <w:tblLook w:val="04A0" w:firstRow="1" w:lastRow="0" w:firstColumn="1" w:lastColumn="0" w:noHBand="0" w:noVBand="1"/>
      </w:tblPr>
      <w:tblGrid>
        <w:gridCol w:w="1129"/>
        <w:gridCol w:w="1560"/>
        <w:gridCol w:w="2976"/>
        <w:gridCol w:w="3402"/>
      </w:tblGrid>
      <w:tr w:rsidR="00316F27" w:rsidRPr="00C316AD" w14:paraId="041F15E2"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50467E7F" w14:textId="77777777" w:rsidR="00316F27" w:rsidRPr="00C316AD" w:rsidRDefault="00316F27" w:rsidP="005B52BA">
            <w:pPr>
              <w:pStyle w:val="TableCell"/>
            </w:pPr>
            <w:r w:rsidRPr="00C316AD">
              <w:t>Ключ</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3B6F9D09" w14:textId="77777777" w:rsidR="00316F27" w:rsidRPr="00C316AD" w:rsidRDefault="00316F27" w:rsidP="005B52BA">
            <w:pPr>
              <w:pStyle w:val="TableCell"/>
            </w:pPr>
            <w:r w:rsidRPr="00C316AD">
              <w:t>Ім’я поля</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43E84660" w14:textId="77777777" w:rsidR="00316F27" w:rsidRPr="00C316AD" w:rsidRDefault="00316F27" w:rsidP="005B52BA">
            <w:pPr>
              <w:pStyle w:val="TableCell"/>
            </w:pPr>
            <w:r w:rsidRPr="00C316AD">
              <w:t>Опис поля</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40E09E20" w14:textId="77777777" w:rsidR="00316F27" w:rsidRPr="00C316AD" w:rsidRDefault="00316F27" w:rsidP="005B52BA">
            <w:pPr>
              <w:pStyle w:val="TableCell"/>
            </w:pPr>
            <w:r w:rsidRPr="00C316AD">
              <w:t>Семантика</w:t>
            </w:r>
          </w:p>
        </w:tc>
      </w:tr>
      <w:tr w:rsidR="00316F27" w:rsidRPr="00C316AD" w14:paraId="4BED4A51"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379733ED"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3EAFE71C" w14:textId="77777777" w:rsidR="00316F27" w:rsidRPr="00C316AD" w:rsidRDefault="00316F27" w:rsidP="005B52BA">
            <w:pPr>
              <w:spacing w:line="240" w:lineRule="auto"/>
              <w:ind w:firstLine="0"/>
              <w:jc w:val="left"/>
              <w:rPr>
                <w:sz w:val="20"/>
                <w:szCs w:val="20"/>
              </w:rPr>
            </w:pPr>
            <w:proofErr w:type="spellStart"/>
            <w:r w:rsidRPr="00C316AD">
              <w:rPr>
                <w:sz w:val="20"/>
                <w:szCs w:val="20"/>
              </w:rPr>
              <w:t>lH</w:t>
            </w:r>
            <w:r w:rsidR="001B2008">
              <w:rPr>
                <w:sz w:val="20"/>
                <w:szCs w:val="20"/>
              </w:rPr>
              <w:t>А</w:t>
            </w:r>
            <w:proofErr w:type="spellEnd"/>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7D41F91B"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 xml:space="preserve">ble = </w:t>
            </w:r>
            <w:proofErr w:type="spellStart"/>
            <w:r w:rsidRPr="00C316AD">
              <w:rPr>
                <w:sz w:val="20"/>
                <w:szCs w:val="20"/>
              </w:rPr>
              <w:t>f</w:t>
            </w:r>
            <w:r w:rsidR="001B2008">
              <w:rPr>
                <w:sz w:val="20"/>
                <w:szCs w:val="20"/>
              </w:rPr>
              <w:t>а</w:t>
            </w:r>
            <w:r w:rsidRPr="00C316AD">
              <w:rPr>
                <w:sz w:val="20"/>
                <w:szCs w:val="20"/>
              </w:rPr>
              <w:t>lse</w:t>
            </w:r>
            <w:proofErr w:type="spellEnd"/>
            <w:r w:rsidRPr="00C316AD">
              <w:rPr>
                <w:sz w:val="20"/>
                <w:szCs w:val="20"/>
              </w:rPr>
              <w:t>)</w:t>
            </w:r>
            <w:r w:rsidRPr="00C316AD">
              <w:rPr>
                <w:sz w:val="20"/>
                <w:szCs w:val="20"/>
              </w:rPr>
              <w:br/>
            </w:r>
            <w:proofErr w:type="spellStart"/>
            <w:r w:rsidRPr="00C316AD">
              <w:rPr>
                <w:sz w:val="20"/>
                <w:szCs w:val="20"/>
              </w:rPr>
              <w:t>priv</w:t>
            </w:r>
            <w:r w:rsidR="001B2008">
              <w:rPr>
                <w:sz w:val="20"/>
                <w:szCs w:val="20"/>
              </w:rPr>
              <w:t>а</w:t>
            </w:r>
            <w:r w:rsidRPr="00C316AD">
              <w:rPr>
                <w:sz w:val="20"/>
                <w:szCs w:val="20"/>
              </w:rPr>
              <w:t>te</w:t>
            </w:r>
            <w:proofErr w:type="spellEnd"/>
            <w:r w:rsidRPr="00C316AD">
              <w:rPr>
                <w:sz w:val="20"/>
                <w:szCs w:val="20"/>
              </w:rPr>
              <w:t xml:space="preserve"> </w:t>
            </w:r>
            <w:proofErr w:type="spellStart"/>
            <w:r w:rsidRPr="00C316AD">
              <w:rPr>
                <w:sz w:val="20"/>
                <w:szCs w:val="20"/>
              </w:rPr>
              <w:t>double</w:t>
            </w:r>
            <w:proofErr w:type="spellEnd"/>
            <w:r w:rsidRPr="00C316AD">
              <w:rPr>
                <w:sz w:val="20"/>
                <w:szCs w:val="20"/>
              </w:rPr>
              <w:t xml:space="preserv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66FE7C23" w14:textId="77777777" w:rsidR="00316F27" w:rsidRPr="00C316AD" w:rsidRDefault="00FB58F1" w:rsidP="00FB58F1">
            <w:pPr>
              <w:spacing w:line="240" w:lineRule="auto"/>
              <w:ind w:firstLine="0"/>
              <w:jc w:val="left"/>
              <w:rPr>
                <w:sz w:val="20"/>
                <w:szCs w:val="20"/>
              </w:rPr>
            </w:pPr>
            <w:r>
              <w:rPr>
                <w:sz w:val="20"/>
                <w:szCs w:val="20"/>
              </w:rPr>
              <w:t>Години Лекцій (осінь)</w:t>
            </w:r>
          </w:p>
        </w:tc>
      </w:tr>
      <w:tr w:rsidR="00316F27" w:rsidRPr="00C316AD" w14:paraId="3A4F47F6"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6948EC13"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2D958F43" w14:textId="77777777" w:rsidR="00316F27" w:rsidRPr="00C316AD" w:rsidRDefault="00316F27" w:rsidP="005B52BA">
            <w:pPr>
              <w:spacing w:line="240" w:lineRule="auto"/>
              <w:ind w:firstLine="0"/>
              <w:jc w:val="left"/>
              <w:rPr>
                <w:sz w:val="20"/>
                <w:szCs w:val="20"/>
              </w:rPr>
            </w:pPr>
            <w:proofErr w:type="spellStart"/>
            <w:r w:rsidRPr="00C316AD">
              <w:rPr>
                <w:sz w:val="20"/>
                <w:szCs w:val="20"/>
              </w:rPr>
              <w:t>lHS</w:t>
            </w:r>
            <w:proofErr w:type="spellEnd"/>
          </w:p>
          <w:p w14:paraId="5DA5C891"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3C0C4A9A"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 xml:space="preserve">ble = </w:t>
            </w:r>
            <w:proofErr w:type="spellStart"/>
            <w:r w:rsidRPr="00C316AD">
              <w:rPr>
                <w:sz w:val="20"/>
                <w:szCs w:val="20"/>
              </w:rPr>
              <w:t>f</w:t>
            </w:r>
            <w:r w:rsidR="001B2008">
              <w:rPr>
                <w:sz w:val="20"/>
                <w:szCs w:val="20"/>
              </w:rPr>
              <w:t>а</w:t>
            </w:r>
            <w:r w:rsidRPr="00C316AD">
              <w:rPr>
                <w:sz w:val="20"/>
                <w:szCs w:val="20"/>
              </w:rPr>
              <w:t>lse</w:t>
            </w:r>
            <w:proofErr w:type="spellEnd"/>
            <w:r w:rsidRPr="00C316AD">
              <w:rPr>
                <w:sz w:val="20"/>
                <w:szCs w:val="20"/>
              </w:rPr>
              <w:t>)</w:t>
            </w:r>
            <w:r w:rsidRPr="00C316AD">
              <w:rPr>
                <w:sz w:val="20"/>
                <w:szCs w:val="20"/>
              </w:rPr>
              <w:br/>
            </w:r>
            <w:proofErr w:type="spellStart"/>
            <w:r w:rsidRPr="00C316AD">
              <w:rPr>
                <w:sz w:val="20"/>
                <w:szCs w:val="20"/>
              </w:rPr>
              <w:t>priv</w:t>
            </w:r>
            <w:r w:rsidR="001B2008">
              <w:rPr>
                <w:sz w:val="20"/>
                <w:szCs w:val="20"/>
              </w:rPr>
              <w:t>а</w:t>
            </w:r>
            <w:r w:rsidRPr="00C316AD">
              <w:rPr>
                <w:sz w:val="20"/>
                <w:szCs w:val="20"/>
              </w:rPr>
              <w:t>te</w:t>
            </w:r>
            <w:proofErr w:type="spellEnd"/>
            <w:r w:rsidRPr="00C316AD">
              <w:rPr>
                <w:sz w:val="20"/>
                <w:szCs w:val="20"/>
              </w:rPr>
              <w:t xml:space="preserve"> </w:t>
            </w:r>
            <w:proofErr w:type="spellStart"/>
            <w:r w:rsidRPr="00C316AD">
              <w:rPr>
                <w:sz w:val="20"/>
                <w:szCs w:val="20"/>
              </w:rPr>
              <w:t>double</w:t>
            </w:r>
            <w:proofErr w:type="spellEnd"/>
            <w:r w:rsidRPr="00C316AD">
              <w:rPr>
                <w:sz w:val="20"/>
                <w:szCs w:val="20"/>
              </w:rPr>
              <w:t xml:space="preserv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3E96CD50" w14:textId="77777777" w:rsidR="00316F27" w:rsidRPr="00C316AD" w:rsidRDefault="00FB58F1" w:rsidP="005B52BA">
            <w:pPr>
              <w:spacing w:line="240" w:lineRule="auto"/>
              <w:ind w:firstLine="0"/>
              <w:jc w:val="left"/>
              <w:rPr>
                <w:sz w:val="20"/>
                <w:szCs w:val="20"/>
              </w:rPr>
            </w:pPr>
            <w:r>
              <w:rPr>
                <w:sz w:val="20"/>
                <w:szCs w:val="20"/>
              </w:rPr>
              <w:t>Години Лекцій (весна)</w:t>
            </w:r>
          </w:p>
        </w:tc>
      </w:tr>
      <w:tr w:rsidR="00316F27" w:rsidRPr="00C316AD" w14:paraId="6EE8F56E"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0E88704D"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2348FBD6" w14:textId="77777777" w:rsidR="00316F27" w:rsidRPr="00C316AD" w:rsidRDefault="00316F27" w:rsidP="005B52BA">
            <w:pPr>
              <w:spacing w:line="240" w:lineRule="auto"/>
              <w:ind w:firstLine="0"/>
              <w:jc w:val="left"/>
              <w:rPr>
                <w:sz w:val="20"/>
                <w:szCs w:val="20"/>
              </w:rPr>
            </w:pPr>
            <w:proofErr w:type="spellStart"/>
            <w:r w:rsidRPr="00C316AD">
              <w:rPr>
                <w:sz w:val="20"/>
                <w:szCs w:val="20"/>
              </w:rPr>
              <w:t>pH</w:t>
            </w:r>
            <w:r w:rsidR="001B2008">
              <w:rPr>
                <w:sz w:val="20"/>
                <w:szCs w:val="20"/>
              </w:rPr>
              <w:t>А</w:t>
            </w:r>
            <w:proofErr w:type="spellEnd"/>
          </w:p>
          <w:p w14:paraId="41F20D9E"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7E014E2C"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 xml:space="preserve">ble = </w:t>
            </w:r>
            <w:proofErr w:type="spellStart"/>
            <w:r w:rsidRPr="00C316AD">
              <w:rPr>
                <w:sz w:val="20"/>
                <w:szCs w:val="20"/>
              </w:rPr>
              <w:t>f</w:t>
            </w:r>
            <w:r w:rsidR="001B2008">
              <w:rPr>
                <w:sz w:val="20"/>
                <w:szCs w:val="20"/>
              </w:rPr>
              <w:t>а</w:t>
            </w:r>
            <w:r w:rsidRPr="00C316AD">
              <w:rPr>
                <w:sz w:val="20"/>
                <w:szCs w:val="20"/>
              </w:rPr>
              <w:t>lse</w:t>
            </w:r>
            <w:proofErr w:type="spellEnd"/>
            <w:r w:rsidRPr="00C316AD">
              <w:rPr>
                <w:sz w:val="20"/>
                <w:szCs w:val="20"/>
              </w:rPr>
              <w:t>)</w:t>
            </w:r>
            <w:r w:rsidRPr="00C316AD">
              <w:rPr>
                <w:sz w:val="20"/>
                <w:szCs w:val="20"/>
              </w:rPr>
              <w:br/>
            </w:r>
            <w:proofErr w:type="spellStart"/>
            <w:r w:rsidRPr="00C316AD">
              <w:rPr>
                <w:sz w:val="20"/>
                <w:szCs w:val="20"/>
              </w:rPr>
              <w:t>priv</w:t>
            </w:r>
            <w:r w:rsidR="001B2008">
              <w:rPr>
                <w:sz w:val="20"/>
                <w:szCs w:val="20"/>
              </w:rPr>
              <w:t>а</w:t>
            </w:r>
            <w:r w:rsidRPr="00C316AD">
              <w:rPr>
                <w:sz w:val="20"/>
                <w:szCs w:val="20"/>
              </w:rPr>
              <w:t>te</w:t>
            </w:r>
            <w:proofErr w:type="spellEnd"/>
            <w:r w:rsidRPr="00C316AD">
              <w:rPr>
                <w:sz w:val="20"/>
                <w:szCs w:val="20"/>
              </w:rPr>
              <w:t xml:space="preserve"> </w:t>
            </w:r>
            <w:proofErr w:type="spellStart"/>
            <w:r w:rsidRPr="00C316AD">
              <w:rPr>
                <w:sz w:val="20"/>
                <w:szCs w:val="20"/>
              </w:rPr>
              <w:t>double</w:t>
            </w:r>
            <w:proofErr w:type="spellEnd"/>
            <w:r w:rsidRPr="00C316AD">
              <w:rPr>
                <w:sz w:val="20"/>
                <w:szCs w:val="20"/>
              </w:rPr>
              <w:t xml:space="preserv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1320DDC8" w14:textId="77777777" w:rsidR="00316F27" w:rsidRPr="00C316AD" w:rsidRDefault="00FB58F1" w:rsidP="00FB58F1">
            <w:pPr>
              <w:spacing w:line="240" w:lineRule="auto"/>
              <w:ind w:firstLine="0"/>
              <w:jc w:val="left"/>
              <w:rPr>
                <w:sz w:val="20"/>
                <w:szCs w:val="20"/>
              </w:rPr>
            </w:pPr>
            <w:r>
              <w:rPr>
                <w:sz w:val="20"/>
                <w:szCs w:val="20"/>
              </w:rPr>
              <w:t>Години ЛЗ або ПЗ (осінь)</w:t>
            </w:r>
          </w:p>
        </w:tc>
      </w:tr>
      <w:tr w:rsidR="00316F27" w:rsidRPr="00C316AD" w14:paraId="37499820"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7A1C6A81"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2F2EC648" w14:textId="77777777" w:rsidR="00316F27" w:rsidRPr="00C316AD" w:rsidRDefault="00316F27" w:rsidP="005B52BA">
            <w:pPr>
              <w:spacing w:line="240" w:lineRule="auto"/>
              <w:ind w:firstLine="0"/>
              <w:jc w:val="left"/>
              <w:rPr>
                <w:sz w:val="20"/>
                <w:szCs w:val="20"/>
              </w:rPr>
            </w:pPr>
            <w:proofErr w:type="spellStart"/>
            <w:r w:rsidRPr="00C316AD">
              <w:rPr>
                <w:sz w:val="20"/>
                <w:szCs w:val="20"/>
              </w:rPr>
              <w:t>pHS</w:t>
            </w:r>
            <w:proofErr w:type="spellEnd"/>
          </w:p>
          <w:p w14:paraId="307995E5"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43782E95"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 xml:space="preserve">ble = </w:t>
            </w:r>
            <w:proofErr w:type="spellStart"/>
            <w:r w:rsidRPr="00C316AD">
              <w:rPr>
                <w:sz w:val="20"/>
                <w:szCs w:val="20"/>
              </w:rPr>
              <w:t>f</w:t>
            </w:r>
            <w:r w:rsidR="001B2008">
              <w:rPr>
                <w:sz w:val="20"/>
                <w:szCs w:val="20"/>
              </w:rPr>
              <w:t>а</w:t>
            </w:r>
            <w:r w:rsidRPr="00C316AD">
              <w:rPr>
                <w:sz w:val="20"/>
                <w:szCs w:val="20"/>
              </w:rPr>
              <w:t>lse</w:t>
            </w:r>
            <w:proofErr w:type="spellEnd"/>
            <w:r w:rsidRPr="00C316AD">
              <w:rPr>
                <w:sz w:val="20"/>
                <w:szCs w:val="20"/>
              </w:rPr>
              <w:t>)</w:t>
            </w:r>
            <w:r w:rsidRPr="00C316AD">
              <w:rPr>
                <w:sz w:val="20"/>
                <w:szCs w:val="20"/>
              </w:rPr>
              <w:br/>
            </w:r>
            <w:proofErr w:type="spellStart"/>
            <w:r w:rsidRPr="00C316AD">
              <w:rPr>
                <w:sz w:val="20"/>
                <w:szCs w:val="20"/>
              </w:rPr>
              <w:t>priv</w:t>
            </w:r>
            <w:r w:rsidR="001B2008">
              <w:rPr>
                <w:sz w:val="20"/>
                <w:szCs w:val="20"/>
              </w:rPr>
              <w:t>а</w:t>
            </w:r>
            <w:r w:rsidRPr="00C316AD">
              <w:rPr>
                <w:sz w:val="20"/>
                <w:szCs w:val="20"/>
              </w:rPr>
              <w:t>te</w:t>
            </w:r>
            <w:proofErr w:type="spellEnd"/>
            <w:r w:rsidRPr="00C316AD">
              <w:rPr>
                <w:sz w:val="20"/>
                <w:szCs w:val="20"/>
              </w:rPr>
              <w:t xml:space="preserve"> </w:t>
            </w:r>
            <w:proofErr w:type="spellStart"/>
            <w:r w:rsidRPr="00C316AD">
              <w:rPr>
                <w:sz w:val="20"/>
                <w:szCs w:val="20"/>
              </w:rPr>
              <w:t>double</w:t>
            </w:r>
            <w:proofErr w:type="spellEnd"/>
            <w:r w:rsidRPr="00C316AD">
              <w:rPr>
                <w:sz w:val="20"/>
                <w:szCs w:val="20"/>
              </w:rPr>
              <w:t xml:space="preserv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749FF366" w14:textId="77777777" w:rsidR="00316F27" w:rsidRPr="00C316AD" w:rsidRDefault="00FB58F1" w:rsidP="005B52BA">
            <w:pPr>
              <w:spacing w:line="240" w:lineRule="auto"/>
              <w:ind w:firstLine="0"/>
              <w:jc w:val="left"/>
              <w:rPr>
                <w:sz w:val="20"/>
                <w:szCs w:val="20"/>
              </w:rPr>
            </w:pPr>
            <w:r>
              <w:rPr>
                <w:sz w:val="20"/>
                <w:szCs w:val="20"/>
              </w:rPr>
              <w:t>Години ЛЗ або ПЗ</w:t>
            </w:r>
            <w:r w:rsidRPr="00C316AD">
              <w:rPr>
                <w:sz w:val="20"/>
                <w:szCs w:val="20"/>
              </w:rPr>
              <w:t xml:space="preserve"> </w:t>
            </w:r>
            <w:r>
              <w:rPr>
                <w:sz w:val="20"/>
                <w:szCs w:val="20"/>
              </w:rPr>
              <w:t>(весна)</w:t>
            </w:r>
          </w:p>
        </w:tc>
      </w:tr>
      <w:tr w:rsidR="00316F27" w:rsidRPr="00C316AD" w14:paraId="5D048EFB"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1D5DD812"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3436F937" w14:textId="77777777" w:rsidR="00316F27" w:rsidRPr="00C316AD" w:rsidRDefault="00316F27" w:rsidP="005B52BA">
            <w:pPr>
              <w:spacing w:line="240" w:lineRule="auto"/>
              <w:ind w:firstLine="0"/>
              <w:jc w:val="left"/>
              <w:rPr>
                <w:sz w:val="20"/>
                <w:szCs w:val="20"/>
              </w:rPr>
            </w:pPr>
            <w:proofErr w:type="spellStart"/>
            <w:r w:rsidRPr="00C316AD">
              <w:rPr>
                <w:sz w:val="20"/>
                <w:szCs w:val="20"/>
              </w:rPr>
              <w:t>cwH</w:t>
            </w:r>
            <w:r w:rsidR="001B2008">
              <w:rPr>
                <w:sz w:val="20"/>
                <w:szCs w:val="20"/>
              </w:rPr>
              <w:t>А</w:t>
            </w:r>
            <w:proofErr w:type="spellEnd"/>
          </w:p>
          <w:p w14:paraId="3C03822E"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6DA5F853"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 xml:space="preserve">ble = </w:t>
            </w:r>
            <w:proofErr w:type="spellStart"/>
            <w:r w:rsidRPr="00C316AD">
              <w:rPr>
                <w:sz w:val="20"/>
                <w:szCs w:val="20"/>
              </w:rPr>
              <w:t>f</w:t>
            </w:r>
            <w:r w:rsidR="001B2008">
              <w:rPr>
                <w:sz w:val="20"/>
                <w:szCs w:val="20"/>
              </w:rPr>
              <w:t>а</w:t>
            </w:r>
            <w:r w:rsidRPr="00C316AD">
              <w:rPr>
                <w:sz w:val="20"/>
                <w:szCs w:val="20"/>
              </w:rPr>
              <w:t>lse</w:t>
            </w:r>
            <w:proofErr w:type="spellEnd"/>
            <w:r w:rsidRPr="00C316AD">
              <w:rPr>
                <w:sz w:val="20"/>
                <w:szCs w:val="20"/>
              </w:rPr>
              <w:t>)</w:t>
            </w:r>
            <w:r w:rsidRPr="00C316AD">
              <w:rPr>
                <w:sz w:val="20"/>
                <w:szCs w:val="20"/>
              </w:rPr>
              <w:br/>
            </w:r>
            <w:proofErr w:type="spellStart"/>
            <w:r w:rsidRPr="00C316AD">
              <w:rPr>
                <w:sz w:val="20"/>
                <w:szCs w:val="20"/>
              </w:rPr>
              <w:t>priv</w:t>
            </w:r>
            <w:r w:rsidR="001B2008">
              <w:rPr>
                <w:sz w:val="20"/>
                <w:szCs w:val="20"/>
              </w:rPr>
              <w:t>а</w:t>
            </w:r>
            <w:r w:rsidRPr="00C316AD">
              <w:rPr>
                <w:sz w:val="20"/>
                <w:szCs w:val="20"/>
              </w:rPr>
              <w:t>te</w:t>
            </w:r>
            <w:proofErr w:type="spellEnd"/>
            <w:r w:rsidRPr="00C316AD">
              <w:rPr>
                <w:sz w:val="20"/>
                <w:szCs w:val="20"/>
              </w:rPr>
              <w:t xml:space="preserve"> </w:t>
            </w:r>
            <w:proofErr w:type="spellStart"/>
            <w:r w:rsidRPr="00C316AD">
              <w:rPr>
                <w:sz w:val="20"/>
                <w:szCs w:val="20"/>
              </w:rPr>
              <w:t>double</w:t>
            </w:r>
            <w:proofErr w:type="spellEnd"/>
            <w:r w:rsidRPr="00C316AD">
              <w:rPr>
                <w:sz w:val="20"/>
                <w:szCs w:val="20"/>
              </w:rPr>
              <w:t xml:space="preserv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13346B49" w14:textId="77777777" w:rsidR="00316F27" w:rsidRPr="00C316AD" w:rsidRDefault="00FB58F1" w:rsidP="00FB58F1">
            <w:pPr>
              <w:spacing w:line="240" w:lineRule="auto"/>
              <w:ind w:firstLine="0"/>
              <w:jc w:val="left"/>
              <w:rPr>
                <w:sz w:val="20"/>
                <w:szCs w:val="20"/>
              </w:rPr>
            </w:pPr>
            <w:r>
              <w:rPr>
                <w:sz w:val="20"/>
                <w:szCs w:val="20"/>
              </w:rPr>
              <w:t>Години КП або КР (осінь)</w:t>
            </w:r>
            <w:proofErr w:type="spellStart"/>
            <w:r w:rsidR="00316F27" w:rsidRPr="00C316AD">
              <w:rPr>
                <w:sz w:val="20"/>
                <w:szCs w:val="20"/>
              </w:rPr>
              <w:t>ster</w:t>
            </w:r>
            <w:proofErr w:type="spellEnd"/>
          </w:p>
        </w:tc>
      </w:tr>
      <w:tr w:rsidR="00316F27" w:rsidRPr="00C316AD" w14:paraId="1B261BDD"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12EE2D9F"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5658D898" w14:textId="77777777" w:rsidR="00316F27" w:rsidRPr="00C316AD" w:rsidRDefault="00316F27" w:rsidP="005B52BA">
            <w:pPr>
              <w:spacing w:line="240" w:lineRule="auto"/>
              <w:ind w:firstLine="0"/>
              <w:jc w:val="left"/>
              <w:rPr>
                <w:sz w:val="20"/>
                <w:szCs w:val="20"/>
              </w:rPr>
            </w:pPr>
            <w:proofErr w:type="spellStart"/>
            <w:r w:rsidRPr="00C316AD">
              <w:rPr>
                <w:sz w:val="20"/>
                <w:szCs w:val="20"/>
              </w:rPr>
              <w:t>cwHS</w:t>
            </w:r>
            <w:proofErr w:type="spellEnd"/>
          </w:p>
          <w:p w14:paraId="297A2306"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4D9E74EC"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 xml:space="preserve">ble = </w:t>
            </w:r>
            <w:proofErr w:type="spellStart"/>
            <w:r w:rsidRPr="00C316AD">
              <w:rPr>
                <w:sz w:val="20"/>
                <w:szCs w:val="20"/>
              </w:rPr>
              <w:t>f</w:t>
            </w:r>
            <w:r w:rsidR="001B2008">
              <w:rPr>
                <w:sz w:val="20"/>
                <w:szCs w:val="20"/>
              </w:rPr>
              <w:t>а</w:t>
            </w:r>
            <w:r w:rsidRPr="00C316AD">
              <w:rPr>
                <w:sz w:val="20"/>
                <w:szCs w:val="20"/>
              </w:rPr>
              <w:t>lse</w:t>
            </w:r>
            <w:proofErr w:type="spellEnd"/>
            <w:r w:rsidRPr="00C316AD">
              <w:rPr>
                <w:sz w:val="20"/>
                <w:szCs w:val="20"/>
              </w:rPr>
              <w:t>)</w:t>
            </w:r>
            <w:r w:rsidRPr="00C316AD">
              <w:rPr>
                <w:sz w:val="20"/>
                <w:szCs w:val="20"/>
              </w:rPr>
              <w:br/>
            </w:r>
            <w:proofErr w:type="spellStart"/>
            <w:r w:rsidRPr="00C316AD">
              <w:rPr>
                <w:sz w:val="20"/>
                <w:szCs w:val="20"/>
              </w:rPr>
              <w:t>priv</w:t>
            </w:r>
            <w:r w:rsidR="001B2008">
              <w:rPr>
                <w:sz w:val="20"/>
                <w:szCs w:val="20"/>
              </w:rPr>
              <w:t>а</w:t>
            </w:r>
            <w:r w:rsidRPr="00C316AD">
              <w:rPr>
                <w:sz w:val="20"/>
                <w:szCs w:val="20"/>
              </w:rPr>
              <w:t>te</w:t>
            </w:r>
            <w:proofErr w:type="spellEnd"/>
            <w:r w:rsidRPr="00C316AD">
              <w:rPr>
                <w:sz w:val="20"/>
                <w:szCs w:val="20"/>
              </w:rPr>
              <w:t xml:space="preserve"> </w:t>
            </w:r>
            <w:proofErr w:type="spellStart"/>
            <w:r w:rsidRPr="00C316AD">
              <w:rPr>
                <w:sz w:val="20"/>
                <w:szCs w:val="20"/>
              </w:rPr>
              <w:t>double</w:t>
            </w:r>
            <w:proofErr w:type="spellEnd"/>
            <w:r w:rsidRPr="00C316AD">
              <w:rPr>
                <w:sz w:val="20"/>
                <w:szCs w:val="20"/>
              </w:rPr>
              <w:t xml:space="preserv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2F8501C" w14:textId="77777777" w:rsidR="00316F27" w:rsidRPr="00C316AD" w:rsidRDefault="00FB58F1" w:rsidP="005B52BA">
            <w:pPr>
              <w:spacing w:line="240" w:lineRule="auto"/>
              <w:ind w:firstLine="0"/>
              <w:jc w:val="left"/>
              <w:rPr>
                <w:sz w:val="20"/>
                <w:szCs w:val="20"/>
              </w:rPr>
            </w:pPr>
            <w:r>
              <w:rPr>
                <w:sz w:val="20"/>
                <w:szCs w:val="20"/>
              </w:rPr>
              <w:t>Години КП або КР (весна)</w:t>
            </w:r>
          </w:p>
        </w:tc>
      </w:tr>
      <w:tr w:rsidR="00316F27" w:rsidRPr="00C316AD" w14:paraId="44B3B43B"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2007B106"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621EEE72" w14:textId="77777777" w:rsidR="00316F27" w:rsidRPr="00C316AD" w:rsidRDefault="00316F27" w:rsidP="005B52BA">
            <w:pPr>
              <w:spacing w:line="240" w:lineRule="auto"/>
              <w:ind w:firstLine="0"/>
              <w:jc w:val="left"/>
              <w:rPr>
                <w:sz w:val="20"/>
                <w:szCs w:val="20"/>
              </w:rPr>
            </w:pPr>
            <w:proofErr w:type="spellStart"/>
            <w:r w:rsidRPr="00C316AD">
              <w:rPr>
                <w:sz w:val="20"/>
                <w:szCs w:val="20"/>
              </w:rPr>
              <w:t>dwH</w:t>
            </w:r>
            <w:r w:rsidR="001B2008">
              <w:rPr>
                <w:sz w:val="20"/>
                <w:szCs w:val="20"/>
              </w:rPr>
              <w:t>А</w:t>
            </w:r>
            <w:proofErr w:type="spellEnd"/>
          </w:p>
          <w:p w14:paraId="57AE7F41"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5C54B368"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 xml:space="preserve">ble = </w:t>
            </w:r>
            <w:proofErr w:type="spellStart"/>
            <w:r w:rsidRPr="00C316AD">
              <w:rPr>
                <w:sz w:val="20"/>
                <w:szCs w:val="20"/>
              </w:rPr>
              <w:t>f</w:t>
            </w:r>
            <w:r w:rsidR="001B2008">
              <w:rPr>
                <w:sz w:val="20"/>
                <w:szCs w:val="20"/>
              </w:rPr>
              <w:t>а</w:t>
            </w:r>
            <w:r w:rsidRPr="00C316AD">
              <w:rPr>
                <w:sz w:val="20"/>
                <w:szCs w:val="20"/>
              </w:rPr>
              <w:t>lse</w:t>
            </w:r>
            <w:proofErr w:type="spellEnd"/>
            <w:r w:rsidRPr="00C316AD">
              <w:rPr>
                <w:sz w:val="20"/>
                <w:szCs w:val="20"/>
              </w:rPr>
              <w:t>)</w:t>
            </w:r>
            <w:r w:rsidRPr="00C316AD">
              <w:rPr>
                <w:sz w:val="20"/>
                <w:szCs w:val="20"/>
              </w:rPr>
              <w:br/>
            </w:r>
            <w:proofErr w:type="spellStart"/>
            <w:r w:rsidRPr="00C316AD">
              <w:rPr>
                <w:sz w:val="20"/>
                <w:szCs w:val="20"/>
              </w:rPr>
              <w:t>priv</w:t>
            </w:r>
            <w:r w:rsidR="001B2008">
              <w:rPr>
                <w:sz w:val="20"/>
                <w:szCs w:val="20"/>
              </w:rPr>
              <w:t>а</w:t>
            </w:r>
            <w:r w:rsidRPr="00C316AD">
              <w:rPr>
                <w:sz w:val="20"/>
                <w:szCs w:val="20"/>
              </w:rPr>
              <w:t>te</w:t>
            </w:r>
            <w:proofErr w:type="spellEnd"/>
            <w:r w:rsidRPr="00C316AD">
              <w:rPr>
                <w:sz w:val="20"/>
                <w:szCs w:val="20"/>
              </w:rPr>
              <w:t xml:space="preserve"> </w:t>
            </w:r>
            <w:proofErr w:type="spellStart"/>
            <w:r w:rsidRPr="00C316AD">
              <w:rPr>
                <w:sz w:val="20"/>
                <w:szCs w:val="20"/>
              </w:rPr>
              <w:t>double</w:t>
            </w:r>
            <w:proofErr w:type="spellEnd"/>
            <w:r w:rsidRPr="00C316AD">
              <w:rPr>
                <w:sz w:val="20"/>
                <w:szCs w:val="20"/>
              </w:rPr>
              <w:t xml:space="preserv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387391F8" w14:textId="77777777" w:rsidR="00316F27" w:rsidRPr="00C316AD" w:rsidRDefault="00FB58F1" w:rsidP="00FB58F1">
            <w:pPr>
              <w:spacing w:line="240" w:lineRule="auto"/>
              <w:ind w:firstLine="0"/>
              <w:jc w:val="left"/>
              <w:rPr>
                <w:sz w:val="20"/>
                <w:szCs w:val="20"/>
              </w:rPr>
            </w:pPr>
            <w:r>
              <w:rPr>
                <w:sz w:val="20"/>
                <w:szCs w:val="20"/>
              </w:rPr>
              <w:t>Години ДП (осінь)</w:t>
            </w:r>
          </w:p>
        </w:tc>
      </w:tr>
      <w:tr w:rsidR="00316F27" w:rsidRPr="00C316AD" w14:paraId="68DD8661"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3D160CCE"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11F61EB8" w14:textId="77777777" w:rsidR="00316F27" w:rsidRPr="00C316AD" w:rsidRDefault="00316F27" w:rsidP="005B52BA">
            <w:pPr>
              <w:spacing w:line="240" w:lineRule="auto"/>
              <w:ind w:firstLine="0"/>
              <w:jc w:val="left"/>
              <w:rPr>
                <w:sz w:val="20"/>
                <w:szCs w:val="20"/>
              </w:rPr>
            </w:pPr>
            <w:proofErr w:type="spellStart"/>
            <w:r w:rsidRPr="00C316AD">
              <w:rPr>
                <w:sz w:val="20"/>
                <w:szCs w:val="20"/>
              </w:rPr>
              <w:t>dwHS</w:t>
            </w:r>
            <w:proofErr w:type="spellEnd"/>
          </w:p>
          <w:p w14:paraId="2A053131"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243CEF0F"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 xml:space="preserve">ble = </w:t>
            </w:r>
            <w:proofErr w:type="spellStart"/>
            <w:r w:rsidRPr="00C316AD">
              <w:rPr>
                <w:sz w:val="20"/>
                <w:szCs w:val="20"/>
              </w:rPr>
              <w:t>f</w:t>
            </w:r>
            <w:r w:rsidR="001B2008">
              <w:rPr>
                <w:sz w:val="20"/>
                <w:szCs w:val="20"/>
              </w:rPr>
              <w:t>а</w:t>
            </w:r>
            <w:r w:rsidRPr="00C316AD">
              <w:rPr>
                <w:sz w:val="20"/>
                <w:szCs w:val="20"/>
              </w:rPr>
              <w:t>lse</w:t>
            </w:r>
            <w:proofErr w:type="spellEnd"/>
            <w:r w:rsidRPr="00C316AD">
              <w:rPr>
                <w:sz w:val="20"/>
                <w:szCs w:val="20"/>
              </w:rPr>
              <w:t>)</w:t>
            </w:r>
            <w:r w:rsidRPr="00C316AD">
              <w:rPr>
                <w:sz w:val="20"/>
                <w:szCs w:val="20"/>
              </w:rPr>
              <w:br/>
            </w:r>
            <w:proofErr w:type="spellStart"/>
            <w:r w:rsidRPr="00C316AD">
              <w:rPr>
                <w:sz w:val="20"/>
                <w:szCs w:val="20"/>
              </w:rPr>
              <w:t>priv</w:t>
            </w:r>
            <w:r w:rsidR="001B2008">
              <w:rPr>
                <w:sz w:val="20"/>
                <w:szCs w:val="20"/>
              </w:rPr>
              <w:t>а</w:t>
            </w:r>
            <w:r w:rsidRPr="00C316AD">
              <w:rPr>
                <w:sz w:val="20"/>
                <w:szCs w:val="20"/>
              </w:rPr>
              <w:t>te</w:t>
            </w:r>
            <w:proofErr w:type="spellEnd"/>
            <w:r w:rsidRPr="00C316AD">
              <w:rPr>
                <w:sz w:val="20"/>
                <w:szCs w:val="20"/>
              </w:rPr>
              <w:t xml:space="preserve"> </w:t>
            </w:r>
            <w:proofErr w:type="spellStart"/>
            <w:r w:rsidRPr="00C316AD">
              <w:rPr>
                <w:sz w:val="20"/>
                <w:szCs w:val="20"/>
              </w:rPr>
              <w:t>double</w:t>
            </w:r>
            <w:proofErr w:type="spellEnd"/>
            <w:r w:rsidRPr="00C316AD">
              <w:rPr>
                <w:sz w:val="20"/>
                <w:szCs w:val="20"/>
              </w:rPr>
              <w:t xml:space="preserv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0ABC626" w14:textId="77777777" w:rsidR="00316F27" w:rsidRPr="00C316AD" w:rsidRDefault="00FB58F1" w:rsidP="005B52BA">
            <w:pPr>
              <w:spacing w:line="240" w:lineRule="auto"/>
              <w:ind w:firstLine="0"/>
              <w:jc w:val="left"/>
              <w:rPr>
                <w:sz w:val="20"/>
                <w:szCs w:val="20"/>
              </w:rPr>
            </w:pPr>
            <w:r>
              <w:rPr>
                <w:sz w:val="20"/>
                <w:szCs w:val="20"/>
              </w:rPr>
              <w:t>Години ДП (весна)</w:t>
            </w:r>
          </w:p>
        </w:tc>
      </w:tr>
      <w:tr w:rsidR="00316F27" w:rsidRPr="00C316AD" w14:paraId="46CA939E"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15792AA1"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646531D6" w14:textId="77777777" w:rsidR="00316F27" w:rsidRPr="00C316AD" w:rsidRDefault="00316F27" w:rsidP="005B52BA">
            <w:pPr>
              <w:spacing w:line="240" w:lineRule="auto"/>
              <w:ind w:firstLine="0"/>
              <w:jc w:val="left"/>
              <w:rPr>
                <w:sz w:val="20"/>
                <w:szCs w:val="20"/>
              </w:rPr>
            </w:pPr>
            <w:proofErr w:type="spellStart"/>
            <w:r w:rsidRPr="00C316AD">
              <w:rPr>
                <w:sz w:val="20"/>
                <w:szCs w:val="20"/>
              </w:rPr>
              <w:t>otherH</w:t>
            </w:r>
            <w:r w:rsidR="001B2008">
              <w:rPr>
                <w:sz w:val="20"/>
                <w:szCs w:val="20"/>
              </w:rPr>
              <w:t>А</w:t>
            </w:r>
            <w:proofErr w:type="spellEnd"/>
          </w:p>
          <w:p w14:paraId="1935C64C"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3F050622"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 xml:space="preserve">ble = </w:t>
            </w:r>
            <w:proofErr w:type="spellStart"/>
            <w:r w:rsidRPr="00C316AD">
              <w:rPr>
                <w:sz w:val="20"/>
                <w:szCs w:val="20"/>
              </w:rPr>
              <w:t>f</w:t>
            </w:r>
            <w:r w:rsidR="001B2008">
              <w:rPr>
                <w:sz w:val="20"/>
                <w:szCs w:val="20"/>
              </w:rPr>
              <w:t>а</w:t>
            </w:r>
            <w:r w:rsidRPr="00C316AD">
              <w:rPr>
                <w:sz w:val="20"/>
                <w:szCs w:val="20"/>
              </w:rPr>
              <w:t>lse</w:t>
            </w:r>
            <w:proofErr w:type="spellEnd"/>
            <w:r w:rsidRPr="00C316AD">
              <w:rPr>
                <w:sz w:val="20"/>
                <w:szCs w:val="20"/>
              </w:rPr>
              <w:t>)</w:t>
            </w:r>
            <w:r w:rsidRPr="00C316AD">
              <w:rPr>
                <w:sz w:val="20"/>
                <w:szCs w:val="20"/>
              </w:rPr>
              <w:br/>
            </w:r>
            <w:proofErr w:type="spellStart"/>
            <w:r w:rsidRPr="00C316AD">
              <w:rPr>
                <w:sz w:val="20"/>
                <w:szCs w:val="20"/>
              </w:rPr>
              <w:t>priv</w:t>
            </w:r>
            <w:r w:rsidR="001B2008">
              <w:rPr>
                <w:sz w:val="20"/>
                <w:szCs w:val="20"/>
              </w:rPr>
              <w:t>а</w:t>
            </w:r>
            <w:r w:rsidRPr="00C316AD">
              <w:rPr>
                <w:sz w:val="20"/>
                <w:szCs w:val="20"/>
              </w:rPr>
              <w:t>te</w:t>
            </w:r>
            <w:proofErr w:type="spellEnd"/>
            <w:r w:rsidRPr="00C316AD">
              <w:rPr>
                <w:sz w:val="20"/>
                <w:szCs w:val="20"/>
              </w:rPr>
              <w:t xml:space="preserve"> </w:t>
            </w:r>
            <w:proofErr w:type="spellStart"/>
            <w:r w:rsidRPr="00C316AD">
              <w:rPr>
                <w:sz w:val="20"/>
                <w:szCs w:val="20"/>
              </w:rPr>
              <w:t>double</w:t>
            </w:r>
            <w:proofErr w:type="spellEnd"/>
            <w:r w:rsidRPr="00C316AD">
              <w:rPr>
                <w:sz w:val="20"/>
                <w:szCs w:val="20"/>
              </w:rPr>
              <w:t xml:space="preserv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3EC92CDB" w14:textId="77777777" w:rsidR="00316F27" w:rsidRPr="00C316AD" w:rsidRDefault="00FB58F1" w:rsidP="00FB58F1">
            <w:pPr>
              <w:spacing w:line="240" w:lineRule="auto"/>
              <w:ind w:firstLine="0"/>
              <w:jc w:val="left"/>
              <w:rPr>
                <w:sz w:val="20"/>
                <w:szCs w:val="20"/>
              </w:rPr>
            </w:pPr>
            <w:r>
              <w:rPr>
                <w:sz w:val="20"/>
                <w:szCs w:val="20"/>
              </w:rPr>
              <w:t xml:space="preserve">Години на </w:t>
            </w:r>
            <w:proofErr w:type="spellStart"/>
            <w:r>
              <w:rPr>
                <w:sz w:val="20"/>
                <w:szCs w:val="20"/>
              </w:rPr>
              <w:t>інщі</w:t>
            </w:r>
            <w:proofErr w:type="spellEnd"/>
            <w:r>
              <w:rPr>
                <w:sz w:val="20"/>
                <w:szCs w:val="20"/>
              </w:rPr>
              <w:t xml:space="preserve"> види навантаження (осінь)</w:t>
            </w:r>
          </w:p>
        </w:tc>
      </w:tr>
      <w:tr w:rsidR="00316F27" w:rsidRPr="00C316AD" w14:paraId="1038186F"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648DE7DE"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330516D3" w14:textId="77777777" w:rsidR="00316F27" w:rsidRPr="00C316AD" w:rsidRDefault="00316F27" w:rsidP="005B52BA">
            <w:pPr>
              <w:spacing w:line="240" w:lineRule="auto"/>
              <w:ind w:firstLine="0"/>
              <w:jc w:val="left"/>
              <w:rPr>
                <w:sz w:val="20"/>
                <w:szCs w:val="20"/>
              </w:rPr>
            </w:pPr>
            <w:proofErr w:type="spellStart"/>
            <w:r w:rsidRPr="00C316AD">
              <w:rPr>
                <w:sz w:val="20"/>
                <w:szCs w:val="20"/>
              </w:rPr>
              <w:t>otherHS</w:t>
            </w:r>
            <w:proofErr w:type="spellEnd"/>
          </w:p>
          <w:p w14:paraId="65497B0F"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4F02E98E"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 xml:space="preserve">ble = </w:t>
            </w:r>
            <w:proofErr w:type="spellStart"/>
            <w:r w:rsidRPr="00C316AD">
              <w:rPr>
                <w:sz w:val="20"/>
                <w:szCs w:val="20"/>
              </w:rPr>
              <w:t>f</w:t>
            </w:r>
            <w:r w:rsidR="001B2008">
              <w:rPr>
                <w:sz w:val="20"/>
                <w:szCs w:val="20"/>
              </w:rPr>
              <w:t>а</w:t>
            </w:r>
            <w:r w:rsidRPr="00C316AD">
              <w:rPr>
                <w:sz w:val="20"/>
                <w:szCs w:val="20"/>
              </w:rPr>
              <w:t>lse</w:t>
            </w:r>
            <w:proofErr w:type="spellEnd"/>
            <w:r w:rsidRPr="00C316AD">
              <w:rPr>
                <w:sz w:val="20"/>
                <w:szCs w:val="20"/>
              </w:rPr>
              <w:t>)</w:t>
            </w:r>
            <w:r w:rsidRPr="00C316AD">
              <w:rPr>
                <w:sz w:val="20"/>
                <w:szCs w:val="20"/>
              </w:rPr>
              <w:br/>
            </w:r>
            <w:proofErr w:type="spellStart"/>
            <w:r w:rsidRPr="00C316AD">
              <w:rPr>
                <w:sz w:val="20"/>
                <w:szCs w:val="20"/>
              </w:rPr>
              <w:t>priv</w:t>
            </w:r>
            <w:r w:rsidR="001B2008">
              <w:rPr>
                <w:sz w:val="20"/>
                <w:szCs w:val="20"/>
              </w:rPr>
              <w:t>а</w:t>
            </w:r>
            <w:r w:rsidRPr="00C316AD">
              <w:rPr>
                <w:sz w:val="20"/>
                <w:szCs w:val="20"/>
              </w:rPr>
              <w:t>te</w:t>
            </w:r>
            <w:proofErr w:type="spellEnd"/>
            <w:r w:rsidRPr="00C316AD">
              <w:rPr>
                <w:sz w:val="20"/>
                <w:szCs w:val="20"/>
              </w:rPr>
              <w:t xml:space="preserve"> </w:t>
            </w:r>
            <w:proofErr w:type="spellStart"/>
            <w:r w:rsidRPr="00C316AD">
              <w:rPr>
                <w:sz w:val="20"/>
                <w:szCs w:val="20"/>
              </w:rPr>
              <w:t>double</w:t>
            </w:r>
            <w:proofErr w:type="spellEnd"/>
            <w:r w:rsidRPr="00C316AD">
              <w:rPr>
                <w:sz w:val="20"/>
                <w:szCs w:val="20"/>
              </w:rPr>
              <w:t xml:space="preserv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3DC6D722" w14:textId="77777777" w:rsidR="00316F27" w:rsidRPr="00C316AD" w:rsidRDefault="00FB58F1" w:rsidP="00FB58F1">
            <w:pPr>
              <w:spacing w:line="240" w:lineRule="auto"/>
              <w:ind w:firstLine="0"/>
              <w:jc w:val="left"/>
              <w:rPr>
                <w:sz w:val="20"/>
                <w:szCs w:val="20"/>
              </w:rPr>
            </w:pPr>
            <w:r>
              <w:rPr>
                <w:sz w:val="20"/>
                <w:szCs w:val="20"/>
              </w:rPr>
              <w:t xml:space="preserve">Години на </w:t>
            </w:r>
            <w:proofErr w:type="spellStart"/>
            <w:r>
              <w:rPr>
                <w:sz w:val="20"/>
                <w:szCs w:val="20"/>
              </w:rPr>
              <w:t>інщі</w:t>
            </w:r>
            <w:proofErr w:type="spellEnd"/>
            <w:r>
              <w:rPr>
                <w:sz w:val="20"/>
                <w:szCs w:val="20"/>
              </w:rPr>
              <w:t xml:space="preserve"> види навантаження  (весна)</w:t>
            </w:r>
          </w:p>
        </w:tc>
      </w:tr>
    </w:tbl>
    <w:p w14:paraId="530E0F13" w14:textId="77777777" w:rsidR="00FB58F1" w:rsidRPr="00504FDB" w:rsidRDefault="00FB58F1" w:rsidP="00504FDB"/>
    <w:p w14:paraId="5D6520F2" w14:textId="77777777" w:rsidR="00316F27" w:rsidRPr="00C316AD" w:rsidRDefault="00316F27" w:rsidP="00316F27">
      <w:pPr>
        <w:pStyle w:val="Tablenumber"/>
      </w:pPr>
      <w:r w:rsidRPr="00C316AD">
        <w:t xml:space="preserve">Таблиця 2.4 – Семантика значень </w:t>
      </w:r>
      <w:proofErr w:type="spellStart"/>
      <w:r w:rsidRPr="00C316AD">
        <w:t>enum</w:t>
      </w:r>
      <w:proofErr w:type="spellEnd"/>
      <w:r w:rsidRPr="00C316AD">
        <w:t xml:space="preserve"> класу «</w:t>
      </w:r>
      <w:proofErr w:type="spellStart"/>
      <w:r w:rsidRPr="00C316AD">
        <w:t>Cl</w:t>
      </w:r>
      <w:r w:rsidR="001B2008">
        <w:t>а</w:t>
      </w:r>
      <w:r w:rsidRPr="00C316AD">
        <w:t>ssesType</w:t>
      </w:r>
      <w:proofErr w:type="spellEnd"/>
      <w:r w:rsidRPr="00C316AD">
        <w:t>»</w:t>
      </w:r>
    </w:p>
    <w:tbl>
      <w:tblPr>
        <w:tblW w:w="8916" w:type="dxa"/>
        <w:jc w:val="center"/>
        <w:tblLook w:val="04A0" w:firstRow="1" w:lastRow="0" w:firstColumn="1" w:lastColumn="0" w:noHBand="0" w:noVBand="1"/>
      </w:tblPr>
      <w:tblGrid>
        <w:gridCol w:w="2972"/>
        <w:gridCol w:w="5944"/>
      </w:tblGrid>
      <w:tr w:rsidR="00316F27" w:rsidRPr="00C316AD" w14:paraId="5F295B55"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0BADC3FA" w14:textId="77777777" w:rsidR="00316F27" w:rsidRPr="00C316AD" w:rsidRDefault="00316F27" w:rsidP="005B52BA">
            <w:pPr>
              <w:pStyle w:val="TableCell"/>
              <w:rPr>
                <w:sz w:val="20"/>
              </w:rPr>
            </w:pPr>
            <w:r w:rsidRPr="00C316AD">
              <w:rPr>
                <w:sz w:val="20"/>
              </w:rPr>
              <w:t>Ім’я поля</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2443FC0E" w14:textId="77777777" w:rsidR="00316F27" w:rsidRPr="00C316AD" w:rsidRDefault="00316F27" w:rsidP="005B52BA">
            <w:pPr>
              <w:pStyle w:val="TableCell"/>
              <w:rPr>
                <w:sz w:val="20"/>
              </w:rPr>
            </w:pPr>
            <w:r w:rsidRPr="00C316AD">
              <w:rPr>
                <w:sz w:val="20"/>
              </w:rPr>
              <w:t>Семантика</w:t>
            </w:r>
          </w:p>
        </w:tc>
      </w:tr>
      <w:tr w:rsidR="00316F27" w:rsidRPr="00C316AD" w14:paraId="37E40DEA"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50A1B933" w14:textId="77777777" w:rsidR="00316F27" w:rsidRPr="00C316AD" w:rsidRDefault="00316F27" w:rsidP="005B52BA">
            <w:pPr>
              <w:pStyle w:val="TableCell"/>
              <w:rPr>
                <w:sz w:val="20"/>
              </w:rPr>
            </w:pPr>
            <w:r w:rsidRPr="00C316AD">
              <w:rPr>
                <w:sz w:val="20"/>
              </w:rPr>
              <w:t xml:space="preserve">LECTION </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674AB3E4" w14:textId="77777777" w:rsidR="00316F27" w:rsidRPr="00C316AD" w:rsidRDefault="00316F27" w:rsidP="005B52BA">
            <w:pPr>
              <w:pStyle w:val="TableCell"/>
              <w:rPr>
                <w:sz w:val="20"/>
              </w:rPr>
            </w:pPr>
            <w:r w:rsidRPr="00C316AD">
              <w:rPr>
                <w:sz w:val="20"/>
              </w:rPr>
              <w:t>Лекції</w:t>
            </w:r>
          </w:p>
        </w:tc>
      </w:tr>
      <w:tr w:rsidR="00316F27" w:rsidRPr="00C316AD" w14:paraId="1BA17407"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42F6ACEA" w14:textId="77777777" w:rsidR="00316F27" w:rsidRPr="00C316AD" w:rsidRDefault="00316F27" w:rsidP="005B52BA">
            <w:pPr>
              <w:pStyle w:val="TableCell"/>
              <w:rPr>
                <w:sz w:val="20"/>
              </w:rPr>
            </w:pPr>
            <w:r w:rsidRPr="00C316AD">
              <w:rPr>
                <w:sz w:val="20"/>
              </w:rPr>
              <w:t>PR</w:t>
            </w:r>
            <w:r w:rsidR="001B2008">
              <w:rPr>
                <w:sz w:val="20"/>
              </w:rPr>
              <w:t>А</w:t>
            </w:r>
            <w:r w:rsidRPr="00C316AD">
              <w:rPr>
                <w:sz w:val="20"/>
              </w:rPr>
              <w:t xml:space="preserve">CTICE </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0C545DDC" w14:textId="77777777" w:rsidR="00316F27" w:rsidRPr="00C316AD" w:rsidRDefault="00316F27" w:rsidP="005B52BA">
            <w:pPr>
              <w:pStyle w:val="TableCell"/>
              <w:rPr>
                <w:sz w:val="20"/>
              </w:rPr>
            </w:pPr>
            <w:r w:rsidRPr="00C316AD">
              <w:rPr>
                <w:sz w:val="20"/>
              </w:rPr>
              <w:t>Практичні заняття</w:t>
            </w:r>
          </w:p>
        </w:tc>
      </w:tr>
      <w:tr w:rsidR="00316F27" w:rsidRPr="00C316AD" w14:paraId="2AD8A095"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1BECDF60" w14:textId="77777777" w:rsidR="00316F27" w:rsidRPr="00C316AD" w:rsidRDefault="00316F27" w:rsidP="005B52BA">
            <w:pPr>
              <w:pStyle w:val="TableCell"/>
              <w:rPr>
                <w:sz w:val="20"/>
              </w:rPr>
            </w:pPr>
            <w:r w:rsidRPr="00C316AD">
              <w:rPr>
                <w:sz w:val="20"/>
              </w:rPr>
              <w:t>L</w:t>
            </w:r>
            <w:r w:rsidR="001B2008">
              <w:rPr>
                <w:sz w:val="20"/>
              </w:rPr>
              <w:t>А</w:t>
            </w:r>
            <w:r w:rsidRPr="00C316AD">
              <w:rPr>
                <w:sz w:val="20"/>
              </w:rPr>
              <w:t xml:space="preserve">BS </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69422D81" w14:textId="77777777" w:rsidR="00316F27" w:rsidRPr="00C316AD" w:rsidRDefault="00316F27" w:rsidP="005B52BA">
            <w:pPr>
              <w:pStyle w:val="TableCell"/>
              <w:rPr>
                <w:sz w:val="20"/>
              </w:rPr>
            </w:pPr>
            <w:r w:rsidRPr="00C316AD">
              <w:rPr>
                <w:sz w:val="20"/>
              </w:rPr>
              <w:t>Лабораторні заняття</w:t>
            </w:r>
          </w:p>
        </w:tc>
      </w:tr>
      <w:tr w:rsidR="00316F27" w:rsidRPr="00C316AD" w14:paraId="66C0856F"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53952B20" w14:textId="77777777" w:rsidR="00316F27" w:rsidRPr="00C316AD" w:rsidRDefault="00316F27" w:rsidP="005B52BA">
            <w:pPr>
              <w:pStyle w:val="TableCell"/>
              <w:rPr>
                <w:sz w:val="20"/>
              </w:rPr>
            </w:pPr>
            <w:r w:rsidRPr="00C316AD">
              <w:rPr>
                <w:sz w:val="20"/>
              </w:rPr>
              <w:t>TEST</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1CA450E8" w14:textId="77777777" w:rsidR="00316F27" w:rsidRPr="00C316AD" w:rsidRDefault="00316F27" w:rsidP="005B52BA">
            <w:pPr>
              <w:pStyle w:val="TableCell"/>
              <w:rPr>
                <w:sz w:val="20"/>
              </w:rPr>
            </w:pPr>
            <w:r w:rsidRPr="00C316AD">
              <w:rPr>
                <w:sz w:val="20"/>
              </w:rPr>
              <w:t>Заліки</w:t>
            </w:r>
          </w:p>
        </w:tc>
      </w:tr>
      <w:tr w:rsidR="00316F27" w:rsidRPr="00C316AD" w14:paraId="58A7BC1B"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02CBD329" w14:textId="77777777" w:rsidR="00316F27" w:rsidRPr="00C316AD" w:rsidRDefault="00316F27" w:rsidP="005B52BA">
            <w:pPr>
              <w:pStyle w:val="TableCell"/>
              <w:rPr>
                <w:sz w:val="20"/>
              </w:rPr>
            </w:pPr>
            <w:r w:rsidRPr="00C316AD">
              <w:rPr>
                <w:sz w:val="20"/>
              </w:rPr>
              <w:t>EX</w:t>
            </w:r>
            <w:r w:rsidR="001B2008">
              <w:rPr>
                <w:sz w:val="20"/>
              </w:rPr>
              <w:t>А</w:t>
            </w:r>
            <w:r w:rsidRPr="00C316AD">
              <w:rPr>
                <w:sz w:val="20"/>
              </w:rPr>
              <w:t>M</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60708B95" w14:textId="77777777" w:rsidR="00316F27" w:rsidRPr="00C316AD" w:rsidRDefault="00316F27" w:rsidP="005B52BA">
            <w:pPr>
              <w:pStyle w:val="TableCell"/>
              <w:rPr>
                <w:sz w:val="20"/>
              </w:rPr>
            </w:pPr>
            <w:r w:rsidRPr="00C316AD">
              <w:rPr>
                <w:sz w:val="20"/>
              </w:rPr>
              <w:t>Екзамени</w:t>
            </w:r>
          </w:p>
        </w:tc>
      </w:tr>
      <w:tr w:rsidR="00316F27" w:rsidRPr="00C316AD" w14:paraId="19A5A1D7"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35E834A5" w14:textId="77777777" w:rsidR="00316F27" w:rsidRPr="00C316AD" w:rsidRDefault="00316F27" w:rsidP="005B52BA">
            <w:pPr>
              <w:pStyle w:val="TableCell"/>
              <w:rPr>
                <w:sz w:val="20"/>
              </w:rPr>
            </w:pPr>
            <w:r w:rsidRPr="00C316AD">
              <w:rPr>
                <w:sz w:val="20"/>
              </w:rPr>
              <w:t>CONSULT</w:t>
            </w:r>
            <w:r w:rsidR="001B2008">
              <w:rPr>
                <w:sz w:val="20"/>
              </w:rPr>
              <w:t>А</w:t>
            </w:r>
            <w:r w:rsidRPr="00C316AD">
              <w:rPr>
                <w:sz w:val="20"/>
              </w:rPr>
              <w:t>TION</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283879CE" w14:textId="77777777" w:rsidR="00316F27" w:rsidRPr="00C316AD" w:rsidRDefault="00316F27" w:rsidP="005B52BA">
            <w:pPr>
              <w:pStyle w:val="TableCell"/>
              <w:rPr>
                <w:sz w:val="20"/>
              </w:rPr>
            </w:pPr>
            <w:r w:rsidRPr="00C316AD">
              <w:rPr>
                <w:sz w:val="20"/>
              </w:rPr>
              <w:t>Консультації</w:t>
            </w:r>
          </w:p>
        </w:tc>
      </w:tr>
      <w:tr w:rsidR="00316F27" w:rsidRPr="00C316AD" w14:paraId="7E9647F1"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023E6BF5" w14:textId="77777777" w:rsidR="00316F27" w:rsidRPr="00C316AD" w:rsidRDefault="00316F27" w:rsidP="005B52BA">
            <w:pPr>
              <w:pStyle w:val="TableCell"/>
              <w:rPr>
                <w:sz w:val="20"/>
              </w:rPr>
            </w:pPr>
            <w:r w:rsidRPr="00C316AD">
              <w:rPr>
                <w:sz w:val="20"/>
              </w:rPr>
              <w:t>CW</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2FC047FB" w14:textId="77777777" w:rsidR="00316F27" w:rsidRPr="00C316AD" w:rsidRDefault="00316F27" w:rsidP="005B52BA">
            <w:pPr>
              <w:pStyle w:val="TableCell"/>
              <w:rPr>
                <w:sz w:val="20"/>
              </w:rPr>
            </w:pPr>
            <w:r w:rsidRPr="00C316AD">
              <w:rPr>
                <w:sz w:val="20"/>
              </w:rPr>
              <w:t xml:space="preserve">Курсові роботи або </w:t>
            </w:r>
            <w:proofErr w:type="spellStart"/>
            <w:r w:rsidRPr="00C316AD">
              <w:rPr>
                <w:sz w:val="20"/>
              </w:rPr>
              <w:t>проєкти</w:t>
            </w:r>
            <w:proofErr w:type="spellEnd"/>
          </w:p>
        </w:tc>
      </w:tr>
      <w:tr w:rsidR="00316F27" w:rsidRPr="00C316AD" w14:paraId="28A0F22C"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6652DEA3" w14:textId="77777777" w:rsidR="00316F27" w:rsidRPr="00C316AD" w:rsidRDefault="00316F27" w:rsidP="005B52BA">
            <w:pPr>
              <w:pStyle w:val="TableCell"/>
              <w:rPr>
                <w:sz w:val="20"/>
              </w:rPr>
            </w:pPr>
            <w:r w:rsidRPr="00C316AD">
              <w:rPr>
                <w:sz w:val="20"/>
              </w:rPr>
              <w:t>B</w:t>
            </w:r>
            <w:r w:rsidR="001B2008">
              <w:rPr>
                <w:sz w:val="20"/>
              </w:rPr>
              <w:t>А</w:t>
            </w:r>
            <w:r w:rsidRPr="00C316AD">
              <w:rPr>
                <w:sz w:val="20"/>
              </w:rPr>
              <w:t>CHELOR_WORK</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1433F73F" w14:textId="77777777" w:rsidR="00316F27" w:rsidRPr="00C316AD" w:rsidRDefault="00316F27" w:rsidP="005B52BA">
            <w:pPr>
              <w:pStyle w:val="TableCell"/>
              <w:rPr>
                <w:sz w:val="20"/>
              </w:rPr>
            </w:pPr>
            <w:r w:rsidRPr="00C316AD">
              <w:rPr>
                <w:sz w:val="20"/>
              </w:rPr>
              <w:t>Бакалаврські роботи</w:t>
            </w:r>
          </w:p>
        </w:tc>
      </w:tr>
      <w:tr w:rsidR="00316F27" w:rsidRPr="00C316AD" w14:paraId="014BE351"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417743FF" w14:textId="77777777" w:rsidR="00316F27" w:rsidRPr="00C316AD" w:rsidRDefault="00316F27" w:rsidP="005B52BA">
            <w:pPr>
              <w:pStyle w:val="TableCell"/>
              <w:rPr>
                <w:sz w:val="20"/>
              </w:rPr>
            </w:pPr>
            <w:r w:rsidRPr="00C316AD">
              <w:rPr>
                <w:sz w:val="20"/>
              </w:rPr>
              <w:t>M</w:t>
            </w:r>
            <w:r w:rsidR="001B2008">
              <w:rPr>
                <w:sz w:val="20"/>
              </w:rPr>
              <w:t>А</w:t>
            </w:r>
            <w:r w:rsidRPr="00C316AD">
              <w:rPr>
                <w:sz w:val="20"/>
              </w:rPr>
              <w:t>GISTER_WORK</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17786874" w14:textId="77777777" w:rsidR="00316F27" w:rsidRPr="00C316AD" w:rsidRDefault="00316F27" w:rsidP="005B52BA">
            <w:pPr>
              <w:pStyle w:val="TableCell"/>
              <w:rPr>
                <w:sz w:val="20"/>
              </w:rPr>
            </w:pPr>
            <w:r w:rsidRPr="00C316AD">
              <w:rPr>
                <w:sz w:val="20"/>
              </w:rPr>
              <w:t>Магістерські роботи</w:t>
            </w:r>
          </w:p>
        </w:tc>
      </w:tr>
    </w:tbl>
    <w:p w14:paraId="575C3E3E" w14:textId="77777777" w:rsidR="00316F27" w:rsidRPr="00C316AD" w:rsidRDefault="00316F27" w:rsidP="00316F27"/>
    <w:p w14:paraId="08CCA3A0" w14:textId="77777777" w:rsidR="00316F27" w:rsidRPr="00C316AD" w:rsidRDefault="00652F3B" w:rsidP="00316F27">
      <w:r>
        <w:lastRenderedPageBreak/>
        <w:t>Всі поля таблиць є об</w:t>
      </w:r>
      <w:r w:rsidR="00455F98">
        <w:t>о</w:t>
      </w:r>
      <w:r>
        <w:t>в’язковими. Крім того, м</w:t>
      </w:r>
      <w:r w:rsidR="00316F27" w:rsidRPr="00C316AD">
        <w:t xml:space="preserve">ожна побачити, що поля визначені не для всіх показників розрахунку статистики розподілу, а тільки для базових. Всі інші показники можна вичислити на основі представлених. Це </w:t>
      </w:r>
      <w:r>
        <w:t xml:space="preserve">здійснено </w:t>
      </w:r>
      <w:r w:rsidR="00316F27" w:rsidRPr="00C316AD">
        <w:t>тому</w:t>
      </w:r>
      <w:r>
        <w:t xml:space="preserve">, кількість </w:t>
      </w:r>
      <w:r w:rsidR="00316F27" w:rsidRPr="00C316AD">
        <w:t xml:space="preserve">похідних показників </w:t>
      </w:r>
      <w:r>
        <w:t xml:space="preserve">із часом </w:t>
      </w:r>
      <w:r w:rsidR="00316F27" w:rsidRPr="00C316AD">
        <w:t xml:space="preserve">може </w:t>
      </w:r>
      <w:proofErr w:type="spellStart"/>
      <w:r w:rsidR="00316F27" w:rsidRPr="00C316AD">
        <w:t>змінюватится</w:t>
      </w:r>
      <w:proofErr w:type="spellEnd"/>
      <w:r w:rsidR="00316F27" w:rsidRPr="00C316AD">
        <w:t xml:space="preserve">. </w:t>
      </w:r>
      <w:r w:rsidR="00905D72">
        <w:t>Виходячи з цього з</w:t>
      </w:r>
      <w:r w:rsidR="00316F27" w:rsidRPr="00C316AD">
        <w:t>беріга</w:t>
      </w:r>
      <w:r w:rsidR="00905D72">
        <w:t xml:space="preserve">ти </w:t>
      </w:r>
      <w:r w:rsidR="00316F27" w:rsidRPr="00C316AD">
        <w:t>логік</w:t>
      </w:r>
      <w:r w:rsidR="00905D72">
        <w:t>у</w:t>
      </w:r>
      <w:r w:rsidR="00316F27" w:rsidRPr="00C316AD">
        <w:t xml:space="preserve"> в середині методів набагато </w:t>
      </w:r>
      <w:r w:rsidR="00905D72">
        <w:t>вигідніше</w:t>
      </w:r>
      <w:r w:rsidR="00316F27" w:rsidRPr="00C316AD">
        <w:t xml:space="preserve"> із точки зору </w:t>
      </w:r>
      <w:r w:rsidR="00905D72">
        <w:t>подальшої модифікації</w:t>
      </w:r>
      <w:r w:rsidR="00316F27" w:rsidRPr="00C316AD">
        <w:t>, ніж зміна структури полів бази даних.</w:t>
      </w:r>
    </w:p>
    <w:p w14:paraId="2DADDA90" w14:textId="77777777" w:rsidR="00316F27" w:rsidRPr="00C316AD" w:rsidRDefault="00316F27" w:rsidP="00316F27">
      <w:r w:rsidRPr="00C316AD">
        <w:t xml:space="preserve">Також у таблицях </w:t>
      </w:r>
      <w:proofErr w:type="spellStart"/>
      <w:r w:rsidRPr="00C316AD">
        <w:t>St</w:t>
      </w:r>
      <w:r w:rsidR="001B2008">
        <w:t>а</w:t>
      </w:r>
      <w:r w:rsidRPr="00C316AD">
        <w:t>tsV</w:t>
      </w:r>
      <w:r w:rsidR="001B2008">
        <w:t>а</w:t>
      </w:r>
      <w:r w:rsidRPr="00C316AD">
        <w:t>lues</w:t>
      </w:r>
      <w:proofErr w:type="spellEnd"/>
      <w:r w:rsidRPr="00C316AD">
        <w:t xml:space="preserve"> та </w:t>
      </w:r>
      <w:proofErr w:type="spellStart"/>
      <w:r w:rsidRPr="00C316AD">
        <w:t>Cl</w:t>
      </w:r>
      <w:r w:rsidR="001B2008">
        <w:t>а</w:t>
      </w:r>
      <w:r w:rsidRPr="00C316AD">
        <w:t>ssesSt</w:t>
      </w:r>
      <w:r w:rsidR="001B2008">
        <w:t>а</w:t>
      </w:r>
      <w:r w:rsidRPr="00C316AD">
        <w:t>tsV</w:t>
      </w:r>
      <w:r w:rsidR="001B2008">
        <w:t>а</w:t>
      </w:r>
      <w:r w:rsidRPr="00C316AD">
        <w:t>lues</w:t>
      </w:r>
      <w:proofErr w:type="spellEnd"/>
      <w:r w:rsidRPr="00C316AD">
        <w:t xml:space="preserve"> відсутні ключові поля. Це нормально для варіанту </w:t>
      </w:r>
      <w:proofErr w:type="spellStart"/>
      <w:r w:rsidRPr="00C316AD">
        <w:t>мапінгу</w:t>
      </w:r>
      <w:proofErr w:type="spellEnd"/>
      <w:r w:rsidRPr="00C316AD">
        <w:t xml:space="preserve"> таблиць @ElementCollection. Такий варіант застосовується для </w:t>
      </w:r>
      <w:proofErr w:type="spellStart"/>
      <w:r w:rsidRPr="00C316AD">
        <w:t>мапінга</w:t>
      </w:r>
      <w:proofErr w:type="spellEnd"/>
      <w:r w:rsidRPr="00C316AD">
        <w:t xml:space="preserve"> відношення «багато до багатьох» у вигляді відношення агрегації.</w:t>
      </w:r>
    </w:p>
    <w:p w14:paraId="01A68AF3" w14:textId="77777777" w:rsidR="00316F27" w:rsidRPr="00C316AD" w:rsidRDefault="00905D72" w:rsidP="00316F27">
      <w:r>
        <w:t>Далі слід описати вибір</w:t>
      </w:r>
      <w:r w:rsidR="00316F27" w:rsidRPr="00C316AD">
        <w:t xml:space="preserve"> формат</w:t>
      </w:r>
      <w:r>
        <w:t>у</w:t>
      </w:r>
      <w:r w:rsidR="00316F27" w:rsidRPr="00C316AD">
        <w:t xml:space="preserve"> СКБД для </w:t>
      </w:r>
      <w:r>
        <w:t>створення БД</w:t>
      </w:r>
      <w:r w:rsidR="00316F27" w:rsidRPr="00C316AD">
        <w:t>.</w:t>
      </w:r>
    </w:p>
    <w:p w14:paraId="6D2D4E70" w14:textId="77777777" w:rsidR="00316F27" w:rsidRPr="007932D6" w:rsidRDefault="00316F27" w:rsidP="00316F27">
      <w:pPr>
        <w:pStyle w:val="3"/>
        <w:rPr>
          <w:lang w:val="ru-RU"/>
        </w:rPr>
      </w:pPr>
      <w:bookmarkStart w:id="30" w:name="_Toc534754125"/>
      <w:bookmarkStart w:id="31" w:name="_Toc534933666"/>
      <w:bookmarkStart w:id="32" w:name="_Toc167491279"/>
      <w:bookmarkStart w:id="33" w:name="_Toc169612927"/>
      <w:bookmarkStart w:id="34" w:name="_Toc43292768"/>
      <w:bookmarkStart w:id="35" w:name="_Toc73923870"/>
      <w:bookmarkStart w:id="36" w:name="_Toc135086171"/>
      <w:r w:rsidRPr="007932D6">
        <w:rPr>
          <w:lang w:val="ru-RU"/>
        </w:rPr>
        <w:t xml:space="preserve">2.3.3 </w:t>
      </w:r>
      <w:bookmarkEnd w:id="30"/>
      <w:bookmarkEnd w:id="31"/>
      <w:proofErr w:type="spellStart"/>
      <w:r w:rsidR="00EF594E" w:rsidRPr="007932D6">
        <w:rPr>
          <w:lang w:val="ru-RU"/>
        </w:rPr>
        <w:t>Вибір</w:t>
      </w:r>
      <w:proofErr w:type="spellEnd"/>
      <w:r w:rsidR="00EF594E" w:rsidRPr="007932D6">
        <w:rPr>
          <w:lang w:val="ru-RU"/>
        </w:rPr>
        <w:t xml:space="preserve"> формату</w:t>
      </w:r>
      <w:r w:rsidRPr="007932D6">
        <w:rPr>
          <w:lang w:val="ru-RU"/>
        </w:rPr>
        <w:t xml:space="preserve"> </w:t>
      </w:r>
      <w:proofErr w:type="spellStart"/>
      <w:r w:rsidRPr="007932D6">
        <w:rPr>
          <w:lang w:val="ru-RU"/>
        </w:rPr>
        <w:t>системи</w:t>
      </w:r>
      <w:proofErr w:type="spellEnd"/>
      <w:r w:rsidRPr="007932D6">
        <w:rPr>
          <w:lang w:val="ru-RU"/>
        </w:rPr>
        <w:t xml:space="preserve"> </w:t>
      </w:r>
      <w:proofErr w:type="spellStart"/>
      <w:r w:rsidRPr="007932D6">
        <w:rPr>
          <w:lang w:val="ru-RU"/>
        </w:rPr>
        <w:t>керування</w:t>
      </w:r>
      <w:proofErr w:type="spellEnd"/>
      <w:r w:rsidRPr="007932D6">
        <w:rPr>
          <w:lang w:val="ru-RU"/>
        </w:rPr>
        <w:t xml:space="preserve"> базами </w:t>
      </w:r>
      <w:proofErr w:type="spellStart"/>
      <w:r w:rsidRPr="007932D6">
        <w:rPr>
          <w:lang w:val="ru-RU"/>
        </w:rPr>
        <w:t>даних</w:t>
      </w:r>
      <w:bookmarkEnd w:id="32"/>
      <w:bookmarkEnd w:id="33"/>
      <w:proofErr w:type="spellEnd"/>
      <w:r w:rsidRPr="007932D6">
        <w:rPr>
          <w:lang w:val="ru-RU"/>
        </w:rPr>
        <w:t xml:space="preserve"> </w:t>
      </w:r>
      <w:bookmarkEnd w:id="34"/>
      <w:bookmarkEnd w:id="35"/>
      <w:bookmarkEnd w:id="36"/>
    </w:p>
    <w:p w14:paraId="7E27076F" w14:textId="77777777" w:rsidR="00EF594E" w:rsidRPr="00707EF5" w:rsidRDefault="00EF594E" w:rsidP="00707EF5">
      <w:bookmarkStart w:id="37" w:name="_Toc167491280"/>
      <w:r w:rsidRPr="00707EF5">
        <w:t xml:space="preserve">На сьогодні до топ-3 систем управління базами даних входять: </w:t>
      </w:r>
      <w:proofErr w:type="spellStart"/>
      <w:r w:rsidRPr="00707EF5">
        <w:t>Or</w:t>
      </w:r>
      <w:r w:rsidR="001B2008">
        <w:t>а</w:t>
      </w:r>
      <w:r w:rsidRPr="00707EF5">
        <w:t>cle</w:t>
      </w:r>
      <w:proofErr w:type="spellEnd"/>
      <w:r w:rsidRPr="00707EF5">
        <w:t xml:space="preserve">, Microsoft SQL Server і </w:t>
      </w:r>
      <w:proofErr w:type="spellStart"/>
      <w:r w:rsidRPr="00707EF5">
        <w:t>MySQL</w:t>
      </w:r>
      <w:proofErr w:type="spellEnd"/>
      <w:r w:rsidRPr="00707EF5">
        <w:t>. Кожна з цих систем активно використовується в різних програмних рішеннях</w:t>
      </w:r>
      <w:r w:rsidR="00707EF5">
        <w:t xml:space="preserve"> [21]</w:t>
      </w:r>
      <w:r w:rsidRPr="00707EF5">
        <w:t>.</w:t>
      </w:r>
    </w:p>
    <w:p w14:paraId="3A553685" w14:textId="77777777" w:rsidR="00EF594E" w:rsidRPr="00707EF5" w:rsidRDefault="00EF594E" w:rsidP="00707EF5">
      <w:proofErr w:type="spellStart"/>
      <w:r w:rsidRPr="00707EF5">
        <w:t>Or</w:t>
      </w:r>
      <w:r w:rsidR="001B2008">
        <w:t>а</w:t>
      </w:r>
      <w:r w:rsidRPr="00707EF5">
        <w:t>cle</w:t>
      </w:r>
      <w:proofErr w:type="spellEnd"/>
      <w:r w:rsidRPr="00707EF5">
        <w:t xml:space="preserve"> відома </w:t>
      </w:r>
      <w:r w:rsidR="00905D72">
        <w:t xml:space="preserve">як сама потужна СКБД, із </w:t>
      </w:r>
      <w:r w:rsidRPr="00707EF5">
        <w:t xml:space="preserve">відмінною масштабованістю та надійністю. Проте </w:t>
      </w:r>
      <w:r w:rsidR="00905D72">
        <w:t xml:space="preserve">її використовують для збереження даних доволі </w:t>
      </w:r>
      <w:proofErr w:type="spellStart"/>
      <w:r w:rsidR="00905D72">
        <w:t>рідко</w:t>
      </w:r>
      <w:proofErr w:type="spellEnd"/>
      <w:r w:rsidR="00905D72">
        <w:t>, тому що її</w:t>
      </w:r>
      <w:r w:rsidRPr="00707EF5">
        <w:t xml:space="preserve"> ліцензія</w:t>
      </w:r>
      <w:r w:rsidR="00905D72">
        <w:t xml:space="preserve"> </w:t>
      </w:r>
      <w:proofErr w:type="spellStart"/>
      <w:r w:rsidR="00905D72">
        <w:t>користувачіа</w:t>
      </w:r>
      <w:proofErr w:type="spellEnd"/>
      <w:r w:rsidR="00905D72">
        <w:t xml:space="preserve"> </w:t>
      </w:r>
      <w:r w:rsidRPr="00707EF5">
        <w:t>коштує більше 300 до</w:t>
      </w:r>
      <w:r w:rsidR="00905D72">
        <w:t xml:space="preserve">ларів. Комерційна версія СКБД коштує що дорожче. Також її встановлення визначає </w:t>
      </w:r>
      <w:r w:rsidRPr="00707EF5">
        <w:t>високі вимоги до апаратного забезпечення</w:t>
      </w:r>
      <w:r w:rsidR="00905D72">
        <w:t xml:space="preserve">, </w:t>
      </w:r>
      <w:proofErr w:type="spellStart"/>
      <w:r w:rsidR="00905D72" w:rsidRPr="00707EF5">
        <w:t>Or</w:t>
      </w:r>
      <w:r w:rsidR="001B2008">
        <w:t>а</w:t>
      </w:r>
      <w:r w:rsidR="00905D72" w:rsidRPr="00707EF5">
        <w:t>cle</w:t>
      </w:r>
      <w:proofErr w:type="spellEnd"/>
      <w:r w:rsidRPr="00707EF5">
        <w:t xml:space="preserve"> </w:t>
      </w:r>
      <w:r w:rsidR="00905D72">
        <w:t xml:space="preserve">має </w:t>
      </w:r>
      <w:r w:rsidRPr="00707EF5">
        <w:t>складність у конфігур</w:t>
      </w:r>
      <w:r w:rsidR="00905D72">
        <w:t>уванні</w:t>
      </w:r>
      <w:r w:rsidRPr="00707EF5">
        <w:t xml:space="preserve"> та налаштуванні. Цей варіант не підходить нам через надмірний функціонал та високу вартість </w:t>
      </w:r>
      <w:r w:rsidR="00DE5B00">
        <w:t>придбання та обслуговування</w:t>
      </w:r>
      <w:r w:rsidRPr="00707EF5">
        <w:t>.</w:t>
      </w:r>
    </w:p>
    <w:p w14:paraId="72195645" w14:textId="77777777" w:rsidR="00EF594E" w:rsidRPr="00707EF5" w:rsidRDefault="00EF594E" w:rsidP="00707EF5">
      <w:r w:rsidRPr="00707EF5">
        <w:t xml:space="preserve">Другим варіантом є Microsoft SQL Server, який відзначається зручністю </w:t>
      </w:r>
      <w:r w:rsidR="00905D72">
        <w:t>використання</w:t>
      </w:r>
      <w:r w:rsidRPr="00707EF5">
        <w:t>, простотою синхронізації з іншими програмами від Microsoft (</w:t>
      </w:r>
      <w:proofErr w:type="spellStart"/>
      <w:r w:rsidR="001B2008">
        <w:t>А</w:t>
      </w:r>
      <w:r w:rsidRPr="00707EF5">
        <w:t>ccess</w:t>
      </w:r>
      <w:proofErr w:type="spellEnd"/>
      <w:r w:rsidRPr="00707EF5">
        <w:t xml:space="preserve">, Excel), </w:t>
      </w:r>
      <w:r w:rsidR="00455F98">
        <w:t xml:space="preserve">забезпечує </w:t>
      </w:r>
      <w:r w:rsidRPr="00707EF5">
        <w:t>високи</w:t>
      </w:r>
      <w:r w:rsidR="00455F98">
        <w:t>й</w:t>
      </w:r>
      <w:r w:rsidRPr="00707EF5">
        <w:t xml:space="preserve"> рів</w:t>
      </w:r>
      <w:r w:rsidR="00455F98">
        <w:t xml:space="preserve">ень </w:t>
      </w:r>
      <w:r w:rsidRPr="00707EF5">
        <w:t>захисту даних</w:t>
      </w:r>
      <w:r w:rsidR="00455F98">
        <w:t xml:space="preserve">, готовий до </w:t>
      </w:r>
      <w:r w:rsidRPr="00707EF5">
        <w:t xml:space="preserve">масштабування. </w:t>
      </w:r>
      <w:r w:rsidR="00455F98">
        <w:t xml:space="preserve">Але також відзначається </w:t>
      </w:r>
      <w:r w:rsidR="00905D72">
        <w:t xml:space="preserve"> </w:t>
      </w:r>
      <w:r w:rsidRPr="00707EF5">
        <w:t>висок</w:t>
      </w:r>
      <w:r w:rsidR="00455F98">
        <w:t xml:space="preserve">ою </w:t>
      </w:r>
      <w:r w:rsidRPr="00707EF5">
        <w:t>вартіст</w:t>
      </w:r>
      <w:r w:rsidR="00455F98">
        <w:t xml:space="preserve">ю  </w:t>
      </w:r>
      <w:r w:rsidRPr="00707EF5">
        <w:t>ліцензі</w:t>
      </w:r>
      <w:r w:rsidR="00455F98">
        <w:t xml:space="preserve">ї: </w:t>
      </w:r>
      <w:r w:rsidRPr="00707EF5">
        <w:t xml:space="preserve">один сервер </w:t>
      </w:r>
      <w:r w:rsidR="00455F98">
        <w:t xml:space="preserve">– 800 доларів). Крім того, зазначають, що його експлуатація зумовлює </w:t>
      </w:r>
      <w:r w:rsidRPr="00707EF5">
        <w:t xml:space="preserve"> </w:t>
      </w:r>
      <w:r w:rsidRPr="00707EF5">
        <w:lastRenderedPageBreak/>
        <w:t>підвищене споживання ресурсів та обмежені можливості для роботи з веб-застосунками, що є критично для нас.</w:t>
      </w:r>
    </w:p>
    <w:p w14:paraId="510F799F" w14:textId="77777777" w:rsidR="00905D72" w:rsidRDefault="00CD2525" w:rsidP="00707EF5">
      <w:r>
        <w:t>Т</w:t>
      </w:r>
      <w:r w:rsidR="00EF594E" w:rsidRPr="00707EF5">
        <w:t xml:space="preserve">ретім варіантом є </w:t>
      </w:r>
      <w:proofErr w:type="spellStart"/>
      <w:r w:rsidR="00EF594E" w:rsidRPr="00707EF5">
        <w:t>MySQL</w:t>
      </w:r>
      <w:proofErr w:type="spellEnd"/>
      <w:r w:rsidR="00EF594E" w:rsidRPr="00707EF5">
        <w:t xml:space="preserve">, який має низку важливих для </w:t>
      </w:r>
      <w:r>
        <w:t>розроблюваного ПЗ</w:t>
      </w:r>
      <w:r w:rsidR="00EF594E" w:rsidRPr="00707EF5">
        <w:t xml:space="preserve"> переваг: зрозумілий інтерфейс, ефективне використання ресурсів, можливість синхронізації з іншими базами даних та наявність безкоштовної версії. </w:t>
      </w:r>
    </w:p>
    <w:p w14:paraId="59B9999C" w14:textId="77777777" w:rsidR="00EF594E" w:rsidRPr="00707EF5" w:rsidRDefault="00EF594E" w:rsidP="00707EF5">
      <w:r w:rsidRPr="00707EF5">
        <w:t xml:space="preserve">З огляду на вищезазначене, було вирішено розробити базу даних за допомогою </w:t>
      </w:r>
      <w:proofErr w:type="spellStart"/>
      <w:r w:rsidRPr="00707EF5">
        <w:t>MySQL</w:t>
      </w:r>
      <w:proofErr w:type="spellEnd"/>
      <w:r w:rsidRPr="00707EF5">
        <w:t xml:space="preserve">. </w:t>
      </w:r>
      <w:proofErr w:type="spellStart"/>
      <w:r w:rsidRPr="00707EF5">
        <w:t>MySQL</w:t>
      </w:r>
      <w:proofErr w:type="spellEnd"/>
      <w:r w:rsidRPr="00707EF5">
        <w:t xml:space="preserve"> – це безкоштовна система керування реляційними базами даних [</w:t>
      </w:r>
      <w:r w:rsidR="00707EF5">
        <w:t>9</w:t>
      </w:r>
      <w:r w:rsidRPr="00707EF5">
        <w:t>]. Ця відкрита система була створена як альтернатива комерційним аналогам.</w:t>
      </w:r>
    </w:p>
    <w:p w14:paraId="4046CF23" w14:textId="77777777" w:rsidR="00EF594E" w:rsidRPr="00707EF5" w:rsidRDefault="00EF594E" w:rsidP="00707EF5">
      <w:r w:rsidRPr="00707EF5">
        <w:t xml:space="preserve">На сьогодні </w:t>
      </w:r>
      <w:proofErr w:type="spellStart"/>
      <w:r w:rsidRPr="00707EF5">
        <w:t>MySQL</w:t>
      </w:r>
      <w:proofErr w:type="spellEnd"/>
      <w:r w:rsidRPr="00707EF5">
        <w:t xml:space="preserve"> є однією з найпопулярніших систем керування базами даних. </w:t>
      </w:r>
      <w:proofErr w:type="spellStart"/>
      <w:r w:rsidRPr="00707EF5">
        <w:t>MySQL</w:t>
      </w:r>
      <w:proofErr w:type="spellEnd"/>
      <w:r w:rsidRPr="00707EF5">
        <w:t xml:space="preserve"> пропонує широкий спектр функцій, які забезпечують безпечне середовище для зберігання, обслуговування та витягування даних.</w:t>
      </w:r>
    </w:p>
    <w:p w14:paraId="778546E8" w14:textId="77777777" w:rsidR="00EF594E" w:rsidRPr="00707EF5" w:rsidRDefault="00EF594E" w:rsidP="00707EF5">
      <w:proofErr w:type="spellStart"/>
      <w:r w:rsidRPr="00707EF5">
        <w:t>MySQL</w:t>
      </w:r>
      <w:proofErr w:type="spellEnd"/>
      <w:r w:rsidRPr="00707EF5">
        <w:t xml:space="preserve"> </w:t>
      </w:r>
      <w:r w:rsidR="00CD2525">
        <w:t>забезпечує своїм користувачам</w:t>
      </w:r>
      <w:r w:rsidRPr="00707EF5">
        <w:t xml:space="preserve"> висок</w:t>
      </w:r>
      <w:r w:rsidR="00CD2525">
        <w:t>у швидкість</w:t>
      </w:r>
      <w:r w:rsidRPr="00707EF5">
        <w:t>, надійн</w:t>
      </w:r>
      <w:r w:rsidR="00CD2525">
        <w:t>е</w:t>
      </w:r>
      <w:r w:rsidRPr="00707EF5">
        <w:t xml:space="preserve"> та прост</w:t>
      </w:r>
      <w:r w:rsidR="00CD2525">
        <w:t>е</w:t>
      </w:r>
      <w:r w:rsidRPr="00707EF5">
        <w:t xml:space="preserve"> </w:t>
      </w:r>
      <w:r w:rsidR="00CD2525">
        <w:t xml:space="preserve">розгортання та </w:t>
      </w:r>
      <w:proofErr w:type="spellStart"/>
      <w:r w:rsidR="00CD2525">
        <w:t>експлуатаці</w:t>
      </w:r>
      <w:proofErr w:type="spellEnd"/>
      <w:r w:rsidR="00CD2525">
        <w:t xml:space="preserve">. </w:t>
      </w:r>
      <w:r w:rsidRPr="00707EF5">
        <w:t xml:space="preserve">Багато мов програмування, наприклад, C++, </w:t>
      </w:r>
      <w:proofErr w:type="spellStart"/>
      <w:r w:rsidRPr="00707EF5">
        <w:t>Perl</w:t>
      </w:r>
      <w:proofErr w:type="spellEnd"/>
      <w:r w:rsidRPr="00707EF5">
        <w:t xml:space="preserve">, PHP, </w:t>
      </w:r>
      <w:proofErr w:type="spellStart"/>
      <w:r w:rsidRPr="00707EF5">
        <w:t>J</w:t>
      </w:r>
      <w:r w:rsidR="001B2008">
        <w:t>а</w:t>
      </w:r>
      <w:r w:rsidRPr="00707EF5">
        <w:t>v</w:t>
      </w:r>
      <w:r w:rsidR="001B2008">
        <w:t>а</w:t>
      </w:r>
      <w:proofErr w:type="spellEnd"/>
      <w:r w:rsidRPr="00707EF5">
        <w:t xml:space="preserve">, </w:t>
      </w:r>
      <w:proofErr w:type="spellStart"/>
      <w:r w:rsidRPr="00707EF5">
        <w:t>Python</w:t>
      </w:r>
      <w:proofErr w:type="spellEnd"/>
      <w:r w:rsidRPr="00707EF5">
        <w:t xml:space="preserve">, мають програмні інтерфейси для з'єднання з </w:t>
      </w:r>
      <w:proofErr w:type="spellStart"/>
      <w:r w:rsidRPr="00707EF5">
        <w:t>MySQL</w:t>
      </w:r>
      <w:proofErr w:type="spellEnd"/>
      <w:r w:rsidRPr="00707EF5">
        <w:t xml:space="preserve"> з дода</w:t>
      </w:r>
      <w:r w:rsidR="00CD2525">
        <w:t xml:space="preserve">тків, написаних на таких мовах, що забезпечить можливість розробки функціоналу системи на різних мовах. </w:t>
      </w:r>
    </w:p>
    <w:p w14:paraId="4EFE2047" w14:textId="77777777" w:rsidR="00905D72" w:rsidRDefault="00905D72" w:rsidP="00707EF5">
      <w:r>
        <w:t>Таким чином, в цьому розділі представлені результати формалізації розрахунку показників, в</w:t>
      </w:r>
      <w:r w:rsidR="00EF594E" w:rsidRPr="00707EF5">
        <w:t>ирішен</w:t>
      </w:r>
      <w:r>
        <w:t xml:space="preserve">і </w:t>
      </w:r>
      <w:r w:rsidR="00EF594E" w:rsidRPr="00707EF5">
        <w:t>питан</w:t>
      </w:r>
      <w:r>
        <w:t xml:space="preserve">ня </w:t>
      </w:r>
      <w:proofErr w:type="spellStart"/>
      <w:r>
        <w:t>зберження</w:t>
      </w:r>
      <w:proofErr w:type="spellEnd"/>
      <w:r>
        <w:t xml:space="preserve"> даних, що будуть розраховуватись. Це дозволяє перейти до створення програмного забезпечення.</w:t>
      </w:r>
    </w:p>
    <w:p w14:paraId="06291026" w14:textId="77777777" w:rsidR="00316F27" w:rsidRPr="007932D6" w:rsidRDefault="00316F27" w:rsidP="00316F27">
      <w:pPr>
        <w:pStyle w:val="1"/>
        <w:rPr>
          <w:lang w:val="ru-RU"/>
        </w:rPr>
      </w:pPr>
      <w:bookmarkStart w:id="38" w:name="_Toc169612928"/>
      <w:r w:rsidRPr="007932D6">
        <w:rPr>
          <w:lang w:val="ru-RU"/>
        </w:rPr>
        <w:lastRenderedPageBreak/>
        <w:t xml:space="preserve">3 </w:t>
      </w:r>
      <w:r w:rsidR="00663D20" w:rsidRPr="007932D6">
        <w:rPr>
          <w:lang w:val="ru-RU"/>
        </w:rPr>
        <w:t>Проєктування програми для розрахунку</w:t>
      </w:r>
      <w:r w:rsidRPr="007932D6">
        <w:rPr>
          <w:lang w:val="ru-RU"/>
        </w:rPr>
        <w:t xml:space="preserve"> </w:t>
      </w:r>
      <w:r w:rsidR="00663D20" w:rsidRPr="007932D6">
        <w:rPr>
          <w:lang w:val="ru-RU"/>
        </w:rPr>
        <w:t>показників</w:t>
      </w:r>
      <w:r w:rsidRPr="007932D6">
        <w:rPr>
          <w:lang w:val="ru-RU"/>
        </w:rPr>
        <w:t xml:space="preserve"> розподілу навчального навантаження</w:t>
      </w:r>
      <w:bookmarkEnd w:id="37"/>
      <w:bookmarkEnd w:id="38"/>
    </w:p>
    <w:p w14:paraId="705D38CD" w14:textId="77777777" w:rsidR="00316F27" w:rsidRPr="007932D6" w:rsidRDefault="00316F27" w:rsidP="00316F27">
      <w:pPr>
        <w:pStyle w:val="20"/>
        <w:rPr>
          <w:lang w:val="ru-RU"/>
        </w:rPr>
      </w:pPr>
      <w:bookmarkStart w:id="39" w:name="_Toc169612929"/>
      <w:bookmarkStart w:id="40" w:name="_Toc43292757"/>
      <w:bookmarkStart w:id="41" w:name="_Toc135086157"/>
      <w:bookmarkStart w:id="42" w:name="_Toc167491281"/>
      <w:r w:rsidRPr="007932D6">
        <w:rPr>
          <w:lang w:val="ru-RU"/>
        </w:rPr>
        <w:t xml:space="preserve">3.1 </w:t>
      </w:r>
      <w:proofErr w:type="spellStart"/>
      <w:r w:rsidRPr="007932D6">
        <w:rPr>
          <w:lang w:val="ru-RU"/>
        </w:rPr>
        <w:t>Розробка</w:t>
      </w:r>
      <w:proofErr w:type="spellEnd"/>
      <w:r w:rsidRPr="007932D6">
        <w:rPr>
          <w:lang w:val="ru-RU"/>
        </w:rPr>
        <w:t xml:space="preserve"> </w:t>
      </w:r>
      <w:proofErr w:type="spellStart"/>
      <w:r w:rsidRPr="007932D6">
        <w:rPr>
          <w:lang w:val="ru-RU"/>
        </w:rPr>
        <w:t>завдання</w:t>
      </w:r>
      <w:proofErr w:type="spellEnd"/>
      <w:r w:rsidRPr="007932D6">
        <w:rPr>
          <w:lang w:val="ru-RU"/>
        </w:rPr>
        <w:t xml:space="preserve"> на </w:t>
      </w:r>
      <w:proofErr w:type="spellStart"/>
      <w:r w:rsidRPr="007932D6">
        <w:rPr>
          <w:lang w:val="ru-RU"/>
        </w:rPr>
        <w:t>створення</w:t>
      </w:r>
      <w:proofErr w:type="spellEnd"/>
      <w:r w:rsidRPr="007932D6">
        <w:rPr>
          <w:lang w:val="ru-RU"/>
        </w:rPr>
        <w:t xml:space="preserve"> </w:t>
      </w:r>
      <w:proofErr w:type="spellStart"/>
      <w:r w:rsidRPr="007932D6">
        <w:rPr>
          <w:lang w:val="ru-RU"/>
        </w:rPr>
        <w:t>програмного</w:t>
      </w:r>
      <w:proofErr w:type="spellEnd"/>
      <w:r w:rsidRPr="007932D6">
        <w:rPr>
          <w:lang w:val="ru-RU"/>
        </w:rPr>
        <w:t xml:space="preserve"> </w:t>
      </w:r>
      <w:proofErr w:type="spellStart"/>
      <w:r w:rsidRPr="007932D6">
        <w:rPr>
          <w:lang w:val="ru-RU"/>
        </w:rPr>
        <w:t>рішення</w:t>
      </w:r>
      <w:bookmarkEnd w:id="39"/>
      <w:proofErr w:type="spellEnd"/>
      <w:r w:rsidRPr="007932D6">
        <w:rPr>
          <w:lang w:val="ru-RU"/>
        </w:rPr>
        <w:t xml:space="preserve"> </w:t>
      </w:r>
      <w:bookmarkEnd w:id="40"/>
      <w:bookmarkEnd w:id="41"/>
      <w:bookmarkEnd w:id="42"/>
    </w:p>
    <w:p w14:paraId="4358F6C0" w14:textId="77777777" w:rsidR="00316F27" w:rsidRPr="007932D6" w:rsidRDefault="00316F27" w:rsidP="00316F27">
      <w:pPr>
        <w:pStyle w:val="3"/>
        <w:rPr>
          <w:lang w:val="ru-RU"/>
        </w:rPr>
      </w:pPr>
      <w:bookmarkStart w:id="43" w:name="_Toc135086158"/>
      <w:bookmarkStart w:id="44" w:name="_Toc167491282"/>
      <w:bookmarkStart w:id="45" w:name="_Toc169612930"/>
      <w:r w:rsidRPr="007932D6">
        <w:rPr>
          <w:lang w:val="ru-RU"/>
        </w:rPr>
        <w:t xml:space="preserve">3.1.1 </w:t>
      </w:r>
      <w:proofErr w:type="spellStart"/>
      <w:r w:rsidRPr="007932D6">
        <w:rPr>
          <w:lang w:val="ru-RU"/>
        </w:rPr>
        <w:t>Ідентифікація</w:t>
      </w:r>
      <w:proofErr w:type="spellEnd"/>
      <w:r w:rsidRPr="007932D6">
        <w:rPr>
          <w:lang w:val="ru-RU"/>
        </w:rPr>
        <w:t xml:space="preserve"> продукту</w:t>
      </w:r>
      <w:bookmarkEnd w:id="43"/>
      <w:bookmarkEnd w:id="44"/>
      <w:bookmarkEnd w:id="45"/>
    </w:p>
    <w:p w14:paraId="46FEFB57" w14:textId="77777777" w:rsidR="00316F27" w:rsidRPr="00C316AD" w:rsidRDefault="00316F27" w:rsidP="00316F27">
      <w:r w:rsidRPr="00C316AD">
        <w:t>Формулювання завдання на розробку програмного забезпечення здійснюється відповідно до ISO/IEC/IEEE 29148 [2</w:t>
      </w:r>
      <w:r w:rsidR="00707EF5">
        <w:t>2</w:t>
      </w:r>
      <w:r w:rsidRPr="00C316AD">
        <w:t xml:space="preserve">]. Згідно цього документу має бути створена </w:t>
      </w:r>
      <w:proofErr w:type="spellStart"/>
      <w:r w:rsidRPr="00C316AD">
        <w:t>Softw</w:t>
      </w:r>
      <w:r w:rsidR="001B2008">
        <w:t>а</w:t>
      </w:r>
      <w:r w:rsidRPr="00C316AD">
        <w:t>re</w:t>
      </w:r>
      <w:proofErr w:type="spellEnd"/>
      <w:r w:rsidRPr="00C316AD">
        <w:t xml:space="preserve"> </w:t>
      </w:r>
      <w:proofErr w:type="spellStart"/>
      <w:r w:rsidRPr="00C316AD">
        <w:t>Requirements</w:t>
      </w:r>
      <w:proofErr w:type="spellEnd"/>
      <w:r w:rsidRPr="00C316AD">
        <w:t xml:space="preserve"> </w:t>
      </w:r>
      <w:proofErr w:type="spellStart"/>
      <w:r w:rsidRPr="00C316AD">
        <w:t>Specific</w:t>
      </w:r>
      <w:r w:rsidR="001B2008">
        <w:t>а</w:t>
      </w:r>
      <w:r w:rsidRPr="00C316AD">
        <w:t>tion</w:t>
      </w:r>
      <w:proofErr w:type="spellEnd"/>
      <w:r w:rsidRPr="00C316AD">
        <w:t xml:space="preserve"> (SRS, специфікація вимог до програмного забезпечення), яка є аналогом технічного завдання на розробку програмного забезпечення. </w:t>
      </w:r>
      <w:bookmarkStart w:id="46" w:name="_Toc43292759"/>
    </w:p>
    <w:bookmarkEnd w:id="46"/>
    <w:p w14:paraId="3EFD1F68" w14:textId="77777777" w:rsidR="00DE5B00" w:rsidRPr="00DE5B00" w:rsidRDefault="00DE5B00" w:rsidP="00DE5B00">
      <w:r w:rsidRPr="00DE5B00">
        <w:t>Специфікація вимог до програмного забезпечення (</w:t>
      </w:r>
      <w:proofErr w:type="spellStart"/>
      <w:r w:rsidRPr="00DE5B00">
        <w:t>Softw</w:t>
      </w:r>
      <w:r w:rsidR="001B2008">
        <w:t>а</w:t>
      </w:r>
      <w:r w:rsidRPr="00DE5B00">
        <w:t>re</w:t>
      </w:r>
      <w:proofErr w:type="spellEnd"/>
      <w:r w:rsidRPr="00DE5B00">
        <w:t xml:space="preserve"> </w:t>
      </w:r>
      <w:proofErr w:type="spellStart"/>
      <w:r w:rsidRPr="00DE5B00">
        <w:t>Requirements</w:t>
      </w:r>
      <w:proofErr w:type="spellEnd"/>
      <w:r w:rsidRPr="00DE5B00">
        <w:t xml:space="preserve"> </w:t>
      </w:r>
      <w:proofErr w:type="spellStart"/>
      <w:r w:rsidRPr="00DE5B00">
        <w:t>Specific</w:t>
      </w:r>
      <w:r w:rsidR="001B2008">
        <w:t>а</w:t>
      </w:r>
      <w:r w:rsidRPr="00DE5B00">
        <w:t>tion</w:t>
      </w:r>
      <w:proofErr w:type="spellEnd"/>
      <w:r w:rsidRPr="00DE5B00">
        <w:t>, SRS) – це докладний опис вимог до програмної системи, який складається до початку детального проектування з метою зменшення кількості майбутніх змін</w:t>
      </w:r>
      <w:r>
        <w:t xml:space="preserve"> [22]</w:t>
      </w:r>
      <w:r w:rsidRPr="00DE5B00">
        <w:t>. Цей документ містить як необхідні, так і достатні вимоги для успішної реалізації проекту. Щоб розробити вимоги, розробник повинен мати чітке і повне розуміння продукту, що досягається шляхом тісної співпраці з командою проекту та клієнтом протягом всього процесу розробки.</w:t>
      </w:r>
    </w:p>
    <w:p w14:paraId="0FAABAB7" w14:textId="77777777" w:rsidR="00DE5B00" w:rsidRPr="00DE5B00" w:rsidRDefault="00DE5B00" w:rsidP="00DE5B00">
      <w:r w:rsidRPr="00DE5B00">
        <w:t>Назва програмного забезпечення</w:t>
      </w:r>
      <w:r>
        <w:t>, що розроблюється</w:t>
      </w:r>
      <w:r w:rsidRPr="00DE5B00">
        <w:t xml:space="preserve"> – компонент для розрахунку статистики розподілу навчального навантаження науково-педагогічних працівників</w:t>
      </w:r>
      <w:r>
        <w:t xml:space="preserve"> (НПП)</w:t>
      </w:r>
      <w:r w:rsidRPr="00DE5B00">
        <w:t xml:space="preserve"> кафедри «</w:t>
      </w:r>
      <w:proofErr w:type="spellStart"/>
      <w:r w:rsidRPr="00DE5B00">
        <w:t>Studylo</w:t>
      </w:r>
      <w:r w:rsidR="001B2008">
        <w:t>а</w:t>
      </w:r>
      <w:r w:rsidRPr="00DE5B00">
        <w:t>d</w:t>
      </w:r>
      <w:proofErr w:type="spellEnd"/>
      <w:r w:rsidRPr="00DE5B00">
        <w:t xml:space="preserve"> </w:t>
      </w:r>
      <w:proofErr w:type="spellStart"/>
      <w:r w:rsidRPr="00DE5B00">
        <w:t>St</w:t>
      </w:r>
      <w:r w:rsidR="001B2008">
        <w:t>а</w:t>
      </w:r>
      <w:r w:rsidRPr="00DE5B00">
        <w:t>t</w:t>
      </w:r>
      <w:proofErr w:type="spellEnd"/>
      <w:r w:rsidRPr="00DE5B00">
        <w:t xml:space="preserve">», </w:t>
      </w:r>
      <w:r>
        <w:t>який доповнює</w:t>
      </w:r>
      <w:r w:rsidRPr="00DE5B00">
        <w:t xml:space="preserve"> функціональні можливості системи підтримки планування навчального навантаження </w:t>
      </w:r>
      <w:r>
        <w:t>НПП</w:t>
      </w:r>
      <w:r w:rsidRPr="00DE5B00">
        <w:t xml:space="preserve"> «SLDOCS» (її розробка та опис представлені у [6]) (далі «SLST</w:t>
      </w:r>
      <w:r w:rsidR="001B2008">
        <w:t>А</w:t>
      </w:r>
      <w:r w:rsidRPr="00DE5B00">
        <w:t>T»).</w:t>
      </w:r>
    </w:p>
    <w:p w14:paraId="23C9C178" w14:textId="77777777" w:rsidR="00DE5B00" w:rsidRPr="00DE5B00" w:rsidRDefault="00DE5B00" w:rsidP="00DE5B00">
      <w:r w:rsidRPr="00DE5B00">
        <w:t>SLST</w:t>
      </w:r>
      <w:r w:rsidR="001B2008">
        <w:t>А</w:t>
      </w:r>
      <w:r w:rsidRPr="00DE5B00">
        <w:t>T признач</w:t>
      </w:r>
      <w:r>
        <w:t>ається</w:t>
      </w:r>
      <w:r w:rsidRPr="00DE5B00">
        <w:t xml:space="preserve"> для використання після підготовки чергового варіанту </w:t>
      </w:r>
      <w:r>
        <w:t>Р</w:t>
      </w:r>
      <w:r w:rsidRPr="00DE5B00">
        <w:t>НН НПП. Його функція полягає у розрахунку визначених параметрів розподілу з точки зору повноти, коректності та якості, відповідно до визначеного математичного забезпечення розрахунків і наданні результатів у зручному для перегляду вигляді.</w:t>
      </w:r>
    </w:p>
    <w:p w14:paraId="0E0FDAE9" w14:textId="77777777" w:rsidR="00DE5B00" w:rsidRPr="007932D6" w:rsidRDefault="00DE5B00" w:rsidP="00DE5B00">
      <w:pPr>
        <w:pStyle w:val="3"/>
        <w:rPr>
          <w:lang w:val="ru-RU"/>
        </w:rPr>
      </w:pPr>
      <w:bookmarkStart w:id="47" w:name="_Toc169612931"/>
      <w:r w:rsidRPr="007932D6">
        <w:rPr>
          <w:lang w:val="ru-RU"/>
        </w:rPr>
        <w:lastRenderedPageBreak/>
        <w:t xml:space="preserve">3.1.2 </w:t>
      </w:r>
      <w:proofErr w:type="spellStart"/>
      <w:r w:rsidRPr="007932D6">
        <w:rPr>
          <w:lang w:val="ru-RU"/>
        </w:rPr>
        <w:t>Глосарій</w:t>
      </w:r>
      <w:bookmarkEnd w:id="47"/>
      <w:proofErr w:type="spellEnd"/>
    </w:p>
    <w:p w14:paraId="114DC69C" w14:textId="77777777" w:rsidR="00DE5B00" w:rsidRPr="00DE5B00" w:rsidRDefault="00DE5B00" w:rsidP="00DE5B00">
      <w:r w:rsidRPr="00DE5B00">
        <w:t>Розробка глосарію дозволяє забезпечити єдине розуміння основних термінів між замовником (</w:t>
      </w:r>
      <w:proofErr w:type="spellStart"/>
      <w:r w:rsidRPr="00DE5B00">
        <w:t>стейкхолдером</w:t>
      </w:r>
      <w:proofErr w:type="spellEnd"/>
      <w:r w:rsidRPr="00DE5B00">
        <w:t>) та розробником програмного забезпечення.</w:t>
      </w:r>
    </w:p>
    <w:p w14:paraId="6FC8F75B" w14:textId="77777777" w:rsidR="00DE5B00" w:rsidRPr="00DE5B00" w:rsidRDefault="00DE5B00" w:rsidP="00DE5B00">
      <w:r w:rsidRPr="00DE5B00">
        <w:t>Кафедра – структурний підрозділ факультету, який організовує і координує навчально-методичну, наукову та освітню роботу в певній академічній дисципліні або галузі знань.</w:t>
      </w:r>
    </w:p>
    <w:p w14:paraId="0BC6501A" w14:textId="77777777" w:rsidR="00DE5B00" w:rsidRPr="00DE5B00" w:rsidRDefault="00DE5B00" w:rsidP="00DE5B00">
      <w:r w:rsidRPr="00DE5B00">
        <w:t>Спеціальність – конкретна галузь знань або професійна спеціалізація, яку студент обирає для навчання з метою отримання ступеня (бакалавр, магістр, кандидат наук тощо).</w:t>
      </w:r>
    </w:p>
    <w:p w14:paraId="51FBBA9A" w14:textId="77777777" w:rsidR="00DE5B00" w:rsidRPr="00DE5B00" w:rsidRDefault="00DE5B00" w:rsidP="00DE5B00">
      <w:r w:rsidRPr="00DE5B00">
        <w:t>Академічна дисципліна – набір знань, умінь та навичок, які вивчаються студентами в рамках конкретної галузі науки або освіти.</w:t>
      </w:r>
    </w:p>
    <w:p w14:paraId="413298E3" w14:textId="77777777" w:rsidR="00DE5B00" w:rsidRPr="00DE5B00" w:rsidRDefault="00DE5B00" w:rsidP="00905D72">
      <w:r w:rsidRPr="00DE5B00">
        <w:t>Група – об'єднання студентів, які навчаються за однією спеціальністю або програмою і почали навчання одночасно.</w:t>
      </w:r>
    </w:p>
    <w:p w14:paraId="4D20085E" w14:textId="77777777" w:rsidR="00DE5B00" w:rsidRPr="00DE5B00" w:rsidRDefault="00DE5B00" w:rsidP="00DE5B00">
      <w:r w:rsidRPr="00DE5B00">
        <w:t>Академічна година – мінімальна облікова одиниця навчального часу, що триває 40-45 хвилин. Дві академічні години складають пару, лекційне або практичне заняття.</w:t>
      </w:r>
    </w:p>
    <w:p w14:paraId="60EDD810" w14:textId="77777777" w:rsidR="00DE5B00" w:rsidRPr="00DE5B00" w:rsidRDefault="00DE5B00" w:rsidP="00DE5B00">
      <w:r w:rsidRPr="00DE5B00">
        <w:t>Викладач – особа, яка має відповідну кваліфікацію, знання та досвід у своїй галузі, і передає ці знання студентам через лекції, семінари, лабораторні заняття та інші форми навчання.</w:t>
      </w:r>
    </w:p>
    <w:p w14:paraId="1F86B674" w14:textId="77777777" w:rsidR="00DE5B00" w:rsidRPr="007932D6" w:rsidRDefault="00DE5B00" w:rsidP="00DE5B00">
      <w:pPr>
        <w:pStyle w:val="3"/>
        <w:rPr>
          <w:lang w:val="ru-RU"/>
        </w:rPr>
      </w:pPr>
      <w:bookmarkStart w:id="48" w:name="_Toc169612932"/>
      <w:r w:rsidRPr="007932D6">
        <w:rPr>
          <w:lang w:val="ru-RU"/>
        </w:rPr>
        <w:t xml:space="preserve">3.1.3 </w:t>
      </w:r>
      <w:proofErr w:type="spellStart"/>
      <w:r w:rsidRPr="007932D6">
        <w:rPr>
          <w:lang w:val="ru-RU"/>
        </w:rPr>
        <w:t>Вимоги</w:t>
      </w:r>
      <w:proofErr w:type="spellEnd"/>
      <w:r w:rsidRPr="007932D6">
        <w:rPr>
          <w:lang w:val="ru-RU"/>
        </w:rPr>
        <w:t xml:space="preserve"> до </w:t>
      </w:r>
      <w:proofErr w:type="spellStart"/>
      <w:r w:rsidRPr="007932D6">
        <w:rPr>
          <w:lang w:val="ru-RU"/>
        </w:rPr>
        <w:t>програмного</w:t>
      </w:r>
      <w:proofErr w:type="spellEnd"/>
      <w:r w:rsidRPr="007932D6">
        <w:rPr>
          <w:lang w:val="ru-RU"/>
        </w:rPr>
        <w:t xml:space="preserve"> </w:t>
      </w:r>
      <w:proofErr w:type="spellStart"/>
      <w:r w:rsidRPr="007932D6">
        <w:rPr>
          <w:lang w:val="ru-RU"/>
        </w:rPr>
        <w:t>рішення</w:t>
      </w:r>
      <w:bookmarkEnd w:id="48"/>
      <w:proofErr w:type="spellEnd"/>
    </w:p>
    <w:p w14:paraId="0E12556A" w14:textId="77777777" w:rsidR="00DE5B00" w:rsidRPr="00DE5B00" w:rsidRDefault="00DE5B00" w:rsidP="00DE5B00">
      <w:r w:rsidRPr="00DE5B00">
        <w:t xml:space="preserve">Вимоги до програмного забезпечення діляться на функціональні (що повинно робити програмне забезпечення) та нефункціональні (як повинно функціонувати програмне забезпечення або система, до якої </w:t>
      </w:r>
      <w:r>
        <w:br/>
      </w:r>
      <w:r w:rsidRPr="00DE5B00">
        <w:t>воно інтегроване)</w:t>
      </w:r>
      <w:r>
        <w:t xml:space="preserve"> [23]</w:t>
      </w:r>
      <w:r w:rsidRPr="00DE5B00">
        <w:t>.</w:t>
      </w:r>
    </w:p>
    <w:p w14:paraId="70636BBE" w14:textId="77777777" w:rsidR="00DE5B00" w:rsidRPr="00DE5B00" w:rsidRDefault="00DE5B00" w:rsidP="00DE5B00">
      <w:r w:rsidRPr="00DE5B00">
        <w:t xml:space="preserve">Функціональні вимоги визначають, що має бути реалізовано в продукті або системі, включаючи дії, які користувачі повинні виконувати при взаємодії з системою. Нефункціональні вимоги, навпаки, вказують, як система або </w:t>
      </w:r>
      <w:r w:rsidRPr="00DE5B00">
        <w:lastRenderedPageBreak/>
        <w:t>програмний продукт повинен функціонувати, а також описують якість або характеристики, які вона повинна мати [23].</w:t>
      </w:r>
    </w:p>
    <w:p w14:paraId="3129469E" w14:textId="77777777" w:rsidR="00DE5B00" w:rsidRPr="00DE5B00" w:rsidRDefault="00DE5B00" w:rsidP="00DE5B00">
      <w:r w:rsidRPr="00DE5B00">
        <w:t>Функціональні вимоги описують поведінку програмного рішення, яке потрібно розробити, щоб користувачі могли ефективно виконувати свої завдання відповідно до бізнес-потреб та індивідуальних вимог.</w:t>
      </w:r>
    </w:p>
    <w:p w14:paraId="1786F923" w14:textId="77777777" w:rsidR="00DE5B00" w:rsidRPr="00DE5B00" w:rsidRDefault="00DE5B00" w:rsidP="00DE5B00">
      <w:r w:rsidRPr="00DE5B00">
        <w:t>Функціонал цього компоненту буде доступний лише одному типу користувачів – розробнику плану навчального навантаження. Він має бути реалізований у вигляді додаткового меню, доступ до якого відкривається після завантаження нового варіанту навчального навантаження до бази даних. Існуюча система аутентифікації забезпечує достатній рівень доступу.</w:t>
      </w:r>
    </w:p>
    <w:p w14:paraId="3010701C" w14:textId="77777777" w:rsidR="00316F27" w:rsidRPr="00C316AD" w:rsidRDefault="00316F27" w:rsidP="00316F27">
      <w:r w:rsidRPr="00C316AD">
        <w:t>В ході розрахунку навантаження мають бути створені три варіанти веб-сторінок із статистикою:</w:t>
      </w:r>
    </w:p>
    <w:p w14:paraId="01A9A516" w14:textId="77777777" w:rsidR="00316F27" w:rsidRPr="00C316AD" w:rsidRDefault="00316F27" w:rsidP="00F008D6">
      <w:pPr>
        <w:numPr>
          <w:ilvl w:val="0"/>
          <w:numId w:val="2"/>
        </w:numPr>
      </w:pPr>
      <w:r w:rsidRPr="00C316AD">
        <w:t>сторінка «Зведена таблиця навчального навантаженн</w:t>
      </w:r>
      <w:r w:rsidR="00173AB6">
        <w:t>я» (її шаблон представлений на рис.</w:t>
      </w:r>
      <w:r w:rsidR="00DE5B00">
        <w:t> </w:t>
      </w:r>
      <w:r w:rsidR="00173AB6">
        <w:t>2.1</w:t>
      </w:r>
      <w:r w:rsidR="00173AB6" w:rsidRPr="007932D6">
        <w:rPr>
          <w:lang w:val="ru-RU"/>
        </w:rPr>
        <w:t>)</w:t>
      </w:r>
      <w:r w:rsidRPr="00C316AD">
        <w:t>;</w:t>
      </w:r>
    </w:p>
    <w:p w14:paraId="642EF855" w14:textId="77777777" w:rsidR="00316F27" w:rsidRPr="00C316AD" w:rsidRDefault="00316F27" w:rsidP="00F008D6">
      <w:pPr>
        <w:numPr>
          <w:ilvl w:val="0"/>
          <w:numId w:val="2"/>
        </w:numPr>
      </w:pPr>
      <w:r w:rsidRPr="00C316AD">
        <w:t>сторінка «Якісна характеристика розподілу навчального навантаження викладачів» (її шаблон представлений на рис.</w:t>
      </w:r>
      <w:r w:rsidR="00DE5B00">
        <w:t> </w:t>
      </w:r>
      <w:r w:rsidRPr="00C316AD">
        <w:t>2.2);</w:t>
      </w:r>
    </w:p>
    <w:p w14:paraId="78F9CFAF" w14:textId="77777777" w:rsidR="00316F27" w:rsidRPr="00C316AD" w:rsidRDefault="00316F27" w:rsidP="00F008D6">
      <w:pPr>
        <w:numPr>
          <w:ilvl w:val="0"/>
          <w:numId w:val="2"/>
        </w:numPr>
      </w:pPr>
      <w:r w:rsidRPr="00C316AD">
        <w:t>сторінка «Якісна характеристика розподілу навчального навантаження викладачів за видами занять» (її шаблон представлений на рис.</w:t>
      </w:r>
      <w:r w:rsidR="00DE5B00">
        <w:t> </w:t>
      </w:r>
      <w:r w:rsidRPr="00C316AD">
        <w:t>2.3).</w:t>
      </w:r>
    </w:p>
    <w:p w14:paraId="22A16D14" w14:textId="77777777" w:rsidR="00173AB6" w:rsidRPr="007932D6" w:rsidRDefault="00EF594E" w:rsidP="00173AB6">
      <w:pPr>
        <w:rPr>
          <w:lang w:val="ru-RU" w:eastAsia="en-US"/>
        </w:rPr>
      </w:pPr>
      <w:proofErr w:type="spellStart"/>
      <w:r w:rsidRPr="007932D6">
        <w:rPr>
          <w:lang w:val="ru-RU" w:eastAsia="en-US"/>
        </w:rPr>
        <w:t>Представлені</w:t>
      </w:r>
      <w:proofErr w:type="spellEnd"/>
      <w:r w:rsidRPr="007932D6">
        <w:rPr>
          <w:lang w:val="ru-RU" w:eastAsia="en-US"/>
        </w:rPr>
        <w:t xml:space="preserve"> </w:t>
      </w:r>
      <w:proofErr w:type="spellStart"/>
      <w:r w:rsidRPr="007932D6">
        <w:rPr>
          <w:lang w:val="ru-RU" w:eastAsia="en-US"/>
        </w:rPr>
        <w:t>форми</w:t>
      </w:r>
      <w:proofErr w:type="spellEnd"/>
      <w:r w:rsidRPr="007932D6">
        <w:rPr>
          <w:lang w:val="ru-RU" w:eastAsia="en-US"/>
        </w:rPr>
        <w:t xml:space="preserve"> </w:t>
      </w:r>
      <w:proofErr w:type="spellStart"/>
      <w:r w:rsidRPr="007932D6">
        <w:rPr>
          <w:lang w:val="ru-RU" w:eastAsia="en-US"/>
        </w:rPr>
        <w:t>отримані</w:t>
      </w:r>
      <w:proofErr w:type="spellEnd"/>
      <w:r w:rsidRPr="007932D6">
        <w:rPr>
          <w:lang w:val="ru-RU" w:eastAsia="en-US"/>
        </w:rPr>
        <w:t xml:space="preserve"> на </w:t>
      </w:r>
      <w:proofErr w:type="spellStart"/>
      <w:r w:rsidRPr="007932D6">
        <w:rPr>
          <w:lang w:val="ru-RU" w:eastAsia="en-US"/>
        </w:rPr>
        <w:t>основі</w:t>
      </w:r>
      <w:proofErr w:type="spellEnd"/>
      <w:r w:rsidRPr="007932D6">
        <w:rPr>
          <w:lang w:val="ru-RU" w:eastAsia="en-US"/>
        </w:rPr>
        <w:t xml:space="preserve"> одного з </w:t>
      </w:r>
      <w:proofErr w:type="spellStart"/>
      <w:r w:rsidRPr="007932D6">
        <w:rPr>
          <w:lang w:val="ru-RU" w:eastAsia="en-US"/>
        </w:rPr>
        <w:t>варіантів</w:t>
      </w:r>
      <w:proofErr w:type="spellEnd"/>
      <w:r w:rsidRPr="007932D6">
        <w:rPr>
          <w:lang w:val="ru-RU" w:eastAsia="en-US"/>
        </w:rPr>
        <w:t xml:space="preserve"> </w:t>
      </w:r>
      <w:proofErr w:type="spellStart"/>
      <w:r w:rsidRPr="007932D6">
        <w:rPr>
          <w:lang w:val="ru-RU" w:eastAsia="en-US"/>
        </w:rPr>
        <w:t>розподілу</w:t>
      </w:r>
      <w:proofErr w:type="spellEnd"/>
      <w:r w:rsidRPr="007932D6">
        <w:rPr>
          <w:lang w:val="ru-RU" w:eastAsia="en-US"/>
        </w:rPr>
        <w:t xml:space="preserve"> </w:t>
      </w:r>
      <w:proofErr w:type="spellStart"/>
      <w:r w:rsidRPr="007932D6">
        <w:rPr>
          <w:lang w:val="ru-RU" w:eastAsia="en-US"/>
        </w:rPr>
        <w:t>навчального</w:t>
      </w:r>
      <w:proofErr w:type="spellEnd"/>
      <w:r w:rsidRPr="007932D6">
        <w:rPr>
          <w:lang w:val="ru-RU" w:eastAsia="en-US"/>
        </w:rPr>
        <w:t xml:space="preserve"> </w:t>
      </w:r>
      <w:proofErr w:type="spellStart"/>
      <w:r w:rsidRPr="007932D6">
        <w:rPr>
          <w:lang w:val="ru-RU" w:eastAsia="en-US"/>
        </w:rPr>
        <w:t>навантаження</w:t>
      </w:r>
      <w:proofErr w:type="spellEnd"/>
      <w:r w:rsidRPr="007932D6">
        <w:rPr>
          <w:lang w:val="ru-RU" w:eastAsia="en-US"/>
        </w:rPr>
        <w:t xml:space="preserve">, </w:t>
      </w:r>
      <w:proofErr w:type="spellStart"/>
      <w:r w:rsidRPr="007932D6">
        <w:rPr>
          <w:lang w:val="ru-RU" w:eastAsia="en-US"/>
        </w:rPr>
        <w:t>завантаженого</w:t>
      </w:r>
      <w:proofErr w:type="spellEnd"/>
      <w:r w:rsidRPr="007932D6">
        <w:rPr>
          <w:lang w:val="ru-RU" w:eastAsia="en-US"/>
        </w:rPr>
        <w:t xml:space="preserve"> до </w:t>
      </w:r>
      <w:proofErr w:type="spellStart"/>
      <w:r w:rsidRPr="007932D6">
        <w:rPr>
          <w:lang w:val="ru-RU" w:eastAsia="en-US"/>
        </w:rPr>
        <w:t>бази</w:t>
      </w:r>
      <w:proofErr w:type="spellEnd"/>
      <w:r w:rsidRPr="007932D6">
        <w:rPr>
          <w:lang w:val="ru-RU" w:eastAsia="en-US"/>
        </w:rPr>
        <w:t xml:space="preserve"> </w:t>
      </w:r>
      <w:proofErr w:type="spellStart"/>
      <w:r w:rsidRPr="007932D6">
        <w:rPr>
          <w:lang w:val="ru-RU" w:eastAsia="en-US"/>
        </w:rPr>
        <w:t>даних</w:t>
      </w:r>
      <w:proofErr w:type="spellEnd"/>
      <w:r w:rsidRPr="007932D6">
        <w:rPr>
          <w:lang w:val="ru-RU" w:eastAsia="en-US"/>
        </w:rPr>
        <w:t xml:space="preserve"> «</w:t>
      </w:r>
      <w:r w:rsidRPr="00EF594E">
        <w:rPr>
          <w:lang w:val="en-US" w:eastAsia="en-US"/>
        </w:rPr>
        <w:t>SLDOCS</w:t>
      </w:r>
      <w:r w:rsidRPr="007932D6">
        <w:rPr>
          <w:lang w:val="ru-RU" w:eastAsia="en-US"/>
        </w:rPr>
        <w:t xml:space="preserve">». </w:t>
      </w:r>
      <w:proofErr w:type="spellStart"/>
      <w:r w:rsidRPr="007932D6">
        <w:rPr>
          <w:lang w:val="ru-RU" w:eastAsia="en-US"/>
        </w:rPr>
        <w:t>Це</w:t>
      </w:r>
      <w:proofErr w:type="spellEnd"/>
      <w:r w:rsidRPr="007932D6">
        <w:rPr>
          <w:lang w:val="ru-RU" w:eastAsia="en-US"/>
        </w:rPr>
        <w:t xml:space="preserve"> </w:t>
      </w:r>
      <w:proofErr w:type="spellStart"/>
      <w:r w:rsidRPr="007932D6">
        <w:rPr>
          <w:lang w:val="ru-RU" w:eastAsia="en-US"/>
        </w:rPr>
        <w:t>означає</w:t>
      </w:r>
      <w:proofErr w:type="spellEnd"/>
      <w:r w:rsidRPr="007932D6">
        <w:rPr>
          <w:lang w:val="ru-RU" w:eastAsia="en-US"/>
        </w:rPr>
        <w:t xml:space="preserve">, </w:t>
      </w:r>
      <w:proofErr w:type="spellStart"/>
      <w:r w:rsidRPr="007932D6">
        <w:rPr>
          <w:lang w:val="ru-RU" w:eastAsia="en-US"/>
        </w:rPr>
        <w:t>що</w:t>
      </w:r>
      <w:proofErr w:type="spellEnd"/>
      <w:r w:rsidRPr="007932D6">
        <w:rPr>
          <w:lang w:val="ru-RU" w:eastAsia="en-US"/>
        </w:rPr>
        <w:t xml:space="preserve"> </w:t>
      </w:r>
      <w:proofErr w:type="spellStart"/>
      <w:r w:rsidRPr="007932D6">
        <w:rPr>
          <w:lang w:val="ru-RU" w:eastAsia="en-US"/>
        </w:rPr>
        <w:t>після</w:t>
      </w:r>
      <w:proofErr w:type="spellEnd"/>
      <w:r w:rsidRPr="007932D6">
        <w:rPr>
          <w:lang w:val="ru-RU" w:eastAsia="en-US"/>
        </w:rPr>
        <w:t xml:space="preserve"> </w:t>
      </w:r>
      <w:proofErr w:type="spellStart"/>
      <w:r w:rsidRPr="007932D6">
        <w:rPr>
          <w:lang w:val="ru-RU" w:eastAsia="en-US"/>
        </w:rPr>
        <w:t>створення</w:t>
      </w:r>
      <w:proofErr w:type="spellEnd"/>
      <w:r w:rsidRPr="007932D6">
        <w:rPr>
          <w:lang w:val="ru-RU" w:eastAsia="en-US"/>
        </w:rPr>
        <w:t xml:space="preserve"> «</w:t>
      </w:r>
      <w:r w:rsidRPr="00EF594E">
        <w:rPr>
          <w:lang w:val="en-US" w:eastAsia="en-US"/>
        </w:rPr>
        <w:t>SLST</w:t>
      </w:r>
      <w:r w:rsidR="001B2008" w:rsidRPr="007932D6">
        <w:rPr>
          <w:lang w:val="ru-RU" w:eastAsia="en-US"/>
        </w:rPr>
        <w:t>А</w:t>
      </w:r>
      <w:r w:rsidRPr="00EF594E">
        <w:rPr>
          <w:lang w:val="en-US" w:eastAsia="en-US"/>
        </w:rPr>
        <w:t>TS</w:t>
      </w:r>
      <w:r w:rsidRPr="007932D6">
        <w:rPr>
          <w:lang w:val="ru-RU" w:eastAsia="en-US"/>
        </w:rPr>
        <w:t xml:space="preserve">» </w:t>
      </w:r>
      <w:proofErr w:type="spellStart"/>
      <w:r w:rsidRPr="007932D6">
        <w:rPr>
          <w:lang w:val="ru-RU" w:eastAsia="en-US"/>
        </w:rPr>
        <w:t>можна</w:t>
      </w:r>
      <w:proofErr w:type="spellEnd"/>
      <w:r w:rsidRPr="007932D6">
        <w:rPr>
          <w:lang w:val="ru-RU" w:eastAsia="en-US"/>
        </w:rPr>
        <w:t xml:space="preserve"> буде </w:t>
      </w:r>
      <w:proofErr w:type="spellStart"/>
      <w:r w:rsidRPr="007932D6">
        <w:rPr>
          <w:lang w:val="ru-RU" w:eastAsia="en-US"/>
        </w:rPr>
        <w:t>використати</w:t>
      </w:r>
      <w:proofErr w:type="spellEnd"/>
      <w:r w:rsidRPr="007932D6">
        <w:rPr>
          <w:lang w:val="ru-RU" w:eastAsia="en-US"/>
        </w:rPr>
        <w:t xml:space="preserve"> </w:t>
      </w:r>
      <w:proofErr w:type="spellStart"/>
      <w:r w:rsidRPr="007932D6">
        <w:rPr>
          <w:lang w:val="ru-RU" w:eastAsia="en-US"/>
        </w:rPr>
        <w:t>дані</w:t>
      </w:r>
      <w:proofErr w:type="spellEnd"/>
      <w:r w:rsidRPr="007932D6">
        <w:rPr>
          <w:lang w:val="ru-RU" w:eastAsia="en-US"/>
        </w:rPr>
        <w:t xml:space="preserve">, </w:t>
      </w:r>
      <w:proofErr w:type="spellStart"/>
      <w:r w:rsidRPr="007932D6">
        <w:rPr>
          <w:lang w:val="ru-RU" w:eastAsia="en-US"/>
        </w:rPr>
        <w:t>які</w:t>
      </w:r>
      <w:proofErr w:type="spellEnd"/>
      <w:r w:rsidRPr="007932D6">
        <w:rPr>
          <w:lang w:val="ru-RU" w:eastAsia="en-US"/>
        </w:rPr>
        <w:t xml:space="preserve"> </w:t>
      </w:r>
      <w:proofErr w:type="spellStart"/>
      <w:r w:rsidRPr="007932D6">
        <w:rPr>
          <w:lang w:val="ru-RU" w:eastAsia="en-US"/>
        </w:rPr>
        <w:t>представлені</w:t>
      </w:r>
      <w:proofErr w:type="spellEnd"/>
      <w:r w:rsidRPr="007932D6">
        <w:rPr>
          <w:lang w:val="ru-RU" w:eastAsia="en-US"/>
        </w:rPr>
        <w:t xml:space="preserve"> на рис. 2.3, 2.4, 2.5, як </w:t>
      </w:r>
      <w:proofErr w:type="spellStart"/>
      <w:r w:rsidRPr="007932D6">
        <w:rPr>
          <w:lang w:val="ru-RU" w:eastAsia="en-US"/>
        </w:rPr>
        <w:t>контрольний</w:t>
      </w:r>
      <w:proofErr w:type="spellEnd"/>
      <w:r w:rsidRPr="007932D6">
        <w:rPr>
          <w:lang w:val="ru-RU" w:eastAsia="en-US"/>
        </w:rPr>
        <w:t xml:space="preserve"> приклад для валідації </w:t>
      </w:r>
      <w:proofErr w:type="spellStart"/>
      <w:r w:rsidRPr="007932D6">
        <w:rPr>
          <w:lang w:val="ru-RU" w:eastAsia="en-US"/>
        </w:rPr>
        <w:t>роботи</w:t>
      </w:r>
      <w:proofErr w:type="spellEnd"/>
      <w:r w:rsidRPr="007932D6">
        <w:rPr>
          <w:lang w:val="ru-RU" w:eastAsia="en-US"/>
        </w:rPr>
        <w:t xml:space="preserve"> </w:t>
      </w:r>
      <w:proofErr w:type="spellStart"/>
      <w:r w:rsidRPr="007932D6">
        <w:rPr>
          <w:lang w:val="ru-RU" w:eastAsia="en-US"/>
        </w:rPr>
        <w:t>системи</w:t>
      </w:r>
      <w:proofErr w:type="spellEnd"/>
      <w:r w:rsidRPr="007932D6">
        <w:rPr>
          <w:lang w:val="ru-RU" w:eastAsia="en-US"/>
        </w:rPr>
        <w:t xml:space="preserve">. </w:t>
      </w:r>
      <w:proofErr w:type="spellStart"/>
      <w:r w:rsidRPr="007932D6">
        <w:rPr>
          <w:lang w:val="ru-RU" w:eastAsia="en-US"/>
        </w:rPr>
        <w:t>Крім</w:t>
      </w:r>
      <w:proofErr w:type="spellEnd"/>
      <w:r w:rsidRPr="007932D6">
        <w:rPr>
          <w:lang w:val="ru-RU" w:eastAsia="en-US"/>
        </w:rPr>
        <w:t xml:space="preserve"> того, структура </w:t>
      </w:r>
      <w:proofErr w:type="spellStart"/>
      <w:r w:rsidRPr="007932D6">
        <w:rPr>
          <w:lang w:val="ru-RU" w:eastAsia="en-US"/>
        </w:rPr>
        <w:t>таблиць</w:t>
      </w:r>
      <w:proofErr w:type="spellEnd"/>
      <w:r w:rsidRPr="007932D6">
        <w:rPr>
          <w:lang w:val="ru-RU" w:eastAsia="en-US"/>
        </w:rPr>
        <w:t xml:space="preserve"> </w:t>
      </w:r>
      <w:proofErr w:type="spellStart"/>
      <w:r w:rsidRPr="007932D6">
        <w:rPr>
          <w:lang w:val="ru-RU" w:eastAsia="en-US"/>
        </w:rPr>
        <w:t>може</w:t>
      </w:r>
      <w:proofErr w:type="spellEnd"/>
      <w:r w:rsidRPr="007932D6">
        <w:rPr>
          <w:lang w:val="ru-RU" w:eastAsia="en-US"/>
        </w:rPr>
        <w:t xml:space="preserve"> </w:t>
      </w:r>
      <w:proofErr w:type="spellStart"/>
      <w:r w:rsidRPr="007932D6">
        <w:rPr>
          <w:lang w:val="ru-RU" w:eastAsia="en-US"/>
        </w:rPr>
        <w:t>слугувати</w:t>
      </w:r>
      <w:proofErr w:type="spellEnd"/>
      <w:r w:rsidRPr="007932D6">
        <w:rPr>
          <w:lang w:val="ru-RU" w:eastAsia="en-US"/>
        </w:rPr>
        <w:t xml:space="preserve"> </w:t>
      </w:r>
      <w:proofErr w:type="spellStart"/>
      <w:r w:rsidRPr="007932D6">
        <w:rPr>
          <w:lang w:val="ru-RU" w:eastAsia="en-US"/>
        </w:rPr>
        <w:t>ескізом</w:t>
      </w:r>
      <w:proofErr w:type="spellEnd"/>
      <w:r w:rsidRPr="007932D6">
        <w:rPr>
          <w:lang w:val="ru-RU" w:eastAsia="en-US"/>
        </w:rPr>
        <w:t xml:space="preserve"> веб-</w:t>
      </w:r>
      <w:proofErr w:type="spellStart"/>
      <w:r w:rsidRPr="007932D6">
        <w:rPr>
          <w:lang w:val="ru-RU" w:eastAsia="en-US"/>
        </w:rPr>
        <w:t>сторінок</w:t>
      </w:r>
      <w:proofErr w:type="spellEnd"/>
      <w:r w:rsidRPr="007932D6">
        <w:rPr>
          <w:lang w:val="ru-RU" w:eastAsia="en-US"/>
        </w:rPr>
        <w:t xml:space="preserve">, </w:t>
      </w:r>
      <w:proofErr w:type="spellStart"/>
      <w:r w:rsidRPr="007932D6">
        <w:rPr>
          <w:lang w:val="ru-RU" w:eastAsia="en-US"/>
        </w:rPr>
        <w:t>що</w:t>
      </w:r>
      <w:proofErr w:type="spellEnd"/>
      <w:r w:rsidRPr="007932D6">
        <w:rPr>
          <w:lang w:val="ru-RU" w:eastAsia="en-US"/>
        </w:rPr>
        <w:t xml:space="preserve"> </w:t>
      </w:r>
      <w:proofErr w:type="spellStart"/>
      <w:r w:rsidRPr="007932D6">
        <w:rPr>
          <w:lang w:val="ru-RU" w:eastAsia="en-US"/>
        </w:rPr>
        <w:t>мають</w:t>
      </w:r>
      <w:proofErr w:type="spellEnd"/>
      <w:r w:rsidRPr="007932D6">
        <w:rPr>
          <w:lang w:val="ru-RU" w:eastAsia="en-US"/>
        </w:rPr>
        <w:t xml:space="preserve"> бути </w:t>
      </w:r>
      <w:proofErr w:type="spellStart"/>
      <w:r w:rsidRPr="007932D6">
        <w:rPr>
          <w:lang w:val="ru-RU" w:eastAsia="en-US"/>
        </w:rPr>
        <w:t>розроблені</w:t>
      </w:r>
      <w:proofErr w:type="spellEnd"/>
      <w:r w:rsidRPr="007932D6">
        <w:rPr>
          <w:lang w:val="ru-RU" w:eastAsia="en-US"/>
        </w:rPr>
        <w:t xml:space="preserve"> для </w:t>
      </w:r>
      <w:proofErr w:type="spellStart"/>
      <w:r w:rsidRPr="007932D6">
        <w:rPr>
          <w:lang w:val="ru-RU" w:eastAsia="en-US"/>
        </w:rPr>
        <w:t>відображення</w:t>
      </w:r>
      <w:proofErr w:type="spellEnd"/>
      <w:r w:rsidRPr="007932D6">
        <w:rPr>
          <w:lang w:val="ru-RU" w:eastAsia="en-US"/>
        </w:rPr>
        <w:t xml:space="preserve"> </w:t>
      </w:r>
      <w:proofErr w:type="spellStart"/>
      <w:r w:rsidRPr="007932D6">
        <w:rPr>
          <w:lang w:val="ru-RU" w:eastAsia="en-US"/>
        </w:rPr>
        <w:t>результатів</w:t>
      </w:r>
      <w:proofErr w:type="spellEnd"/>
      <w:r w:rsidRPr="007932D6">
        <w:rPr>
          <w:lang w:val="ru-RU" w:eastAsia="en-US"/>
        </w:rPr>
        <w:t xml:space="preserve"> </w:t>
      </w:r>
      <w:proofErr w:type="spellStart"/>
      <w:r w:rsidRPr="007932D6">
        <w:rPr>
          <w:lang w:val="ru-RU" w:eastAsia="en-US"/>
        </w:rPr>
        <w:t>обчислення</w:t>
      </w:r>
      <w:proofErr w:type="spellEnd"/>
      <w:r w:rsidRPr="007932D6">
        <w:rPr>
          <w:lang w:val="ru-RU" w:eastAsia="en-US"/>
        </w:rPr>
        <w:t xml:space="preserve"> </w:t>
      </w:r>
      <w:proofErr w:type="spellStart"/>
      <w:r w:rsidRPr="007932D6">
        <w:rPr>
          <w:lang w:val="ru-RU" w:eastAsia="en-US"/>
        </w:rPr>
        <w:t>статистичних</w:t>
      </w:r>
      <w:proofErr w:type="spellEnd"/>
      <w:r w:rsidRPr="007932D6">
        <w:rPr>
          <w:lang w:val="ru-RU" w:eastAsia="en-US"/>
        </w:rPr>
        <w:t xml:space="preserve"> </w:t>
      </w:r>
      <w:proofErr w:type="spellStart"/>
      <w:r w:rsidRPr="007932D6">
        <w:rPr>
          <w:lang w:val="ru-RU" w:eastAsia="en-US"/>
        </w:rPr>
        <w:t>параметрів</w:t>
      </w:r>
      <w:proofErr w:type="spellEnd"/>
      <w:r w:rsidRPr="007932D6">
        <w:rPr>
          <w:lang w:val="ru-RU" w:eastAsia="en-US"/>
        </w:rPr>
        <w:t xml:space="preserve">. </w:t>
      </w:r>
    </w:p>
    <w:p w14:paraId="25E25F86" w14:textId="77777777" w:rsidR="00173AB6" w:rsidRPr="007932D6" w:rsidRDefault="00EF594E" w:rsidP="00173AB6">
      <w:pPr>
        <w:rPr>
          <w:lang w:val="ru-RU" w:eastAsia="en-US"/>
        </w:rPr>
      </w:pPr>
      <w:r w:rsidRPr="00173AB6">
        <w:t>Зазвичай, для представлення функціоналу ПЗ використовують діаграми варіантів використання UML</w:t>
      </w:r>
      <w:r w:rsidR="00173AB6" w:rsidRPr="00173AB6">
        <w:t xml:space="preserve"> [24]</w:t>
      </w:r>
      <w:r w:rsidRPr="00173AB6">
        <w:t xml:space="preserve">. </w:t>
      </w:r>
      <w:r w:rsidR="00173AB6" w:rsidRPr="00173AB6">
        <w:t>Але в роботі з</w:t>
      </w:r>
      <w:r w:rsidRPr="00173AB6">
        <w:t xml:space="preserve">авдання на розробку функціоналу цього додатку можна описати у вигляді </w:t>
      </w:r>
      <w:proofErr w:type="spellStart"/>
      <w:r w:rsidRPr="00173AB6">
        <w:t>user</w:t>
      </w:r>
      <w:proofErr w:type="spellEnd"/>
      <w:r w:rsidRPr="00173AB6">
        <w:t xml:space="preserve"> </w:t>
      </w:r>
      <w:proofErr w:type="spellStart"/>
      <w:r w:rsidRPr="00173AB6">
        <w:t>story</w:t>
      </w:r>
      <w:proofErr w:type="spellEnd"/>
      <w:r w:rsidR="005D096A">
        <w:t xml:space="preserve">. </w:t>
      </w:r>
      <w:r w:rsidR="00173AB6" w:rsidRPr="00173AB6">
        <w:t xml:space="preserve">- </w:t>
      </w:r>
      <w:proofErr w:type="spellStart"/>
      <w:r w:rsidR="00173AB6" w:rsidRPr="005D096A">
        <w:t>User</w:t>
      </w:r>
      <w:proofErr w:type="spellEnd"/>
      <w:r w:rsidR="00173AB6" w:rsidRPr="005D096A">
        <w:t xml:space="preserve"> </w:t>
      </w:r>
      <w:proofErr w:type="spellStart"/>
      <w:r w:rsidR="00173AB6" w:rsidRPr="005D096A">
        <w:t>story</w:t>
      </w:r>
      <w:proofErr w:type="spellEnd"/>
      <w:r w:rsidR="00173AB6" w:rsidRPr="00173AB6">
        <w:rPr>
          <w:b/>
          <w:bCs/>
        </w:rPr>
        <w:t> </w:t>
      </w:r>
      <w:r w:rsidR="005D096A">
        <w:t>–</w:t>
      </w:r>
      <w:r w:rsidR="00173AB6" w:rsidRPr="00173AB6">
        <w:t xml:space="preserve"> це </w:t>
      </w:r>
      <w:r w:rsidR="005D096A">
        <w:t xml:space="preserve">« </w:t>
      </w:r>
      <w:r w:rsidR="00173AB6" w:rsidRPr="00173AB6">
        <w:t xml:space="preserve">опис функціональності або частини функціональності, написаний повсякденною </w:t>
      </w:r>
      <w:r w:rsidR="00173AB6" w:rsidRPr="00173AB6">
        <w:lastRenderedPageBreak/>
        <w:t>або діловою мовою і показує, що робить або має робити користувач.</w:t>
      </w:r>
      <w:r w:rsidR="005D096A">
        <w:t xml:space="preserve"> </w:t>
      </w:r>
      <w:r w:rsidR="00173AB6" w:rsidRPr="00173AB6">
        <w:t xml:space="preserve">На відміну від формальної документації </w:t>
      </w:r>
      <w:proofErr w:type="spellStart"/>
      <w:r w:rsidR="00173AB6" w:rsidRPr="00173AB6">
        <w:t>User</w:t>
      </w:r>
      <w:proofErr w:type="spellEnd"/>
      <w:r w:rsidR="00173AB6" w:rsidRPr="00173AB6">
        <w:t xml:space="preserve"> </w:t>
      </w:r>
      <w:proofErr w:type="spellStart"/>
      <w:r w:rsidR="00173AB6" w:rsidRPr="00173AB6">
        <w:t>story</w:t>
      </w:r>
      <w:proofErr w:type="spellEnd"/>
      <w:r w:rsidR="00173AB6" w:rsidRPr="00173AB6">
        <w:t xml:space="preserve"> забезпечує швидкий спосіб обробки вимог замовника без виконання адміністративних завдань, </w:t>
      </w:r>
      <w:r w:rsidR="00173AB6">
        <w:t>пов'язаних з її обслуговуванням</w:t>
      </w:r>
      <w:r w:rsidR="005D096A">
        <w:t>»</w:t>
      </w:r>
      <w:r w:rsidR="00173AB6">
        <w:t xml:space="preserve"> </w:t>
      </w:r>
      <w:r w:rsidR="00173AB6">
        <w:rPr>
          <w:lang w:eastAsia="en-US"/>
        </w:rPr>
        <w:t>[25]</w:t>
      </w:r>
      <w:r w:rsidR="005D096A" w:rsidRPr="007932D6">
        <w:rPr>
          <w:lang w:eastAsia="en-US"/>
        </w:rPr>
        <w:t>.</w:t>
      </w:r>
      <w:r w:rsidRPr="007932D6">
        <w:rPr>
          <w:lang w:eastAsia="en-US"/>
        </w:rPr>
        <w:t xml:space="preserve"> </w:t>
      </w:r>
      <w:r w:rsidR="00173AB6">
        <w:rPr>
          <w:lang w:val="en-US" w:eastAsia="en-US"/>
        </w:rPr>
        <w:t>User</w:t>
      </w:r>
      <w:r w:rsidR="00173AB6" w:rsidRPr="007932D6">
        <w:rPr>
          <w:lang w:val="ru-RU" w:eastAsia="en-US"/>
        </w:rPr>
        <w:t xml:space="preserve"> </w:t>
      </w:r>
      <w:r w:rsidR="00173AB6">
        <w:rPr>
          <w:lang w:val="en-US" w:eastAsia="en-US"/>
        </w:rPr>
        <w:t>Story</w:t>
      </w:r>
      <w:r w:rsidR="00173AB6" w:rsidRPr="007932D6">
        <w:rPr>
          <w:lang w:val="ru-RU" w:eastAsia="en-US"/>
        </w:rPr>
        <w:t xml:space="preserve"> </w:t>
      </w:r>
      <w:r w:rsidR="00173AB6">
        <w:rPr>
          <w:lang w:eastAsia="en-US"/>
        </w:rPr>
        <w:t xml:space="preserve">була сформована так: </w:t>
      </w:r>
      <w:r w:rsidRPr="007932D6">
        <w:rPr>
          <w:lang w:val="ru-RU" w:eastAsia="en-US"/>
        </w:rPr>
        <w:t xml:space="preserve">«у </w:t>
      </w:r>
      <w:proofErr w:type="spellStart"/>
      <w:r w:rsidRPr="007932D6">
        <w:rPr>
          <w:lang w:val="ru-RU" w:eastAsia="en-US"/>
        </w:rPr>
        <w:t>ролі</w:t>
      </w:r>
      <w:proofErr w:type="spellEnd"/>
      <w:r w:rsidRPr="007932D6">
        <w:rPr>
          <w:lang w:val="ru-RU" w:eastAsia="en-US"/>
        </w:rPr>
        <w:t xml:space="preserve"> </w:t>
      </w:r>
      <w:proofErr w:type="spellStart"/>
      <w:r w:rsidRPr="007932D6">
        <w:rPr>
          <w:lang w:val="ru-RU" w:eastAsia="en-US"/>
        </w:rPr>
        <w:t>планувальника</w:t>
      </w:r>
      <w:proofErr w:type="spellEnd"/>
      <w:r w:rsidRPr="007932D6">
        <w:rPr>
          <w:lang w:val="ru-RU" w:eastAsia="en-US"/>
        </w:rPr>
        <w:t xml:space="preserve"> </w:t>
      </w:r>
      <w:r w:rsidR="00173AB6">
        <w:rPr>
          <w:lang w:eastAsia="en-US"/>
        </w:rPr>
        <w:t xml:space="preserve">розподілу </w:t>
      </w:r>
      <w:proofErr w:type="spellStart"/>
      <w:r w:rsidRPr="007932D6">
        <w:rPr>
          <w:lang w:val="ru-RU" w:eastAsia="en-US"/>
        </w:rPr>
        <w:t>навчального</w:t>
      </w:r>
      <w:proofErr w:type="spellEnd"/>
      <w:r w:rsidRPr="007932D6">
        <w:rPr>
          <w:lang w:val="ru-RU" w:eastAsia="en-US"/>
        </w:rPr>
        <w:t xml:space="preserve"> </w:t>
      </w:r>
      <w:proofErr w:type="spellStart"/>
      <w:r w:rsidRPr="007932D6">
        <w:rPr>
          <w:lang w:val="ru-RU" w:eastAsia="en-US"/>
        </w:rPr>
        <w:t>навантаження</w:t>
      </w:r>
      <w:proofErr w:type="spellEnd"/>
      <w:r w:rsidRPr="007932D6">
        <w:rPr>
          <w:lang w:val="ru-RU" w:eastAsia="en-US"/>
        </w:rPr>
        <w:t xml:space="preserve"> </w:t>
      </w:r>
      <w:proofErr w:type="spellStart"/>
      <w:r w:rsidRPr="007932D6">
        <w:rPr>
          <w:lang w:val="ru-RU" w:eastAsia="en-US"/>
        </w:rPr>
        <w:t>забезпечити</w:t>
      </w:r>
      <w:proofErr w:type="spellEnd"/>
      <w:r w:rsidRPr="007932D6">
        <w:rPr>
          <w:lang w:val="ru-RU" w:eastAsia="en-US"/>
        </w:rPr>
        <w:t xml:space="preserve"> </w:t>
      </w:r>
      <w:proofErr w:type="spellStart"/>
      <w:r w:rsidRPr="007932D6">
        <w:rPr>
          <w:lang w:val="ru-RU" w:eastAsia="en-US"/>
        </w:rPr>
        <w:t>можливість</w:t>
      </w:r>
      <w:proofErr w:type="spellEnd"/>
      <w:r w:rsidRPr="007932D6">
        <w:rPr>
          <w:lang w:val="ru-RU" w:eastAsia="en-US"/>
        </w:rPr>
        <w:t xml:space="preserve"> перейти у </w:t>
      </w:r>
      <w:proofErr w:type="spellStart"/>
      <w:r w:rsidRPr="007932D6">
        <w:rPr>
          <w:lang w:val="ru-RU" w:eastAsia="en-US"/>
        </w:rPr>
        <w:t>ексклюзивно</w:t>
      </w:r>
      <w:proofErr w:type="spellEnd"/>
      <w:r w:rsidRPr="007932D6">
        <w:rPr>
          <w:lang w:val="ru-RU" w:eastAsia="en-US"/>
        </w:rPr>
        <w:t xml:space="preserve"> </w:t>
      </w:r>
      <w:proofErr w:type="spellStart"/>
      <w:r w:rsidRPr="007932D6">
        <w:rPr>
          <w:lang w:val="ru-RU" w:eastAsia="en-US"/>
        </w:rPr>
        <w:t>доступний</w:t>
      </w:r>
      <w:proofErr w:type="spellEnd"/>
      <w:r w:rsidRPr="007932D6">
        <w:rPr>
          <w:lang w:val="ru-RU" w:eastAsia="en-US"/>
        </w:rPr>
        <w:t xml:space="preserve"> режим </w:t>
      </w:r>
      <w:proofErr w:type="spellStart"/>
      <w:r w:rsidRPr="007932D6">
        <w:rPr>
          <w:lang w:val="ru-RU" w:eastAsia="en-US"/>
        </w:rPr>
        <w:t>роботи</w:t>
      </w:r>
      <w:proofErr w:type="spellEnd"/>
      <w:r w:rsidRPr="007932D6">
        <w:rPr>
          <w:lang w:val="ru-RU" w:eastAsia="en-US"/>
        </w:rPr>
        <w:t xml:space="preserve"> </w:t>
      </w:r>
      <w:proofErr w:type="spellStart"/>
      <w:r w:rsidRPr="007932D6">
        <w:rPr>
          <w:lang w:val="ru-RU" w:eastAsia="en-US"/>
        </w:rPr>
        <w:t>зі</w:t>
      </w:r>
      <w:proofErr w:type="spellEnd"/>
      <w:r w:rsidRPr="007932D6">
        <w:rPr>
          <w:lang w:val="ru-RU" w:eastAsia="en-US"/>
        </w:rPr>
        <w:t xml:space="preserve"> статистикою </w:t>
      </w:r>
      <w:proofErr w:type="spellStart"/>
      <w:r w:rsidRPr="007932D6">
        <w:rPr>
          <w:lang w:val="ru-RU" w:eastAsia="en-US"/>
        </w:rPr>
        <w:t>розподілу</w:t>
      </w:r>
      <w:proofErr w:type="spellEnd"/>
      <w:r w:rsidRPr="007932D6">
        <w:rPr>
          <w:lang w:val="ru-RU" w:eastAsia="en-US"/>
        </w:rPr>
        <w:t xml:space="preserve">, в </w:t>
      </w:r>
      <w:proofErr w:type="spellStart"/>
      <w:r w:rsidRPr="007932D6">
        <w:rPr>
          <w:lang w:val="ru-RU" w:eastAsia="en-US"/>
        </w:rPr>
        <w:t>якому</w:t>
      </w:r>
      <w:proofErr w:type="spellEnd"/>
      <w:r w:rsidRPr="007932D6">
        <w:rPr>
          <w:lang w:val="ru-RU" w:eastAsia="en-US"/>
        </w:rPr>
        <w:t xml:space="preserve"> </w:t>
      </w:r>
      <w:proofErr w:type="spellStart"/>
      <w:r w:rsidRPr="007932D6">
        <w:rPr>
          <w:lang w:val="ru-RU" w:eastAsia="en-US"/>
        </w:rPr>
        <w:t>забезпечити</w:t>
      </w:r>
      <w:proofErr w:type="spellEnd"/>
      <w:r w:rsidRPr="007932D6">
        <w:rPr>
          <w:lang w:val="ru-RU" w:eastAsia="en-US"/>
        </w:rPr>
        <w:t xml:space="preserve"> </w:t>
      </w:r>
      <w:proofErr w:type="spellStart"/>
      <w:r w:rsidRPr="007932D6">
        <w:rPr>
          <w:lang w:val="ru-RU" w:eastAsia="en-US"/>
        </w:rPr>
        <w:t>формування</w:t>
      </w:r>
      <w:proofErr w:type="spellEnd"/>
      <w:r w:rsidRPr="007932D6">
        <w:rPr>
          <w:lang w:val="ru-RU" w:eastAsia="en-US"/>
        </w:rPr>
        <w:t xml:space="preserve"> та </w:t>
      </w:r>
      <w:proofErr w:type="spellStart"/>
      <w:r w:rsidRPr="007932D6">
        <w:rPr>
          <w:lang w:val="ru-RU" w:eastAsia="en-US"/>
        </w:rPr>
        <w:t>відображення</w:t>
      </w:r>
      <w:proofErr w:type="spellEnd"/>
      <w:r w:rsidRPr="007932D6">
        <w:rPr>
          <w:lang w:val="ru-RU" w:eastAsia="en-US"/>
        </w:rPr>
        <w:t xml:space="preserve"> статистики </w:t>
      </w:r>
      <w:proofErr w:type="spellStart"/>
      <w:r w:rsidRPr="007932D6">
        <w:rPr>
          <w:lang w:val="ru-RU" w:eastAsia="en-US"/>
        </w:rPr>
        <w:t>відповідно</w:t>
      </w:r>
      <w:proofErr w:type="spellEnd"/>
      <w:r w:rsidRPr="007932D6">
        <w:rPr>
          <w:lang w:val="ru-RU" w:eastAsia="en-US"/>
        </w:rPr>
        <w:t xml:space="preserve"> до </w:t>
      </w:r>
      <w:proofErr w:type="spellStart"/>
      <w:r w:rsidRPr="007932D6">
        <w:rPr>
          <w:lang w:val="ru-RU" w:eastAsia="en-US"/>
        </w:rPr>
        <w:t>визначених</w:t>
      </w:r>
      <w:proofErr w:type="spellEnd"/>
      <w:r w:rsidRPr="007932D6">
        <w:rPr>
          <w:lang w:val="ru-RU" w:eastAsia="en-US"/>
        </w:rPr>
        <w:t xml:space="preserve"> </w:t>
      </w:r>
      <w:proofErr w:type="spellStart"/>
      <w:r w:rsidRPr="007932D6">
        <w:rPr>
          <w:lang w:val="ru-RU" w:eastAsia="en-US"/>
        </w:rPr>
        <w:t>макетів</w:t>
      </w:r>
      <w:proofErr w:type="spellEnd"/>
      <w:r w:rsidR="00173AB6">
        <w:rPr>
          <w:lang w:eastAsia="en-US"/>
        </w:rPr>
        <w:t xml:space="preserve"> </w:t>
      </w:r>
      <w:proofErr w:type="spellStart"/>
      <w:r w:rsidRPr="007932D6">
        <w:rPr>
          <w:lang w:val="ru-RU" w:eastAsia="en-US"/>
        </w:rPr>
        <w:t>із</w:t>
      </w:r>
      <w:proofErr w:type="spellEnd"/>
      <w:r w:rsidRPr="007932D6">
        <w:rPr>
          <w:lang w:val="ru-RU" w:eastAsia="en-US"/>
        </w:rPr>
        <w:t xml:space="preserve"> </w:t>
      </w:r>
      <w:proofErr w:type="spellStart"/>
      <w:r w:rsidRPr="007932D6">
        <w:rPr>
          <w:lang w:val="ru-RU" w:eastAsia="en-US"/>
        </w:rPr>
        <w:t>можливістю</w:t>
      </w:r>
      <w:proofErr w:type="spellEnd"/>
      <w:r w:rsidRPr="007932D6">
        <w:rPr>
          <w:lang w:val="ru-RU" w:eastAsia="en-US"/>
        </w:rPr>
        <w:t xml:space="preserve"> </w:t>
      </w:r>
      <w:proofErr w:type="spellStart"/>
      <w:r w:rsidRPr="007932D6">
        <w:rPr>
          <w:lang w:val="ru-RU" w:eastAsia="en-US"/>
        </w:rPr>
        <w:t>збереження</w:t>
      </w:r>
      <w:proofErr w:type="spellEnd"/>
      <w:r w:rsidRPr="007932D6">
        <w:rPr>
          <w:lang w:val="ru-RU" w:eastAsia="en-US"/>
        </w:rPr>
        <w:t xml:space="preserve"> у </w:t>
      </w:r>
      <w:proofErr w:type="spellStart"/>
      <w:r w:rsidRPr="007932D6">
        <w:rPr>
          <w:lang w:val="ru-RU" w:eastAsia="en-US"/>
        </w:rPr>
        <w:t>довільний</w:t>
      </w:r>
      <w:proofErr w:type="spellEnd"/>
      <w:r w:rsidRPr="007932D6">
        <w:rPr>
          <w:lang w:val="ru-RU" w:eastAsia="en-US"/>
        </w:rPr>
        <w:t xml:space="preserve"> каталог на </w:t>
      </w:r>
      <w:proofErr w:type="spellStart"/>
      <w:r w:rsidRPr="007932D6">
        <w:rPr>
          <w:lang w:val="ru-RU" w:eastAsia="en-US"/>
        </w:rPr>
        <w:t>власному</w:t>
      </w:r>
      <w:proofErr w:type="spellEnd"/>
      <w:r w:rsidRPr="007932D6">
        <w:rPr>
          <w:lang w:val="ru-RU" w:eastAsia="en-US"/>
        </w:rPr>
        <w:t xml:space="preserve"> диску та </w:t>
      </w:r>
      <w:proofErr w:type="spellStart"/>
      <w:r w:rsidRPr="007932D6">
        <w:rPr>
          <w:lang w:val="ru-RU" w:eastAsia="en-US"/>
        </w:rPr>
        <w:t>відправлення</w:t>
      </w:r>
      <w:proofErr w:type="spellEnd"/>
      <w:r w:rsidRPr="007932D6">
        <w:rPr>
          <w:lang w:val="ru-RU" w:eastAsia="en-US"/>
        </w:rPr>
        <w:t xml:space="preserve"> на </w:t>
      </w:r>
      <w:proofErr w:type="spellStart"/>
      <w:r w:rsidRPr="007932D6">
        <w:rPr>
          <w:lang w:val="ru-RU" w:eastAsia="en-US"/>
        </w:rPr>
        <w:t>електронну</w:t>
      </w:r>
      <w:proofErr w:type="spellEnd"/>
      <w:r w:rsidRPr="007932D6">
        <w:rPr>
          <w:lang w:val="ru-RU" w:eastAsia="en-US"/>
        </w:rPr>
        <w:t xml:space="preserve"> </w:t>
      </w:r>
      <w:proofErr w:type="spellStart"/>
      <w:r w:rsidRPr="007932D6">
        <w:rPr>
          <w:lang w:val="ru-RU" w:eastAsia="en-US"/>
        </w:rPr>
        <w:t>пошту</w:t>
      </w:r>
      <w:proofErr w:type="spellEnd"/>
      <w:r w:rsidRPr="007932D6">
        <w:rPr>
          <w:lang w:val="ru-RU" w:eastAsia="en-US"/>
        </w:rPr>
        <w:t xml:space="preserve">». </w:t>
      </w:r>
    </w:p>
    <w:p w14:paraId="7877678D" w14:textId="77777777" w:rsidR="00EF594E" w:rsidRPr="007932D6" w:rsidRDefault="00EF594E" w:rsidP="00173AB6">
      <w:pPr>
        <w:rPr>
          <w:lang w:val="ru-RU" w:eastAsia="en-US"/>
        </w:rPr>
      </w:pPr>
      <w:r w:rsidRPr="007932D6">
        <w:rPr>
          <w:lang w:val="ru-RU" w:eastAsia="en-US"/>
        </w:rPr>
        <w:t xml:space="preserve">Як правило, </w:t>
      </w:r>
      <w:proofErr w:type="spellStart"/>
      <w:r w:rsidRPr="007932D6">
        <w:rPr>
          <w:lang w:val="ru-RU" w:eastAsia="en-US"/>
        </w:rPr>
        <w:t>кажучи</w:t>
      </w:r>
      <w:proofErr w:type="spellEnd"/>
      <w:r w:rsidRPr="007932D6">
        <w:rPr>
          <w:lang w:val="ru-RU" w:eastAsia="en-US"/>
        </w:rPr>
        <w:t xml:space="preserve"> про </w:t>
      </w:r>
      <w:proofErr w:type="spellStart"/>
      <w:r w:rsidRPr="007932D6">
        <w:rPr>
          <w:lang w:val="ru-RU" w:eastAsia="en-US"/>
        </w:rPr>
        <w:t>нефункціональні</w:t>
      </w:r>
      <w:proofErr w:type="spellEnd"/>
      <w:r w:rsidRPr="007932D6">
        <w:rPr>
          <w:lang w:val="ru-RU" w:eastAsia="en-US"/>
        </w:rPr>
        <w:t xml:space="preserve"> </w:t>
      </w:r>
      <w:proofErr w:type="spellStart"/>
      <w:r w:rsidRPr="007932D6">
        <w:rPr>
          <w:lang w:val="ru-RU" w:eastAsia="en-US"/>
        </w:rPr>
        <w:t>вимоги</w:t>
      </w:r>
      <w:proofErr w:type="spellEnd"/>
      <w:r w:rsidRPr="007932D6">
        <w:rPr>
          <w:lang w:val="ru-RU" w:eastAsia="en-US"/>
        </w:rPr>
        <w:t xml:space="preserve">, </w:t>
      </w:r>
      <w:proofErr w:type="spellStart"/>
      <w:r w:rsidRPr="007932D6">
        <w:rPr>
          <w:lang w:val="ru-RU" w:eastAsia="en-US"/>
        </w:rPr>
        <w:t>найчастіше</w:t>
      </w:r>
      <w:proofErr w:type="spellEnd"/>
      <w:r w:rsidRPr="007932D6">
        <w:rPr>
          <w:lang w:val="ru-RU" w:eastAsia="en-US"/>
        </w:rPr>
        <w:t xml:space="preserve"> </w:t>
      </w:r>
      <w:proofErr w:type="spellStart"/>
      <w:r w:rsidRPr="007932D6">
        <w:rPr>
          <w:lang w:val="ru-RU" w:eastAsia="en-US"/>
        </w:rPr>
        <w:t>мають</w:t>
      </w:r>
      <w:proofErr w:type="spellEnd"/>
      <w:r w:rsidRPr="007932D6">
        <w:rPr>
          <w:lang w:val="ru-RU" w:eastAsia="en-US"/>
        </w:rPr>
        <w:t xml:space="preserve"> на </w:t>
      </w:r>
      <w:proofErr w:type="spellStart"/>
      <w:r w:rsidRPr="007932D6">
        <w:rPr>
          <w:lang w:val="ru-RU" w:eastAsia="en-US"/>
        </w:rPr>
        <w:t>увазі</w:t>
      </w:r>
      <w:proofErr w:type="spellEnd"/>
      <w:r w:rsidRPr="007932D6">
        <w:rPr>
          <w:lang w:val="ru-RU" w:eastAsia="en-US"/>
        </w:rPr>
        <w:t xml:space="preserve"> </w:t>
      </w:r>
      <w:proofErr w:type="spellStart"/>
      <w:r w:rsidRPr="007932D6">
        <w:rPr>
          <w:lang w:val="ru-RU" w:eastAsia="en-US"/>
        </w:rPr>
        <w:t>атрибути</w:t>
      </w:r>
      <w:proofErr w:type="spellEnd"/>
      <w:r w:rsidRPr="007932D6">
        <w:rPr>
          <w:lang w:val="ru-RU" w:eastAsia="en-US"/>
        </w:rPr>
        <w:t xml:space="preserve"> </w:t>
      </w:r>
      <w:proofErr w:type="spellStart"/>
      <w:r w:rsidRPr="007932D6">
        <w:rPr>
          <w:lang w:val="ru-RU" w:eastAsia="en-US"/>
        </w:rPr>
        <w:t>якості</w:t>
      </w:r>
      <w:proofErr w:type="spellEnd"/>
      <w:r w:rsidRPr="007932D6">
        <w:rPr>
          <w:lang w:val="ru-RU" w:eastAsia="en-US"/>
        </w:rPr>
        <w:t xml:space="preserve">. </w:t>
      </w:r>
      <w:proofErr w:type="spellStart"/>
      <w:r w:rsidRPr="007932D6">
        <w:rPr>
          <w:lang w:val="ru-RU" w:eastAsia="en-US"/>
        </w:rPr>
        <w:t>Питання</w:t>
      </w:r>
      <w:proofErr w:type="spellEnd"/>
      <w:r w:rsidRPr="007932D6">
        <w:rPr>
          <w:lang w:val="ru-RU" w:eastAsia="en-US"/>
        </w:rPr>
        <w:t xml:space="preserve"> </w:t>
      </w:r>
      <w:proofErr w:type="spellStart"/>
      <w:r w:rsidRPr="007932D6">
        <w:rPr>
          <w:lang w:val="ru-RU" w:eastAsia="en-US"/>
        </w:rPr>
        <w:t>якості</w:t>
      </w:r>
      <w:proofErr w:type="spellEnd"/>
      <w:r w:rsidRPr="007932D6">
        <w:rPr>
          <w:lang w:val="ru-RU" w:eastAsia="en-US"/>
        </w:rPr>
        <w:t xml:space="preserve"> </w:t>
      </w:r>
      <w:proofErr w:type="spellStart"/>
      <w:r w:rsidRPr="007932D6">
        <w:rPr>
          <w:lang w:val="ru-RU" w:eastAsia="en-US"/>
        </w:rPr>
        <w:t>описані</w:t>
      </w:r>
      <w:proofErr w:type="spellEnd"/>
      <w:r w:rsidRPr="007932D6">
        <w:rPr>
          <w:lang w:val="ru-RU" w:eastAsia="en-US"/>
        </w:rPr>
        <w:t xml:space="preserve"> у </w:t>
      </w:r>
      <w:proofErr w:type="spellStart"/>
      <w:r w:rsidRPr="007932D6">
        <w:rPr>
          <w:lang w:val="ru-RU" w:eastAsia="en-US"/>
        </w:rPr>
        <w:t>стандарті</w:t>
      </w:r>
      <w:proofErr w:type="spellEnd"/>
      <w:r w:rsidRPr="007932D6">
        <w:rPr>
          <w:lang w:val="ru-RU" w:eastAsia="en-US"/>
        </w:rPr>
        <w:t xml:space="preserve"> </w:t>
      </w:r>
      <w:r w:rsidRPr="00EF594E">
        <w:rPr>
          <w:lang w:val="en-US" w:eastAsia="en-US"/>
        </w:rPr>
        <w:t>ISO</w:t>
      </w:r>
      <w:r w:rsidRPr="007932D6">
        <w:rPr>
          <w:lang w:val="ru-RU" w:eastAsia="en-US"/>
        </w:rPr>
        <w:t xml:space="preserve"> 25010 [</w:t>
      </w:r>
      <w:r w:rsidR="00173AB6">
        <w:rPr>
          <w:lang w:eastAsia="en-US"/>
        </w:rPr>
        <w:t>26</w:t>
      </w:r>
      <w:r w:rsidRPr="007932D6">
        <w:rPr>
          <w:lang w:val="ru-RU" w:eastAsia="en-US"/>
        </w:rPr>
        <w:t xml:space="preserve">]. У </w:t>
      </w:r>
      <w:proofErr w:type="spellStart"/>
      <w:r w:rsidRPr="007932D6">
        <w:rPr>
          <w:lang w:val="ru-RU" w:eastAsia="en-US"/>
        </w:rPr>
        <w:t>даному</w:t>
      </w:r>
      <w:proofErr w:type="spellEnd"/>
      <w:r w:rsidRPr="007932D6">
        <w:rPr>
          <w:lang w:val="ru-RU" w:eastAsia="en-US"/>
        </w:rPr>
        <w:t xml:space="preserve"> </w:t>
      </w:r>
      <w:proofErr w:type="spellStart"/>
      <w:r w:rsidRPr="007932D6">
        <w:rPr>
          <w:lang w:val="ru-RU" w:eastAsia="en-US"/>
        </w:rPr>
        <w:t>випадку</w:t>
      </w:r>
      <w:proofErr w:type="spellEnd"/>
      <w:r w:rsidRPr="007932D6">
        <w:rPr>
          <w:lang w:val="ru-RU" w:eastAsia="en-US"/>
        </w:rPr>
        <w:t xml:space="preserve"> до </w:t>
      </w:r>
      <w:proofErr w:type="spellStart"/>
      <w:r w:rsidRPr="007932D6">
        <w:rPr>
          <w:lang w:val="ru-RU" w:eastAsia="en-US"/>
        </w:rPr>
        <w:t>нефункціональних</w:t>
      </w:r>
      <w:proofErr w:type="spellEnd"/>
      <w:r w:rsidRPr="007932D6">
        <w:rPr>
          <w:lang w:val="ru-RU" w:eastAsia="en-US"/>
        </w:rPr>
        <w:t xml:space="preserve"> </w:t>
      </w:r>
      <w:proofErr w:type="spellStart"/>
      <w:r w:rsidRPr="007932D6">
        <w:rPr>
          <w:lang w:val="ru-RU" w:eastAsia="en-US"/>
        </w:rPr>
        <w:t>вимог</w:t>
      </w:r>
      <w:proofErr w:type="spellEnd"/>
      <w:r w:rsidRPr="007932D6">
        <w:rPr>
          <w:lang w:val="ru-RU" w:eastAsia="en-US"/>
        </w:rPr>
        <w:t xml:space="preserve"> </w:t>
      </w:r>
      <w:proofErr w:type="spellStart"/>
      <w:r w:rsidRPr="007932D6">
        <w:rPr>
          <w:lang w:val="ru-RU" w:eastAsia="en-US"/>
        </w:rPr>
        <w:t>можна</w:t>
      </w:r>
      <w:proofErr w:type="spellEnd"/>
      <w:r w:rsidRPr="007932D6">
        <w:rPr>
          <w:lang w:val="ru-RU" w:eastAsia="en-US"/>
        </w:rPr>
        <w:t xml:space="preserve"> </w:t>
      </w:r>
      <w:proofErr w:type="spellStart"/>
      <w:r w:rsidRPr="007932D6">
        <w:rPr>
          <w:lang w:val="ru-RU" w:eastAsia="en-US"/>
        </w:rPr>
        <w:t>віднести</w:t>
      </w:r>
      <w:proofErr w:type="spellEnd"/>
      <w:r w:rsidRPr="007932D6">
        <w:rPr>
          <w:lang w:val="ru-RU" w:eastAsia="en-US"/>
        </w:rPr>
        <w:t>:</w:t>
      </w:r>
    </w:p>
    <w:p w14:paraId="17CC7E31" w14:textId="77777777" w:rsidR="00EF594E" w:rsidRPr="007932D6" w:rsidRDefault="00EF594E" w:rsidP="00173AB6">
      <w:pPr>
        <w:rPr>
          <w:lang w:val="ru-RU"/>
        </w:rPr>
      </w:pPr>
      <w:proofErr w:type="spellStart"/>
      <w:r w:rsidRPr="007932D6">
        <w:rPr>
          <w:lang w:val="ru-RU"/>
        </w:rPr>
        <w:t>продуктивність</w:t>
      </w:r>
      <w:proofErr w:type="spellEnd"/>
      <w:r w:rsidRPr="007932D6">
        <w:rPr>
          <w:lang w:val="ru-RU"/>
        </w:rPr>
        <w:t>;</w:t>
      </w:r>
    </w:p>
    <w:p w14:paraId="1B11DBEB" w14:textId="77777777" w:rsidR="00EF594E" w:rsidRPr="007932D6" w:rsidRDefault="00EF594E" w:rsidP="00173AB6">
      <w:pPr>
        <w:rPr>
          <w:lang w:val="ru-RU"/>
        </w:rPr>
      </w:pPr>
      <w:proofErr w:type="spellStart"/>
      <w:r w:rsidRPr="007932D6">
        <w:rPr>
          <w:lang w:val="ru-RU"/>
        </w:rPr>
        <w:t>зручність</w:t>
      </w:r>
      <w:proofErr w:type="spellEnd"/>
      <w:r w:rsidRPr="007932D6">
        <w:rPr>
          <w:lang w:val="ru-RU"/>
        </w:rPr>
        <w:t xml:space="preserve"> </w:t>
      </w:r>
      <w:proofErr w:type="spellStart"/>
      <w:r w:rsidRPr="007932D6">
        <w:rPr>
          <w:lang w:val="ru-RU"/>
        </w:rPr>
        <w:t>представлення</w:t>
      </w:r>
      <w:proofErr w:type="spellEnd"/>
      <w:r w:rsidRPr="007932D6">
        <w:rPr>
          <w:lang w:val="ru-RU"/>
        </w:rPr>
        <w:t xml:space="preserve"> </w:t>
      </w:r>
      <w:proofErr w:type="spellStart"/>
      <w:r w:rsidRPr="007932D6">
        <w:rPr>
          <w:lang w:val="ru-RU"/>
        </w:rPr>
        <w:t>інформації</w:t>
      </w:r>
      <w:proofErr w:type="spellEnd"/>
      <w:r w:rsidRPr="007932D6">
        <w:rPr>
          <w:lang w:val="ru-RU"/>
        </w:rPr>
        <w:t>;</w:t>
      </w:r>
    </w:p>
    <w:p w14:paraId="172E901A" w14:textId="77777777" w:rsidR="00173AB6" w:rsidRPr="007932D6" w:rsidRDefault="00EF594E" w:rsidP="00173AB6">
      <w:pPr>
        <w:rPr>
          <w:lang w:val="ru-RU"/>
        </w:rPr>
      </w:pPr>
      <w:proofErr w:type="spellStart"/>
      <w:r w:rsidRPr="007932D6">
        <w:rPr>
          <w:lang w:val="ru-RU"/>
        </w:rPr>
        <w:t>розмежування</w:t>
      </w:r>
      <w:proofErr w:type="spellEnd"/>
      <w:r w:rsidRPr="007932D6">
        <w:rPr>
          <w:lang w:val="ru-RU"/>
        </w:rPr>
        <w:t xml:space="preserve"> доступу до </w:t>
      </w:r>
      <w:proofErr w:type="spellStart"/>
      <w:r w:rsidRPr="007932D6">
        <w:rPr>
          <w:lang w:val="ru-RU"/>
        </w:rPr>
        <w:t>даних</w:t>
      </w:r>
      <w:proofErr w:type="spellEnd"/>
      <w:r w:rsidRPr="007932D6">
        <w:rPr>
          <w:lang w:val="ru-RU"/>
        </w:rPr>
        <w:t xml:space="preserve">. </w:t>
      </w:r>
    </w:p>
    <w:p w14:paraId="705B0517" w14:textId="77777777" w:rsidR="00EF594E" w:rsidRPr="007932D6" w:rsidRDefault="00EF594E" w:rsidP="00173AB6">
      <w:pPr>
        <w:rPr>
          <w:lang w:val="ru-RU" w:eastAsia="en-US"/>
        </w:rPr>
      </w:pPr>
      <w:proofErr w:type="spellStart"/>
      <w:r w:rsidRPr="007932D6">
        <w:rPr>
          <w:lang w:val="ru-RU" w:eastAsia="en-US"/>
        </w:rPr>
        <w:t>Вимоги</w:t>
      </w:r>
      <w:proofErr w:type="spellEnd"/>
      <w:r w:rsidRPr="007932D6">
        <w:rPr>
          <w:lang w:val="ru-RU" w:eastAsia="en-US"/>
        </w:rPr>
        <w:t xml:space="preserve"> до </w:t>
      </w:r>
      <w:proofErr w:type="spellStart"/>
      <w:r w:rsidRPr="007932D6">
        <w:rPr>
          <w:lang w:val="ru-RU" w:eastAsia="en-US"/>
        </w:rPr>
        <w:t>продуктивності</w:t>
      </w:r>
      <w:proofErr w:type="spellEnd"/>
      <w:r w:rsidRPr="007932D6">
        <w:rPr>
          <w:lang w:val="ru-RU" w:eastAsia="en-US"/>
        </w:rPr>
        <w:t xml:space="preserve"> не є </w:t>
      </w:r>
      <w:proofErr w:type="spellStart"/>
      <w:r w:rsidRPr="007932D6">
        <w:rPr>
          <w:lang w:val="ru-RU" w:eastAsia="en-US"/>
        </w:rPr>
        <w:t>високими</w:t>
      </w:r>
      <w:proofErr w:type="spellEnd"/>
      <w:r w:rsidRPr="007932D6">
        <w:rPr>
          <w:lang w:val="ru-RU" w:eastAsia="en-US"/>
        </w:rPr>
        <w:t xml:space="preserve">. </w:t>
      </w:r>
      <w:proofErr w:type="spellStart"/>
      <w:r w:rsidRPr="007932D6">
        <w:rPr>
          <w:lang w:val="ru-RU" w:eastAsia="en-US"/>
        </w:rPr>
        <w:t>Достатньо</w:t>
      </w:r>
      <w:proofErr w:type="spellEnd"/>
      <w:r w:rsidRPr="007932D6">
        <w:rPr>
          <w:lang w:val="ru-RU" w:eastAsia="en-US"/>
        </w:rPr>
        <w:t xml:space="preserve">, </w:t>
      </w:r>
      <w:proofErr w:type="spellStart"/>
      <w:r w:rsidRPr="007932D6">
        <w:rPr>
          <w:lang w:val="ru-RU" w:eastAsia="en-US"/>
        </w:rPr>
        <w:t>якщо</w:t>
      </w:r>
      <w:proofErr w:type="spellEnd"/>
      <w:r w:rsidRPr="007932D6">
        <w:rPr>
          <w:lang w:val="ru-RU" w:eastAsia="en-US"/>
        </w:rPr>
        <w:t xml:space="preserve"> система буде </w:t>
      </w:r>
      <w:proofErr w:type="spellStart"/>
      <w:r w:rsidRPr="007932D6">
        <w:rPr>
          <w:lang w:val="ru-RU" w:eastAsia="en-US"/>
        </w:rPr>
        <w:t>формувати</w:t>
      </w:r>
      <w:proofErr w:type="spellEnd"/>
      <w:r w:rsidRPr="007932D6">
        <w:rPr>
          <w:lang w:val="ru-RU" w:eastAsia="en-US"/>
        </w:rPr>
        <w:t xml:space="preserve"> документ у </w:t>
      </w:r>
      <w:proofErr w:type="spellStart"/>
      <w:r w:rsidRPr="007932D6">
        <w:rPr>
          <w:lang w:val="ru-RU" w:eastAsia="en-US"/>
        </w:rPr>
        <w:t>термін</w:t>
      </w:r>
      <w:proofErr w:type="spellEnd"/>
      <w:r w:rsidRPr="007932D6">
        <w:rPr>
          <w:lang w:val="ru-RU" w:eastAsia="en-US"/>
        </w:rPr>
        <w:t xml:space="preserve"> до 3-5 </w:t>
      </w:r>
      <w:proofErr w:type="spellStart"/>
      <w:r w:rsidRPr="007932D6">
        <w:rPr>
          <w:lang w:val="ru-RU" w:eastAsia="en-US"/>
        </w:rPr>
        <w:t>хвилин</w:t>
      </w:r>
      <w:proofErr w:type="spellEnd"/>
      <w:r w:rsidRPr="007932D6">
        <w:rPr>
          <w:lang w:val="ru-RU" w:eastAsia="en-US"/>
        </w:rPr>
        <w:t xml:space="preserve">. </w:t>
      </w:r>
      <w:proofErr w:type="spellStart"/>
      <w:r w:rsidRPr="007932D6">
        <w:rPr>
          <w:lang w:val="ru-RU" w:eastAsia="en-US"/>
        </w:rPr>
        <w:t>Це</w:t>
      </w:r>
      <w:proofErr w:type="spellEnd"/>
      <w:r w:rsidRPr="007932D6">
        <w:rPr>
          <w:lang w:val="ru-RU" w:eastAsia="en-US"/>
        </w:rPr>
        <w:t xml:space="preserve"> не </w:t>
      </w:r>
      <w:proofErr w:type="spellStart"/>
      <w:r w:rsidRPr="007932D6">
        <w:rPr>
          <w:lang w:val="ru-RU" w:eastAsia="en-US"/>
        </w:rPr>
        <w:t>завдання</w:t>
      </w:r>
      <w:proofErr w:type="spellEnd"/>
      <w:r w:rsidRPr="007932D6">
        <w:rPr>
          <w:lang w:val="ru-RU" w:eastAsia="en-US"/>
        </w:rPr>
        <w:t xml:space="preserve"> оперативного </w:t>
      </w:r>
      <w:proofErr w:type="spellStart"/>
      <w:r w:rsidRPr="007932D6">
        <w:rPr>
          <w:lang w:val="ru-RU" w:eastAsia="en-US"/>
        </w:rPr>
        <w:t>управління</w:t>
      </w:r>
      <w:proofErr w:type="spellEnd"/>
      <w:r w:rsidRPr="007932D6">
        <w:rPr>
          <w:lang w:val="ru-RU" w:eastAsia="en-US"/>
        </w:rPr>
        <w:t xml:space="preserve">, тому такого </w:t>
      </w:r>
      <w:proofErr w:type="spellStart"/>
      <w:r w:rsidRPr="007932D6">
        <w:rPr>
          <w:lang w:val="ru-RU" w:eastAsia="en-US"/>
        </w:rPr>
        <w:t>інтервалу</w:t>
      </w:r>
      <w:proofErr w:type="spellEnd"/>
      <w:r w:rsidRPr="007932D6">
        <w:rPr>
          <w:lang w:val="ru-RU" w:eastAsia="en-US"/>
        </w:rPr>
        <w:t xml:space="preserve"> часу буде </w:t>
      </w:r>
      <w:proofErr w:type="spellStart"/>
      <w:r w:rsidRPr="007932D6">
        <w:rPr>
          <w:lang w:val="ru-RU" w:eastAsia="en-US"/>
        </w:rPr>
        <w:t>достатньо</w:t>
      </w:r>
      <w:proofErr w:type="spellEnd"/>
      <w:r w:rsidRPr="007932D6">
        <w:rPr>
          <w:lang w:val="ru-RU" w:eastAsia="en-US"/>
        </w:rPr>
        <w:t xml:space="preserve">. </w:t>
      </w:r>
      <w:proofErr w:type="spellStart"/>
      <w:r w:rsidRPr="007932D6">
        <w:rPr>
          <w:lang w:val="ru-RU" w:eastAsia="en-US"/>
        </w:rPr>
        <w:t>Зручність</w:t>
      </w:r>
      <w:proofErr w:type="spellEnd"/>
      <w:r w:rsidRPr="007932D6">
        <w:rPr>
          <w:lang w:val="ru-RU" w:eastAsia="en-US"/>
        </w:rPr>
        <w:t xml:space="preserve"> </w:t>
      </w:r>
      <w:proofErr w:type="spellStart"/>
      <w:r w:rsidRPr="007932D6">
        <w:rPr>
          <w:lang w:val="ru-RU" w:eastAsia="en-US"/>
        </w:rPr>
        <w:t>представлення</w:t>
      </w:r>
      <w:proofErr w:type="spellEnd"/>
      <w:r w:rsidRPr="007932D6">
        <w:rPr>
          <w:lang w:val="ru-RU" w:eastAsia="en-US"/>
        </w:rPr>
        <w:t xml:space="preserve"> </w:t>
      </w:r>
      <w:proofErr w:type="spellStart"/>
      <w:r w:rsidRPr="007932D6">
        <w:rPr>
          <w:lang w:val="ru-RU" w:eastAsia="en-US"/>
        </w:rPr>
        <w:t>інформації</w:t>
      </w:r>
      <w:proofErr w:type="spellEnd"/>
      <w:r w:rsidRPr="007932D6">
        <w:rPr>
          <w:lang w:val="ru-RU" w:eastAsia="en-US"/>
        </w:rPr>
        <w:t xml:space="preserve"> </w:t>
      </w:r>
      <w:proofErr w:type="spellStart"/>
      <w:r w:rsidRPr="007932D6">
        <w:rPr>
          <w:lang w:val="ru-RU" w:eastAsia="en-US"/>
        </w:rPr>
        <w:t>має</w:t>
      </w:r>
      <w:proofErr w:type="spellEnd"/>
      <w:r w:rsidRPr="007932D6">
        <w:rPr>
          <w:lang w:val="ru-RU" w:eastAsia="en-US"/>
        </w:rPr>
        <w:t xml:space="preserve"> </w:t>
      </w:r>
      <w:proofErr w:type="spellStart"/>
      <w:r w:rsidRPr="007932D6">
        <w:rPr>
          <w:lang w:val="ru-RU" w:eastAsia="en-US"/>
        </w:rPr>
        <w:t>виявлятися</w:t>
      </w:r>
      <w:proofErr w:type="spellEnd"/>
      <w:r w:rsidRPr="007932D6">
        <w:rPr>
          <w:lang w:val="ru-RU" w:eastAsia="en-US"/>
        </w:rPr>
        <w:t xml:space="preserve"> в тому, </w:t>
      </w:r>
      <w:proofErr w:type="spellStart"/>
      <w:r w:rsidRPr="007932D6">
        <w:rPr>
          <w:lang w:val="ru-RU" w:eastAsia="en-US"/>
        </w:rPr>
        <w:t>що</w:t>
      </w:r>
      <w:proofErr w:type="spellEnd"/>
      <w:r w:rsidRPr="007932D6">
        <w:rPr>
          <w:lang w:val="ru-RU" w:eastAsia="en-US"/>
        </w:rPr>
        <w:t xml:space="preserve"> </w:t>
      </w:r>
      <w:proofErr w:type="spellStart"/>
      <w:r w:rsidRPr="007932D6">
        <w:rPr>
          <w:lang w:val="ru-RU" w:eastAsia="en-US"/>
        </w:rPr>
        <w:t>нові</w:t>
      </w:r>
      <w:proofErr w:type="spellEnd"/>
      <w:r w:rsidRPr="007932D6">
        <w:rPr>
          <w:lang w:val="ru-RU" w:eastAsia="en-US"/>
        </w:rPr>
        <w:t xml:space="preserve"> </w:t>
      </w:r>
      <w:proofErr w:type="spellStart"/>
      <w:r w:rsidRPr="007932D6">
        <w:rPr>
          <w:lang w:val="ru-RU" w:eastAsia="en-US"/>
        </w:rPr>
        <w:t>сторінки</w:t>
      </w:r>
      <w:proofErr w:type="spellEnd"/>
      <w:r w:rsidRPr="007932D6">
        <w:rPr>
          <w:lang w:val="ru-RU" w:eastAsia="en-US"/>
        </w:rPr>
        <w:t xml:space="preserve"> </w:t>
      </w:r>
      <w:proofErr w:type="spellStart"/>
      <w:r w:rsidRPr="007932D6">
        <w:rPr>
          <w:lang w:val="ru-RU" w:eastAsia="en-US"/>
        </w:rPr>
        <w:t>системи</w:t>
      </w:r>
      <w:proofErr w:type="spellEnd"/>
      <w:r w:rsidRPr="007932D6">
        <w:rPr>
          <w:lang w:val="ru-RU" w:eastAsia="en-US"/>
        </w:rPr>
        <w:t xml:space="preserve"> </w:t>
      </w:r>
      <w:proofErr w:type="spellStart"/>
      <w:r w:rsidRPr="007932D6">
        <w:rPr>
          <w:lang w:val="ru-RU" w:eastAsia="en-US"/>
        </w:rPr>
        <w:t>будуть</w:t>
      </w:r>
      <w:proofErr w:type="spellEnd"/>
      <w:r w:rsidRPr="007932D6">
        <w:rPr>
          <w:lang w:val="ru-RU" w:eastAsia="en-US"/>
        </w:rPr>
        <w:t xml:space="preserve"> </w:t>
      </w:r>
      <w:proofErr w:type="spellStart"/>
      <w:r w:rsidRPr="007932D6">
        <w:rPr>
          <w:lang w:val="ru-RU" w:eastAsia="en-US"/>
        </w:rPr>
        <w:t>мати</w:t>
      </w:r>
      <w:proofErr w:type="spellEnd"/>
      <w:r w:rsidRPr="007932D6">
        <w:rPr>
          <w:lang w:val="ru-RU" w:eastAsia="en-US"/>
        </w:rPr>
        <w:t xml:space="preserve"> </w:t>
      </w:r>
      <w:proofErr w:type="spellStart"/>
      <w:r w:rsidRPr="007932D6">
        <w:rPr>
          <w:lang w:val="ru-RU" w:eastAsia="en-US"/>
        </w:rPr>
        <w:t>дружній</w:t>
      </w:r>
      <w:proofErr w:type="spellEnd"/>
      <w:r w:rsidRPr="007932D6">
        <w:rPr>
          <w:lang w:val="ru-RU" w:eastAsia="en-US"/>
        </w:rPr>
        <w:t xml:space="preserve"> до </w:t>
      </w:r>
      <w:proofErr w:type="spellStart"/>
      <w:r w:rsidRPr="007932D6">
        <w:rPr>
          <w:lang w:val="ru-RU" w:eastAsia="en-US"/>
        </w:rPr>
        <w:t>користувача</w:t>
      </w:r>
      <w:proofErr w:type="spellEnd"/>
      <w:r w:rsidRPr="007932D6">
        <w:rPr>
          <w:lang w:val="ru-RU" w:eastAsia="en-US"/>
        </w:rPr>
        <w:t xml:space="preserve"> </w:t>
      </w:r>
      <w:proofErr w:type="spellStart"/>
      <w:r w:rsidRPr="007932D6">
        <w:rPr>
          <w:lang w:val="ru-RU" w:eastAsia="en-US"/>
        </w:rPr>
        <w:t>інтерфейс</w:t>
      </w:r>
      <w:proofErr w:type="spellEnd"/>
      <w:r w:rsidRPr="007932D6">
        <w:rPr>
          <w:lang w:val="ru-RU" w:eastAsia="en-US"/>
        </w:rPr>
        <w:t xml:space="preserve"> (з легким для </w:t>
      </w:r>
      <w:proofErr w:type="spellStart"/>
      <w:r w:rsidRPr="007932D6">
        <w:rPr>
          <w:lang w:val="ru-RU" w:eastAsia="en-US"/>
        </w:rPr>
        <w:t>розуміння</w:t>
      </w:r>
      <w:proofErr w:type="spellEnd"/>
      <w:r w:rsidRPr="007932D6">
        <w:rPr>
          <w:lang w:val="ru-RU" w:eastAsia="en-US"/>
        </w:rPr>
        <w:t xml:space="preserve"> </w:t>
      </w:r>
      <w:proofErr w:type="spellStart"/>
      <w:r w:rsidRPr="007932D6">
        <w:rPr>
          <w:lang w:val="ru-RU" w:eastAsia="en-US"/>
        </w:rPr>
        <w:t>розташуванням</w:t>
      </w:r>
      <w:proofErr w:type="spellEnd"/>
      <w:r w:rsidRPr="007932D6">
        <w:rPr>
          <w:lang w:val="ru-RU" w:eastAsia="en-US"/>
        </w:rPr>
        <w:t xml:space="preserve"> кнопок, </w:t>
      </w:r>
      <w:proofErr w:type="spellStart"/>
      <w:r w:rsidRPr="007932D6">
        <w:rPr>
          <w:lang w:val="ru-RU" w:eastAsia="en-US"/>
        </w:rPr>
        <w:t>приємним</w:t>
      </w:r>
      <w:proofErr w:type="spellEnd"/>
      <w:r w:rsidRPr="007932D6">
        <w:rPr>
          <w:lang w:val="ru-RU" w:eastAsia="en-US"/>
        </w:rPr>
        <w:t xml:space="preserve"> дизайном </w:t>
      </w:r>
      <w:proofErr w:type="spellStart"/>
      <w:r w:rsidRPr="007932D6">
        <w:rPr>
          <w:lang w:val="ru-RU" w:eastAsia="en-US"/>
        </w:rPr>
        <w:t>тощо</w:t>
      </w:r>
      <w:proofErr w:type="spellEnd"/>
      <w:r w:rsidRPr="007932D6">
        <w:rPr>
          <w:lang w:val="ru-RU" w:eastAsia="en-US"/>
        </w:rPr>
        <w:t xml:space="preserve">). </w:t>
      </w:r>
      <w:proofErr w:type="spellStart"/>
      <w:r w:rsidRPr="007932D6">
        <w:rPr>
          <w:lang w:val="ru-RU" w:eastAsia="en-US"/>
        </w:rPr>
        <w:t>Виведення</w:t>
      </w:r>
      <w:proofErr w:type="spellEnd"/>
      <w:r w:rsidRPr="007932D6">
        <w:rPr>
          <w:lang w:val="ru-RU" w:eastAsia="en-US"/>
        </w:rPr>
        <w:t xml:space="preserve"> </w:t>
      </w:r>
      <w:proofErr w:type="spellStart"/>
      <w:r w:rsidRPr="007932D6">
        <w:rPr>
          <w:lang w:val="ru-RU" w:eastAsia="en-US"/>
        </w:rPr>
        <w:t>даних</w:t>
      </w:r>
      <w:proofErr w:type="spellEnd"/>
      <w:r w:rsidRPr="007932D6">
        <w:rPr>
          <w:lang w:val="ru-RU" w:eastAsia="en-US"/>
        </w:rPr>
        <w:t xml:space="preserve"> на </w:t>
      </w:r>
      <w:proofErr w:type="spellStart"/>
      <w:r w:rsidRPr="007932D6">
        <w:rPr>
          <w:lang w:val="ru-RU" w:eastAsia="en-US"/>
        </w:rPr>
        <w:t>екрані</w:t>
      </w:r>
      <w:proofErr w:type="spellEnd"/>
      <w:r w:rsidRPr="007932D6">
        <w:rPr>
          <w:lang w:val="ru-RU" w:eastAsia="en-US"/>
        </w:rPr>
        <w:t xml:space="preserve"> повинно </w:t>
      </w:r>
      <w:proofErr w:type="spellStart"/>
      <w:r w:rsidRPr="007932D6">
        <w:rPr>
          <w:lang w:val="ru-RU" w:eastAsia="en-US"/>
        </w:rPr>
        <w:t>відтворювати</w:t>
      </w:r>
      <w:proofErr w:type="spellEnd"/>
      <w:r w:rsidRPr="007932D6">
        <w:rPr>
          <w:lang w:val="ru-RU" w:eastAsia="en-US"/>
        </w:rPr>
        <w:t xml:space="preserve"> </w:t>
      </w:r>
      <w:proofErr w:type="spellStart"/>
      <w:r w:rsidRPr="007932D6">
        <w:rPr>
          <w:lang w:val="ru-RU" w:eastAsia="en-US"/>
        </w:rPr>
        <w:t>ескізи</w:t>
      </w:r>
      <w:proofErr w:type="spellEnd"/>
      <w:r w:rsidRPr="007932D6">
        <w:rPr>
          <w:lang w:val="ru-RU" w:eastAsia="en-US"/>
        </w:rPr>
        <w:t xml:space="preserve"> </w:t>
      </w:r>
      <w:proofErr w:type="spellStart"/>
      <w:r w:rsidRPr="007932D6">
        <w:rPr>
          <w:lang w:val="ru-RU" w:eastAsia="en-US"/>
        </w:rPr>
        <w:t>листів</w:t>
      </w:r>
      <w:proofErr w:type="spellEnd"/>
      <w:r w:rsidRPr="007932D6">
        <w:rPr>
          <w:lang w:val="ru-RU" w:eastAsia="en-US"/>
        </w:rPr>
        <w:t xml:space="preserve"> </w:t>
      </w:r>
      <w:r w:rsidRPr="00EF594E">
        <w:rPr>
          <w:lang w:val="en-US" w:eastAsia="en-US"/>
        </w:rPr>
        <w:t>Excel</w:t>
      </w:r>
      <w:r w:rsidRPr="007932D6">
        <w:rPr>
          <w:lang w:val="ru-RU" w:eastAsia="en-US"/>
        </w:rPr>
        <w:t xml:space="preserve">, </w:t>
      </w:r>
      <w:proofErr w:type="spellStart"/>
      <w:r w:rsidRPr="007932D6">
        <w:rPr>
          <w:lang w:val="ru-RU" w:eastAsia="en-US"/>
        </w:rPr>
        <w:t>наведені</w:t>
      </w:r>
      <w:proofErr w:type="spellEnd"/>
      <w:r w:rsidRPr="007932D6">
        <w:rPr>
          <w:lang w:val="ru-RU" w:eastAsia="en-US"/>
        </w:rPr>
        <w:t xml:space="preserve"> </w:t>
      </w:r>
      <w:proofErr w:type="spellStart"/>
      <w:r w:rsidRPr="007932D6">
        <w:rPr>
          <w:lang w:val="ru-RU" w:eastAsia="en-US"/>
        </w:rPr>
        <w:t>вище</w:t>
      </w:r>
      <w:proofErr w:type="spellEnd"/>
      <w:r w:rsidRPr="007932D6">
        <w:rPr>
          <w:lang w:val="ru-RU" w:eastAsia="en-US"/>
        </w:rPr>
        <w:t xml:space="preserve">. </w:t>
      </w:r>
      <w:proofErr w:type="spellStart"/>
      <w:r w:rsidRPr="007932D6">
        <w:rPr>
          <w:lang w:val="ru-RU" w:eastAsia="en-US"/>
        </w:rPr>
        <w:t>Розмежування</w:t>
      </w:r>
      <w:proofErr w:type="spellEnd"/>
      <w:r w:rsidRPr="007932D6">
        <w:rPr>
          <w:lang w:val="ru-RU" w:eastAsia="en-US"/>
        </w:rPr>
        <w:t xml:space="preserve"> доступу до </w:t>
      </w:r>
      <w:proofErr w:type="spellStart"/>
      <w:r w:rsidRPr="007932D6">
        <w:rPr>
          <w:lang w:val="ru-RU" w:eastAsia="en-US"/>
        </w:rPr>
        <w:t>даних</w:t>
      </w:r>
      <w:proofErr w:type="spellEnd"/>
      <w:r w:rsidRPr="007932D6">
        <w:rPr>
          <w:lang w:val="ru-RU" w:eastAsia="en-US"/>
        </w:rPr>
        <w:t xml:space="preserve"> є </w:t>
      </w:r>
      <w:proofErr w:type="spellStart"/>
      <w:r w:rsidRPr="007932D6">
        <w:rPr>
          <w:lang w:val="ru-RU" w:eastAsia="en-US"/>
        </w:rPr>
        <w:t>необхідним</w:t>
      </w:r>
      <w:proofErr w:type="spellEnd"/>
      <w:r w:rsidRPr="007932D6">
        <w:rPr>
          <w:lang w:val="ru-RU" w:eastAsia="en-US"/>
        </w:rPr>
        <w:t xml:space="preserve">, </w:t>
      </w:r>
      <w:proofErr w:type="spellStart"/>
      <w:r w:rsidRPr="007932D6">
        <w:rPr>
          <w:lang w:val="ru-RU" w:eastAsia="en-US"/>
        </w:rPr>
        <w:t>оскільки</w:t>
      </w:r>
      <w:proofErr w:type="spellEnd"/>
      <w:r w:rsidRPr="007932D6">
        <w:rPr>
          <w:lang w:val="ru-RU" w:eastAsia="en-US"/>
        </w:rPr>
        <w:t xml:space="preserve"> доступ до </w:t>
      </w:r>
      <w:proofErr w:type="spellStart"/>
      <w:r w:rsidRPr="007932D6">
        <w:rPr>
          <w:lang w:val="ru-RU" w:eastAsia="en-US"/>
        </w:rPr>
        <w:t>показників</w:t>
      </w:r>
      <w:proofErr w:type="spellEnd"/>
      <w:r w:rsidRPr="007932D6">
        <w:rPr>
          <w:lang w:val="ru-RU" w:eastAsia="en-US"/>
        </w:rPr>
        <w:t xml:space="preserve"> </w:t>
      </w:r>
      <w:proofErr w:type="spellStart"/>
      <w:r w:rsidRPr="007932D6">
        <w:rPr>
          <w:lang w:val="ru-RU" w:eastAsia="en-US"/>
        </w:rPr>
        <w:t>якості</w:t>
      </w:r>
      <w:proofErr w:type="spellEnd"/>
      <w:r w:rsidRPr="007932D6">
        <w:rPr>
          <w:lang w:val="ru-RU" w:eastAsia="en-US"/>
        </w:rPr>
        <w:t xml:space="preserve"> </w:t>
      </w:r>
      <w:proofErr w:type="spellStart"/>
      <w:r w:rsidRPr="007932D6">
        <w:rPr>
          <w:lang w:val="ru-RU" w:eastAsia="en-US"/>
        </w:rPr>
        <w:t>планування</w:t>
      </w:r>
      <w:proofErr w:type="spellEnd"/>
      <w:r w:rsidRPr="007932D6">
        <w:rPr>
          <w:lang w:val="ru-RU" w:eastAsia="en-US"/>
        </w:rPr>
        <w:t xml:space="preserve"> </w:t>
      </w:r>
      <w:proofErr w:type="spellStart"/>
      <w:r w:rsidRPr="007932D6">
        <w:rPr>
          <w:lang w:val="ru-RU" w:eastAsia="en-US"/>
        </w:rPr>
        <w:t>має</w:t>
      </w:r>
      <w:proofErr w:type="spellEnd"/>
      <w:r w:rsidRPr="007932D6">
        <w:rPr>
          <w:lang w:val="ru-RU" w:eastAsia="en-US"/>
        </w:rPr>
        <w:t xml:space="preserve"> бути </w:t>
      </w:r>
      <w:proofErr w:type="spellStart"/>
      <w:r w:rsidRPr="007932D6">
        <w:rPr>
          <w:lang w:val="ru-RU" w:eastAsia="en-US"/>
        </w:rPr>
        <w:t>наданий</w:t>
      </w:r>
      <w:proofErr w:type="spellEnd"/>
      <w:r w:rsidRPr="007932D6">
        <w:rPr>
          <w:lang w:val="ru-RU" w:eastAsia="en-US"/>
        </w:rPr>
        <w:t xml:space="preserve"> </w:t>
      </w:r>
      <w:proofErr w:type="spellStart"/>
      <w:r w:rsidRPr="007932D6">
        <w:rPr>
          <w:lang w:val="ru-RU" w:eastAsia="en-US"/>
        </w:rPr>
        <w:t>керівництву</w:t>
      </w:r>
      <w:proofErr w:type="spellEnd"/>
      <w:r w:rsidRPr="007932D6">
        <w:rPr>
          <w:lang w:val="ru-RU" w:eastAsia="en-US"/>
        </w:rPr>
        <w:t xml:space="preserve"> </w:t>
      </w:r>
      <w:proofErr w:type="spellStart"/>
      <w:r w:rsidRPr="007932D6">
        <w:rPr>
          <w:lang w:val="ru-RU" w:eastAsia="en-US"/>
        </w:rPr>
        <w:t>кафедри</w:t>
      </w:r>
      <w:proofErr w:type="spellEnd"/>
      <w:r w:rsidRPr="007932D6">
        <w:rPr>
          <w:lang w:val="ru-RU" w:eastAsia="en-US"/>
        </w:rPr>
        <w:t xml:space="preserve"> для </w:t>
      </w:r>
      <w:proofErr w:type="spellStart"/>
      <w:r w:rsidRPr="007932D6">
        <w:rPr>
          <w:lang w:val="ru-RU" w:eastAsia="en-US"/>
        </w:rPr>
        <w:t>прийняття</w:t>
      </w:r>
      <w:proofErr w:type="spellEnd"/>
      <w:r w:rsidRPr="007932D6">
        <w:rPr>
          <w:lang w:val="ru-RU" w:eastAsia="en-US"/>
        </w:rPr>
        <w:t xml:space="preserve"> </w:t>
      </w:r>
      <w:proofErr w:type="spellStart"/>
      <w:r w:rsidRPr="007932D6">
        <w:rPr>
          <w:lang w:val="ru-RU" w:eastAsia="en-US"/>
        </w:rPr>
        <w:t>організаційних</w:t>
      </w:r>
      <w:proofErr w:type="spellEnd"/>
      <w:r w:rsidRPr="007932D6">
        <w:rPr>
          <w:lang w:val="ru-RU" w:eastAsia="en-US"/>
        </w:rPr>
        <w:t xml:space="preserve"> </w:t>
      </w:r>
      <w:proofErr w:type="spellStart"/>
      <w:r w:rsidRPr="007932D6">
        <w:rPr>
          <w:lang w:val="ru-RU" w:eastAsia="en-US"/>
        </w:rPr>
        <w:t>рішень</w:t>
      </w:r>
      <w:proofErr w:type="spellEnd"/>
      <w:r w:rsidRPr="007932D6">
        <w:rPr>
          <w:lang w:val="ru-RU" w:eastAsia="en-US"/>
        </w:rPr>
        <w:t xml:space="preserve">. Широка </w:t>
      </w:r>
      <w:proofErr w:type="spellStart"/>
      <w:r w:rsidRPr="007932D6">
        <w:rPr>
          <w:lang w:val="ru-RU" w:eastAsia="en-US"/>
        </w:rPr>
        <w:t>доступність</w:t>
      </w:r>
      <w:proofErr w:type="spellEnd"/>
      <w:r w:rsidRPr="007932D6">
        <w:rPr>
          <w:lang w:val="ru-RU" w:eastAsia="en-US"/>
        </w:rPr>
        <w:t xml:space="preserve"> не </w:t>
      </w:r>
      <w:proofErr w:type="spellStart"/>
      <w:r w:rsidRPr="007932D6">
        <w:rPr>
          <w:lang w:val="ru-RU" w:eastAsia="en-US"/>
        </w:rPr>
        <w:t>потрібна</w:t>
      </w:r>
      <w:proofErr w:type="spellEnd"/>
      <w:r w:rsidRPr="007932D6">
        <w:rPr>
          <w:lang w:val="ru-RU" w:eastAsia="en-US"/>
        </w:rPr>
        <w:t xml:space="preserve"> з ряду причин, </w:t>
      </w:r>
      <w:proofErr w:type="spellStart"/>
      <w:r w:rsidRPr="007932D6">
        <w:rPr>
          <w:lang w:val="ru-RU" w:eastAsia="en-US"/>
        </w:rPr>
        <w:t>обговорення</w:t>
      </w:r>
      <w:proofErr w:type="spellEnd"/>
      <w:r w:rsidRPr="007932D6">
        <w:rPr>
          <w:lang w:val="ru-RU" w:eastAsia="en-US"/>
        </w:rPr>
        <w:t xml:space="preserve"> </w:t>
      </w:r>
      <w:proofErr w:type="spellStart"/>
      <w:r w:rsidRPr="007932D6">
        <w:rPr>
          <w:lang w:val="ru-RU" w:eastAsia="en-US"/>
        </w:rPr>
        <w:t>яких</w:t>
      </w:r>
      <w:proofErr w:type="spellEnd"/>
      <w:r w:rsidRPr="007932D6">
        <w:rPr>
          <w:lang w:val="ru-RU" w:eastAsia="en-US"/>
        </w:rPr>
        <w:t xml:space="preserve"> </w:t>
      </w:r>
      <w:proofErr w:type="spellStart"/>
      <w:r w:rsidRPr="007932D6">
        <w:rPr>
          <w:lang w:val="ru-RU" w:eastAsia="en-US"/>
        </w:rPr>
        <w:t>лежить</w:t>
      </w:r>
      <w:proofErr w:type="spellEnd"/>
      <w:r w:rsidRPr="007932D6">
        <w:rPr>
          <w:lang w:val="ru-RU" w:eastAsia="en-US"/>
        </w:rPr>
        <w:t xml:space="preserve"> за межами </w:t>
      </w:r>
      <w:proofErr w:type="spellStart"/>
      <w:r w:rsidRPr="007932D6">
        <w:rPr>
          <w:lang w:val="ru-RU" w:eastAsia="en-US"/>
        </w:rPr>
        <w:t>даної</w:t>
      </w:r>
      <w:proofErr w:type="spellEnd"/>
      <w:r w:rsidRPr="007932D6">
        <w:rPr>
          <w:lang w:val="ru-RU" w:eastAsia="en-US"/>
        </w:rPr>
        <w:t xml:space="preserve"> </w:t>
      </w:r>
      <w:proofErr w:type="spellStart"/>
      <w:r w:rsidRPr="007932D6">
        <w:rPr>
          <w:lang w:val="ru-RU" w:eastAsia="en-US"/>
        </w:rPr>
        <w:t>роботи</w:t>
      </w:r>
      <w:proofErr w:type="spellEnd"/>
      <w:r w:rsidRPr="007932D6">
        <w:rPr>
          <w:lang w:val="ru-RU" w:eastAsia="en-US"/>
        </w:rPr>
        <w:t xml:space="preserve">. </w:t>
      </w:r>
      <w:proofErr w:type="spellStart"/>
      <w:r w:rsidRPr="007932D6">
        <w:rPr>
          <w:lang w:val="ru-RU" w:eastAsia="en-US"/>
        </w:rPr>
        <w:t>Реалізація</w:t>
      </w:r>
      <w:proofErr w:type="spellEnd"/>
      <w:r w:rsidRPr="007932D6">
        <w:rPr>
          <w:lang w:val="ru-RU" w:eastAsia="en-US"/>
        </w:rPr>
        <w:t xml:space="preserve"> </w:t>
      </w:r>
      <w:proofErr w:type="spellStart"/>
      <w:r w:rsidRPr="007932D6">
        <w:rPr>
          <w:lang w:val="ru-RU" w:eastAsia="en-US"/>
        </w:rPr>
        <w:t>цього</w:t>
      </w:r>
      <w:proofErr w:type="spellEnd"/>
      <w:r w:rsidRPr="007932D6">
        <w:rPr>
          <w:lang w:val="ru-RU" w:eastAsia="en-US"/>
        </w:rPr>
        <w:t xml:space="preserve"> </w:t>
      </w:r>
      <w:proofErr w:type="spellStart"/>
      <w:r w:rsidRPr="007932D6">
        <w:rPr>
          <w:lang w:val="ru-RU" w:eastAsia="en-US"/>
        </w:rPr>
        <w:t>функціоналу</w:t>
      </w:r>
      <w:proofErr w:type="spellEnd"/>
      <w:r w:rsidRPr="007932D6">
        <w:rPr>
          <w:lang w:val="ru-RU" w:eastAsia="en-US"/>
        </w:rPr>
        <w:t xml:space="preserve"> </w:t>
      </w:r>
      <w:proofErr w:type="spellStart"/>
      <w:r w:rsidRPr="007932D6">
        <w:rPr>
          <w:lang w:val="ru-RU" w:eastAsia="en-US"/>
        </w:rPr>
        <w:t>передбачає</w:t>
      </w:r>
      <w:proofErr w:type="spellEnd"/>
      <w:r w:rsidRPr="007932D6">
        <w:rPr>
          <w:lang w:val="ru-RU" w:eastAsia="en-US"/>
        </w:rPr>
        <w:t xml:space="preserve"> </w:t>
      </w:r>
      <w:proofErr w:type="spellStart"/>
      <w:r w:rsidRPr="007932D6">
        <w:rPr>
          <w:lang w:val="ru-RU" w:eastAsia="en-US"/>
        </w:rPr>
        <w:t>наявність</w:t>
      </w:r>
      <w:proofErr w:type="spellEnd"/>
      <w:r w:rsidRPr="007932D6">
        <w:rPr>
          <w:lang w:val="ru-RU" w:eastAsia="en-US"/>
        </w:rPr>
        <w:t xml:space="preserve"> </w:t>
      </w:r>
      <w:proofErr w:type="spellStart"/>
      <w:r w:rsidRPr="007932D6">
        <w:rPr>
          <w:lang w:val="ru-RU" w:eastAsia="en-US"/>
        </w:rPr>
        <w:t>засобів</w:t>
      </w:r>
      <w:proofErr w:type="spellEnd"/>
      <w:r w:rsidRPr="007932D6">
        <w:rPr>
          <w:lang w:val="ru-RU" w:eastAsia="en-US"/>
        </w:rPr>
        <w:t xml:space="preserve"> </w:t>
      </w:r>
      <w:proofErr w:type="spellStart"/>
      <w:r w:rsidRPr="007932D6">
        <w:rPr>
          <w:lang w:val="ru-RU" w:eastAsia="en-US"/>
        </w:rPr>
        <w:t>аутентифікації</w:t>
      </w:r>
      <w:proofErr w:type="spellEnd"/>
      <w:r w:rsidRPr="007932D6">
        <w:rPr>
          <w:lang w:val="ru-RU" w:eastAsia="en-US"/>
        </w:rPr>
        <w:t xml:space="preserve"> та </w:t>
      </w:r>
      <w:proofErr w:type="spellStart"/>
      <w:r w:rsidRPr="007932D6">
        <w:rPr>
          <w:lang w:val="ru-RU" w:eastAsia="en-US"/>
        </w:rPr>
        <w:t>авторизації</w:t>
      </w:r>
      <w:proofErr w:type="spellEnd"/>
      <w:r w:rsidRPr="007932D6">
        <w:rPr>
          <w:lang w:val="ru-RU" w:eastAsia="en-US"/>
        </w:rPr>
        <w:t xml:space="preserve"> для </w:t>
      </w:r>
      <w:proofErr w:type="spellStart"/>
      <w:r w:rsidRPr="007932D6">
        <w:rPr>
          <w:lang w:val="ru-RU" w:eastAsia="en-US"/>
        </w:rPr>
        <w:t>ролі</w:t>
      </w:r>
      <w:proofErr w:type="spellEnd"/>
      <w:r w:rsidRPr="007932D6">
        <w:rPr>
          <w:lang w:val="ru-RU" w:eastAsia="en-US"/>
        </w:rPr>
        <w:t xml:space="preserve"> «</w:t>
      </w:r>
      <w:proofErr w:type="spellStart"/>
      <w:r w:rsidRPr="007932D6">
        <w:rPr>
          <w:lang w:val="ru-RU" w:eastAsia="en-US"/>
        </w:rPr>
        <w:t>Планувальник</w:t>
      </w:r>
      <w:proofErr w:type="spellEnd"/>
      <w:r w:rsidRPr="007932D6">
        <w:rPr>
          <w:lang w:val="ru-RU" w:eastAsia="en-US"/>
        </w:rPr>
        <w:t xml:space="preserve"> </w:t>
      </w:r>
      <w:proofErr w:type="spellStart"/>
      <w:r w:rsidRPr="007932D6">
        <w:rPr>
          <w:lang w:val="ru-RU" w:eastAsia="en-US"/>
        </w:rPr>
        <w:t>навчального</w:t>
      </w:r>
      <w:proofErr w:type="spellEnd"/>
      <w:r w:rsidRPr="007932D6">
        <w:rPr>
          <w:lang w:val="ru-RU" w:eastAsia="en-US"/>
        </w:rPr>
        <w:t xml:space="preserve"> </w:t>
      </w:r>
      <w:proofErr w:type="spellStart"/>
      <w:r w:rsidRPr="007932D6">
        <w:rPr>
          <w:lang w:val="ru-RU" w:eastAsia="en-US"/>
        </w:rPr>
        <w:t>навантаження</w:t>
      </w:r>
      <w:proofErr w:type="spellEnd"/>
      <w:r w:rsidRPr="007932D6">
        <w:rPr>
          <w:lang w:val="ru-RU" w:eastAsia="en-US"/>
        </w:rPr>
        <w:t xml:space="preserve">». Структура коду </w:t>
      </w:r>
      <w:proofErr w:type="spellStart"/>
      <w:r w:rsidRPr="007932D6">
        <w:rPr>
          <w:lang w:val="ru-RU" w:eastAsia="en-US"/>
        </w:rPr>
        <w:t>має</w:t>
      </w:r>
      <w:proofErr w:type="spellEnd"/>
      <w:r w:rsidRPr="007932D6">
        <w:rPr>
          <w:lang w:val="ru-RU" w:eastAsia="en-US"/>
        </w:rPr>
        <w:t xml:space="preserve"> </w:t>
      </w:r>
      <w:proofErr w:type="spellStart"/>
      <w:r w:rsidRPr="007932D6">
        <w:rPr>
          <w:lang w:val="ru-RU" w:eastAsia="en-US"/>
        </w:rPr>
        <w:t>забезпечити</w:t>
      </w:r>
      <w:proofErr w:type="spellEnd"/>
      <w:r w:rsidRPr="007932D6">
        <w:rPr>
          <w:lang w:val="ru-RU" w:eastAsia="en-US"/>
        </w:rPr>
        <w:t xml:space="preserve"> у </w:t>
      </w:r>
      <w:proofErr w:type="spellStart"/>
      <w:r w:rsidRPr="007932D6">
        <w:rPr>
          <w:lang w:val="ru-RU" w:eastAsia="en-US"/>
        </w:rPr>
        <w:t>майбутньому</w:t>
      </w:r>
      <w:proofErr w:type="spellEnd"/>
      <w:r w:rsidRPr="007932D6">
        <w:rPr>
          <w:lang w:val="ru-RU" w:eastAsia="en-US"/>
        </w:rPr>
        <w:t xml:space="preserve"> </w:t>
      </w:r>
      <w:proofErr w:type="spellStart"/>
      <w:r w:rsidRPr="007932D6">
        <w:rPr>
          <w:lang w:val="ru-RU" w:eastAsia="en-US"/>
        </w:rPr>
        <w:t>легку</w:t>
      </w:r>
      <w:proofErr w:type="spellEnd"/>
      <w:r w:rsidRPr="007932D6">
        <w:rPr>
          <w:lang w:val="ru-RU" w:eastAsia="en-US"/>
        </w:rPr>
        <w:t xml:space="preserve"> </w:t>
      </w:r>
      <w:proofErr w:type="spellStart"/>
      <w:r w:rsidRPr="007932D6">
        <w:rPr>
          <w:lang w:val="ru-RU" w:eastAsia="en-US"/>
        </w:rPr>
        <w:t>модифікацію</w:t>
      </w:r>
      <w:proofErr w:type="spellEnd"/>
      <w:r w:rsidRPr="007932D6">
        <w:rPr>
          <w:lang w:val="ru-RU" w:eastAsia="en-US"/>
        </w:rPr>
        <w:t xml:space="preserve"> </w:t>
      </w:r>
      <w:proofErr w:type="spellStart"/>
      <w:r w:rsidRPr="007932D6">
        <w:rPr>
          <w:lang w:val="ru-RU" w:eastAsia="en-US"/>
        </w:rPr>
        <w:t>програмного</w:t>
      </w:r>
      <w:proofErr w:type="spellEnd"/>
      <w:r w:rsidRPr="007932D6">
        <w:rPr>
          <w:lang w:val="ru-RU" w:eastAsia="en-US"/>
        </w:rPr>
        <w:t xml:space="preserve"> </w:t>
      </w:r>
      <w:proofErr w:type="spellStart"/>
      <w:r w:rsidRPr="007932D6">
        <w:rPr>
          <w:lang w:val="ru-RU" w:eastAsia="en-US"/>
        </w:rPr>
        <w:t>рішення</w:t>
      </w:r>
      <w:proofErr w:type="spellEnd"/>
      <w:r w:rsidRPr="007932D6">
        <w:rPr>
          <w:lang w:val="ru-RU" w:eastAsia="en-US"/>
        </w:rPr>
        <w:t xml:space="preserve"> для </w:t>
      </w:r>
      <w:proofErr w:type="spellStart"/>
      <w:r w:rsidRPr="007932D6">
        <w:rPr>
          <w:lang w:val="ru-RU" w:eastAsia="en-US"/>
        </w:rPr>
        <w:lastRenderedPageBreak/>
        <w:t>можливості</w:t>
      </w:r>
      <w:proofErr w:type="spellEnd"/>
      <w:r w:rsidRPr="007932D6">
        <w:rPr>
          <w:lang w:val="ru-RU" w:eastAsia="en-US"/>
        </w:rPr>
        <w:t xml:space="preserve"> </w:t>
      </w:r>
      <w:proofErr w:type="spellStart"/>
      <w:r w:rsidRPr="007932D6">
        <w:rPr>
          <w:lang w:val="ru-RU" w:eastAsia="en-US"/>
        </w:rPr>
        <w:t>зберігати</w:t>
      </w:r>
      <w:proofErr w:type="spellEnd"/>
      <w:r w:rsidRPr="007932D6">
        <w:rPr>
          <w:lang w:val="ru-RU" w:eastAsia="en-US"/>
        </w:rPr>
        <w:t xml:space="preserve"> статистику у файл типу документу </w:t>
      </w:r>
      <w:r w:rsidRPr="00EF594E">
        <w:rPr>
          <w:lang w:val="en-US" w:eastAsia="en-US"/>
        </w:rPr>
        <w:t>MS</w:t>
      </w:r>
      <w:r w:rsidRPr="007932D6">
        <w:rPr>
          <w:lang w:val="ru-RU" w:eastAsia="en-US"/>
        </w:rPr>
        <w:t xml:space="preserve"> </w:t>
      </w:r>
      <w:r w:rsidRPr="00EF594E">
        <w:rPr>
          <w:lang w:val="en-US" w:eastAsia="en-US"/>
        </w:rPr>
        <w:t>Word</w:t>
      </w:r>
      <w:r w:rsidRPr="007932D6">
        <w:rPr>
          <w:lang w:val="ru-RU" w:eastAsia="en-US"/>
        </w:rPr>
        <w:t xml:space="preserve"> </w:t>
      </w:r>
      <w:proofErr w:type="spellStart"/>
      <w:r w:rsidRPr="007932D6">
        <w:rPr>
          <w:lang w:val="ru-RU" w:eastAsia="en-US"/>
        </w:rPr>
        <w:t>або</w:t>
      </w:r>
      <w:proofErr w:type="spellEnd"/>
      <w:r w:rsidRPr="007932D6">
        <w:rPr>
          <w:lang w:val="ru-RU" w:eastAsia="en-US"/>
        </w:rPr>
        <w:t xml:space="preserve"> (та) </w:t>
      </w:r>
      <w:proofErr w:type="spellStart"/>
      <w:r w:rsidRPr="007932D6">
        <w:rPr>
          <w:lang w:val="ru-RU" w:eastAsia="en-US"/>
        </w:rPr>
        <w:t>електронної</w:t>
      </w:r>
      <w:proofErr w:type="spellEnd"/>
      <w:r w:rsidRPr="007932D6">
        <w:rPr>
          <w:lang w:val="ru-RU" w:eastAsia="en-US"/>
        </w:rPr>
        <w:t xml:space="preserve"> </w:t>
      </w:r>
      <w:proofErr w:type="spellStart"/>
      <w:r w:rsidRPr="007932D6">
        <w:rPr>
          <w:lang w:val="ru-RU" w:eastAsia="en-US"/>
        </w:rPr>
        <w:t>таблиці</w:t>
      </w:r>
      <w:proofErr w:type="spellEnd"/>
      <w:r w:rsidRPr="007932D6">
        <w:rPr>
          <w:lang w:val="ru-RU" w:eastAsia="en-US"/>
        </w:rPr>
        <w:t xml:space="preserve"> </w:t>
      </w:r>
      <w:r w:rsidRPr="00EF594E">
        <w:rPr>
          <w:lang w:val="en-US" w:eastAsia="en-US"/>
        </w:rPr>
        <w:t>MS</w:t>
      </w:r>
      <w:r w:rsidRPr="007932D6">
        <w:rPr>
          <w:lang w:val="ru-RU" w:eastAsia="en-US"/>
        </w:rPr>
        <w:t xml:space="preserve"> </w:t>
      </w:r>
      <w:r w:rsidRPr="00EF594E">
        <w:rPr>
          <w:lang w:val="en-US" w:eastAsia="en-US"/>
        </w:rPr>
        <w:t>Excel</w:t>
      </w:r>
      <w:r w:rsidRPr="007932D6">
        <w:rPr>
          <w:lang w:val="ru-RU" w:eastAsia="en-US"/>
        </w:rPr>
        <w:t xml:space="preserve"> </w:t>
      </w:r>
      <w:proofErr w:type="spellStart"/>
      <w:r w:rsidRPr="007932D6">
        <w:rPr>
          <w:lang w:val="ru-RU" w:eastAsia="en-US"/>
        </w:rPr>
        <w:t>із</w:t>
      </w:r>
      <w:proofErr w:type="spellEnd"/>
      <w:r w:rsidRPr="007932D6">
        <w:rPr>
          <w:lang w:val="ru-RU" w:eastAsia="en-US"/>
        </w:rPr>
        <w:t xml:space="preserve"> </w:t>
      </w:r>
      <w:proofErr w:type="spellStart"/>
      <w:r w:rsidRPr="007932D6">
        <w:rPr>
          <w:lang w:val="ru-RU" w:eastAsia="en-US"/>
        </w:rPr>
        <w:t>можливістю</w:t>
      </w:r>
      <w:proofErr w:type="spellEnd"/>
      <w:r w:rsidRPr="007932D6">
        <w:rPr>
          <w:lang w:val="ru-RU" w:eastAsia="en-US"/>
        </w:rPr>
        <w:t xml:space="preserve"> </w:t>
      </w:r>
      <w:proofErr w:type="spellStart"/>
      <w:r w:rsidRPr="007932D6">
        <w:rPr>
          <w:lang w:val="ru-RU" w:eastAsia="en-US"/>
        </w:rPr>
        <w:t>відправлення</w:t>
      </w:r>
      <w:proofErr w:type="spellEnd"/>
      <w:r w:rsidRPr="007932D6">
        <w:rPr>
          <w:lang w:val="ru-RU" w:eastAsia="en-US"/>
        </w:rPr>
        <w:t xml:space="preserve"> </w:t>
      </w:r>
      <w:proofErr w:type="spellStart"/>
      <w:r w:rsidRPr="007932D6">
        <w:rPr>
          <w:lang w:val="ru-RU" w:eastAsia="en-US"/>
        </w:rPr>
        <w:t>електронною</w:t>
      </w:r>
      <w:proofErr w:type="spellEnd"/>
      <w:r w:rsidRPr="007932D6">
        <w:rPr>
          <w:lang w:val="ru-RU" w:eastAsia="en-US"/>
        </w:rPr>
        <w:t xml:space="preserve"> </w:t>
      </w:r>
      <w:proofErr w:type="spellStart"/>
      <w:r w:rsidRPr="007932D6">
        <w:rPr>
          <w:lang w:val="ru-RU" w:eastAsia="en-US"/>
        </w:rPr>
        <w:t>поштою</w:t>
      </w:r>
      <w:proofErr w:type="spellEnd"/>
      <w:r w:rsidRPr="007932D6">
        <w:rPr>
          <w:lang w:val="ru-RU" w:eastAsia="en-US"/>
        </w:rPr>
        <w:t xml:space="preserve">. </w:t>
      </w:r>
      <w:proofErr w:type="spellStart"/>
      <w:r w:rsidRPr="007932D6">
        <w:rPr>
          <w:lang w:val="ru-RU" w:eastAsia="en-US"/>
        </w:rPr>
        <w:t>Крім</w:t>
      </w:r>
      <w:proofErr w:type="spellEnd"/>
      <w:r w:rsidRPr="007932D6">
        <w:rPr>
          <w:lang w:val="ru-RU" w:eastAsia="en-US"/>
        </w:rPr>
        <w:t xml:space="preserve"> того, для </w:t>
      </w:r>
      <w:proofErr w:type="spellStart"/>
      <w:r w:rsidRPr="007932D6">
        <w:rPr>
          <w:lang w:val="ru-RU" w:eastAsia="en-US"/>
        </w:rPr>
        <w:t>цієї</w:t>
      </w:r>
      <w:proofErr w:type="spellEnd"/>
      <w:r w:rsidRPr="007932D6">
        <w:rPr>
          <w:lang w:val="ru-RU" w:eastAsia="en-US"/>
        </w:rPr>
        <w:t xml:space="preserve"> </w:t>
      </w:r>
      <w:proofErr w:type="spellStart"/>
      <w:r w:rsidRPr="007932D6">
        <w:rPr>
          <w:lang w:val="ru-RU" w:eastAsia="en-US"/>
        </w:rPr>
        <w:t>розробки</w:t>
      </w:r>
      <w:proofErr w:type="spellEnd"/>
      <w:r w:rsidRPr="007932D6">
        <w:rPr>
          <w:lang w:val="ru-RU" w:eastAsia="en-US"/>
        </w:rPr>
        <w:t xml:space="preserve"> </w:t>
      </w:r>
      <w:proofErr w:type="spellStart"/>
      <w:r w:rsidRPr="007932D6">
        <w:rPr>
          <w:lang w:val="ru-RU" w:eastAsia="en-US"/>
        </w:rPr>
        <w:t>визначено</w:t>
      </w:r>
      <w:proofErr w:type="spellEnd"/>
      <w:r w:rsidRPr="007932D6">
        <w:rPr>
          <w:lang w:val="ru-RU" w:eastAsia="en-US"/>
        </w:rPr>
        <w:t xml:space="preserve"> </w:t>
      </w:r>
      <w:proofErr w:type="spellStart"/>
      <w:r w:rsidRPr="007932D6">
        <w:rPr>
          <w:lang w:val="ru-RU" w:eastAsia="en-US"/>
        </w:rPr>
        <w:t>такий</w:t>
      </w:r>
      <w:proofErr w:type="spellEnd"/>
      <w:r w:rsidRPr="007932D6">
        <w:rPr>
          <w:lang w:val="ru-RU" w:eastAsia="en-US"/>
        </w:rPr>
        <w:t xml:space="preserve"> </w:t>
      </w:r>
      <w:proofErr w:type="spellStart"/>
      <w:r w:rsidRPr="007932D6">
        <w:rPr>
          <w:lang w:val="ru-RU" w:eastAsia="en-US"/>
        </w:rPr>
        <w:t>самий</w:t>
      </w:r>
      <w:proofErr w:type="spellEnd"/>
      <w:r w:rsidRPr="007932D6">
        <w:rPr>
          <w:lang w:val="ru-RU" w:eastAsia="en-US"/>
        </w:rPr>
        <w:t xml:space="preserve"> стек </w:t>
      </w:r>
      <w:proofErr w:type="spellStart"/>
      <w:r w:rsidRPr="007932D6">
        <w:rPr>
          <w:lang w:val="ru-RU" w:eastAsia="en-US"/>
        </w:rPr>
        <w:t>технологій</w:t>
      </w:r>
      <w:proofErr w:type="spellEnd"/>
      <w:r w:rsidRPr="007932D6">
        <w:rPr>
          <w:lang w:val="ru-RU" w:eastAsia="en-US"/>
        </w:rPr>
        <w:t xml:space="preserve">, як і при </w:t>
      </w:r>
      <w:proofErr w:type="spellStart"/>
      <w:r w:rsidRPr="007932D6">
        <w:rPr>
          <w:lang w:val="ru-RU" w:eastAsia="en-US"/>
        </w:rPr>
        <w:t>розробці</w:t>
      </w:r>
      <w:proofErr w:type="spellEnd"/>
      <w:r w:rsidRPr="007932D6">
        <w:rPr>
          <w:lang w:val="ru-RU" w:eastAsia="en-US"/>
        </w:rPr>
        <w:t xml:space="preserve"> </w:t>
      </w:r>
      <w:proofErr w:type="spellStart"/>
      <w:r w:rsidRPr="007932D6">
        <w:rPr>
          <w:lang w:val="ru-RU" w:eastAsia="en-US"/>
        </w:rPr>
        <w:t>системи</w:t>
      </w:r>
      <w:proofErr w:type="spellEnd"/>
      <w:r w:rsidRPr="007932D6">
        <w:rPr>
          <w:lang w:val="ru-RU" w:eastAsia="en-US"/>
        </w:rPr>
        <w:t xml:space="preserve"> «</w:t>
      </w:r>
      <w:r w:rsidRPr="00EF594E">
        <w:rPr>
          <w:lang w:val="en-US" w:eastAsia="en-US"/>
        </w:rPr>
        <w:t>SLDOCS</w:t>
      </w:r>
      <w:r w:rsidRPr="007932D6">
        <w:rPr>
          <w:lang w:val="ru-RU" w:eastAsia="en-US"/>
        </w:rPr>
        <w:t>».</w:t>
      </w:r>
    </w:p>
    <w:p w14:paraId="6EDF46C7" w14:textId="77777777" w:rsidR="00316F27" w:rsidRPr="00C316AD" w:rsidRDefault="00316F27" w:rsidP="00173AB6"/>
    <w:p w14:paraId="06AB3137" w14:textId="77777777" w:rsidR="00316F27" w:rsidRPr="007932D6" w:rsidRDefault="00316F27" w:rsidP="00316F27">
      <w:pPr>
        <w:pStyle w:val="20"/>
        <w:rPr>
          <w:lang w:val="ru-RU"/>
        </w:rPr>
      </w:pPr>
      <w:bookmarkStart w:id="49" w:name="_Toc135086170"/>
      <w:bookmarkStart w:id="50" w:name="_Toc167491285"/>
      <w:bookmarkStart w:id="51" w:name="_Toc169612933"/>
      <w:r w:rsidRPr="007932D6">
        <w:rPr>
          <w:lang w:val="ru-RU"/>
        </w:rPr>
        <w:t xml:space="preserve">3.2 </w:t>
      </w:r>
      <w:proofErr w:type="spellStart"/>
      <w:r w:rsidR="00AE4094" w:rsidRPr="007932D6">
        <w:rPr>
          <w:lang w:val="ru-RU"/>
        </w:rPr>
        <w:t>Визначення</w:t>
      </w:r>
      <w:proofErr w:type="spellEnd"/>
      <w:r w:rsidR="00AE4094" w:rsidRPr="007932D6">
        <w:rPr>
          <w:lang w:val="ru-RU"/>
        </w:rPr>
        <w:t xml:space="preserve"> стеку </w:t>
      </w:r>
      <w:proofErr w:type="spellStart"/>
      <w:r w:rsidR="00AE4094" w:rsidRPr="007932D6">
        <w:rPr>
          <w:lang w:val="ru-RU"/>
        </w:rPr>
        <w:t>технологій</w:t>
      </w:r>
      <w:proofErr w:type="spellEnd"/>
      <w:r w:rsidR="00AE4094" w:rsidRPr="007932D6">
        <w:rPr>
          <w:lang w:val="ru-RU"/>
        </w:rPr>
        <w:t xml:space="preserve"> для </w:t>
      </w:r>
      <w:proofErr w:type="spellStart"/>
      <w:r w:rsidR="00AE4094" w:rsidRPr="007932D6">
        <w:rPr>
          <w:lang w:val="ru-RU"/>
        </w:rPr>
        <w:t>розробки</w:t>
      </w:r>
      <w:bookmarkEnd w:id="49"/>
      <w:bookmarkEnd w:id="50"/>
      <w:bookmarkEnd w:id="51"/>
      <w:proofErr w:type="spellEnd"/>
    </w:p>
    <w:p w14:paraId="708BB443" w14:textId="77777777" w:rsidR="00316F27" w:rsidRPr="00C316AD" w:rsidRDefault="00316F27" w:rsidP="00316F27">
      <w:bookmarkStart w:id="52" w:name="_Hlk114081136"/>
      <w:r w:rsidRPr="00C316AD">
        <w:t>З врахуванням того, що система обчислення статистики має інтегруватися до вже існуючого програмного забезпечення, фактично немає вибору стек</w:t>
      </w:r>
      <w:r w:rsidR="005D096A">
        <w:t>у</w:t>
      </w:r>
      <w:r w:rsidRPr="00C316AD">
        <w:t xml:space="preserve"> технологій – його обґрунтування вже здійснено</w:t>
      </w:r>
      <w:r w:rsidR="005D096A">
        <w:t xml:space="preserve"> [6]</w:t>
      </w:r>
      <w:r w:rsidRPr="00C316AD">
        <w:t>. До складових стеку технологій відносяться:</w:t>
      </w:r>
    </w:p>
    <w:p w14:paraId="3A8F71C4" w14:textId="77777777" w:rsidR="00316F27" w:rsidRPr="00C316AD" w:rsidRDefault="00316F27" w:rsidP="00F008D6">
      <w:pPr>
        <w:numPr>
          <w:ilvl w:val="0"/>
          <w:numId w:val="2"/>
        </w:numPr>
      </w:pPr>
      <w:r w:rsidRPr="00C316AD">
        <w:t xml:space="preserve">мова </w:t>
      </w:r>
      <w:r w:rsidR="00EF594E">
        <w:t xml:space="preserve">програмування </w:t>
      </w:r>
      <w:proofErr w:type="spellStart"/>
      <w:r w:rsidRPr="00C316AD">
        <w:t>J</w:t>
      </w:r>
      <w:r w:rsidR="001B2008">
        <w:t>а</w:t>
      </w:r>
      <w:r w:rsidRPr="00C316AD">
        <w:t>v</w:t>
      </w:r>
      <w:r w:rsidR="001B2008">
        <w:t>а</w:t>
      </w:r>
      <w:proofErr w:type="spellEnd"/>
      <w:r w:rsidRPr="00C316AD">
        <w:t>;</w:t>
      </w:r>
    </w:p>
    <w:p w14:paraId="2C0C36C2" w14:textId="77777777" w:rsidR="00EF594E" w:rsidRPr="00C316AD" w:rsidRDefault="00EF594E" w:rsidP="00F008D6">
      <w:pPr>
        <w:numPr>
          <w:ilvl w:val="0"/>
          <w:numId w:val="2"/>
        </w:numPr>
      </w:pPr>
      <w:proofErr w:type="spellStart"/>
      <w:r w:rsidRPr="00C316AD">
        <w:t>Spring</w:t>
      </w:r>
      <w:proofErr w:type="spellEnd"/>
      <w:r w:rsidRPr="00C316AD">
        <w:t xml:space="preserve"> </w:t>
      </w:r>
      <w:proofErr w:type="spellStart"/>
      <w:r w:rsidRPr="00C316AD">
        <w:t>Fr</w:t>
      </w:r>
      <w:r w:rsidR="001B2008">
        <w:t>а</w:t>
      </w:r>
      <w:r w:rsidRPr="00C316AD">
        <w:t>mework</w:t>
      </w:r>
      <w:proofErr w:type="spellEnd"/>
      <w:r w:rsidRPr="00C316AD">
        <w:t xml:space="preserve"> </w:t>
      </w:r>
    </w:p>
    <w:p w14:paraId="6B9D800C" w14:textId="77777777" w:rsidR="00EF594E" w:rsidRPr="00C316AD" w:rsidRDefault="00EF594E" w:rsidP="00F008D6">
      <w:pPr>
        <w:numPr>
          <w:ilvl w:val="0"/>
          <w:numId w:val="2"/>
        </w:numPr>
      </w:pPr>
      <w:proofErr w:type="spellStart"/>
      <w:r w:rsidRPr="00C316AD">
        <w:t>Spring</w:t>
      </w:r>
      <w:proofErr w:type="spellEnd"/>
      <w:r w:rsidRPr="00C316AD">
        <w:t xml:space="preserve"> </w:t>
      </w:r>
      <w:proofErr w:type="spellStart"/>
      <w:r w:rsidRPr="00C316AD">
        <w:t>Boot</w:t>
      </w:r>
      <w:proofErr w:type="spellEnd"/>
      <w:r w:rsidRPr="00C316AD">
        <w:t xml:space="preserve"> (v.3.0.5);</w:t>
      </w:r>
    </w:p>
    <w:p w14:paraId="144648D1" w14:textId="77777777" w:rsidR="00EF594E" w:rsidRPr="00C316AD" w:rsidRDefault="00EF594E" w:rsidP="00F008D6">
      <w:pPr>
        <w:numPr>
          <w:ilvl w:val="0"/>
          <w:numId w:val="2"/>
        </w:numPr>
      </w:pPr>
      <w:proofErr w:type="spellStart"/>
      <w:r w:rsidRPr="00C316AD">
        <w:t>Spring</w:t>
      </w:r>
      <w:proofErr w:type="spellEnd"/>
      <w:r w:rsidRPr="00C316AD">
        <w:t xml:space="preserve"> </w:t>
      </w:r>
      <w:proofErr w:type="spellStart"/>
      <w:r w:rsidRPr="00C316AD">
        <w:t>Security</w:t>
      </w:r>
      <w:proofErr w:type="spellEnd"/>
      <w:r w:rsidRPr="00C316AD">
        <w:t xml:space="preserve"> </w:t>
      </w:r>
      <w:r>
        <w:t>6</w:t>
      </w:r>
      <w:r w:rsidRPr="00C316AD">
        <w:t>;</w:t>
      </w:r>
    </w:p>
    <w:p w14:paraId="67644886" w14:textId="77777777" w:rsidR="00316F27" w:rsidRPr="00C316AD" w:rsidRDefault="00316F27" w:rsidP="00F008D6">
      <w:pPr>
        <w:numPr>
          <w:ilvl w:val="0"/>
          <w:numId w:val="2"/>
        </w:numPr>
      </w:pPr>
      <w:proofErr w:type="spellStart"/>
      <w:r w:rsidRPr="00C316AD">
        <w:t>Lombok</w:t>
      </w:r>
      <w:proofErr w:type="spellEnd"/>
      <w:r w:rsidRPr="00C316AD">
        <w:t>;</w:t>
      </w:r>
    </w:p>
    <w:p w14:paraId="0D3F2B47" w14:textId="77777777" w:rsidR="00316F27" w:rsidRPr="00C316AD" w:rsidRDefault="00316F27" w:rsidP="00F008D6">
      <w:pPr>
        <w:numPr>
          <w:ilvl w:val="0"/>
          <w:numId w:val="2"/>
        </w:numPr>
      </w:pPr>
      <w:proofErr w:type="spellStart"/>
      <w:r w:rsidRPr="00C316AD">
        <w:t>Hibern</w:t>
      </w:r>
      <w:r w:rsidR="001B2008">
        <w:t>а</w:t>
      </w:r>
      <w:r w:rsidRPr="00C316AD">
        <w:t>te</w:t>
      </w:r>
      <w:proofErr w:type="spellEnd"/>
      <w:r w:rsidRPr="00C316AD">
        <w:t xml:space="preserve"> 5.6;</w:t>
      </w:r>
    </w:p>
    <w:p w14:paraId="4B6BFA2A" w14:textId="77777777" w:rsidR="00316F27" w:rsidRPr="00C316AD" w:rsidRDefault="00316F27" w:rsidP="00F008D6">
      <w:pPr>
        <w:numPr>
          <w:ilvl w:val="0"/>
          <w:numId w:val="2"/>
        </w:numPr>
      </w:pPr>
      <w:proofErr w:type="spellStart"/>
      <w:r w:rsidRPr="00C316AD">
        <w:t>J</w:t>
      </w:r>
      <w:r w:rsidR="001B2008">
        <w:t>а</w:t>
      </w:r>
      <w:r w:rsidRPr="00C316AD">
        <w:t>v</w:t>
      </w:r>
      <w:r w:rsidR="001B2008">
        <w:t>а</w:t>
      </w:r>
      <w:proofErr w:type="spellEnd"/>
      <w:r w:rsidRPr="00C316AD">
        <w:t xml:space="preserve"> </w:t>
      </w:r>
      <w:proofErr w:type="spellStart"/>
      <w:r w:rsidRPr="00C316AD">
        <w:t>Persistence</w:t>
      </w:r>
      <w:proofErr w:type="spellEnd"/>
      <w:r w:rsidRPr="00C316AD">
        <w:t xml:space="preserve"> </w:t>
      </w:r>
      <w:r w:rsidR="001B2008">
        <w:t>А</w:t>
      </w:r>
      <w:r w:rsidRPr="00C316AD">
        <w:t>PI (JP</w:t>
      </w:r>
      <w:r w:rsidR="001B2008">
        <w:t>А</w:t>
      </w:r>
      <w:r w:rsidRPr="00C316AD">
        <w:t>)</w:t>
      </w:r>
      <w:r w:rsidR="00EF594E">
        <w:rPr>
          <w:lang w:val="ru-RU"/>
        </w:rPr>
        <w:t xml:space="preserve"> 3.0</w:t>
      </w:r>
      <w:r w:rsidRPr="00C316AD">
        <w:t>;</w:t>
      </w:r>
    </w:p>
    <w:p w14:paraId="08690004" w14:textId="77777777" w:rsidR="00316F27" w:rsidRPr="00C316AD" w:rsidRDefault="00316F27" w:rsidP="00F008D6">
      <w:pPr>
        <w:numPr>
          <w:ilvl w:val="0"/>
          <w:numId w:val="2"/>
        </w:numPr>
      </w:pPr>
      <w:proofErr w:type="spellStart"/>
      <w:r w:rsidRPr="00C316AD">
        <w:t>Thymele</w:t>
      </w:r>
      <w:r w:rsidR="001B2008">
        <w:t>а</w:t>
      </w:r>
      <w:r w:rsidRPr="00C316AD">
        <w:t>f</w:t>
      </w:r>
      <w:proofErr w:type="spellEnd"/>
      <w:r w:rsidR="00EF594E">
        <w:rPr>
          <w:lang w:val="ru-RU"/>
        </w:rPr>
        <w:t xml:space="preserve"> 3</w:t>
      </w:r>
      <w:r w:rsidRPr="00C316AD">
        <w:t>;</w:t>
      </w:r>
    </w:p>
    <w:p w14:paraId="3F325C5D" w14:textId="77777777" w:rsidR="00316F27" w:rsidRPr="00C316AD" w:rsidRDefault="00316F27" w:rsidP="00F008D6">
      <w:pPr>
        <w:numPr>
          <w:ilvl w:val="0"/>
          <w:numId w:val="2"/>
        </w:numPr>
      </w:pPr>
      <w:proofErr w:type="spellStart"/>
      <w:r w:rsidRPr="00C316AD">
        <w:t>BootStr</w:t>
      </w:r>
      <w:r w:rsidR="001B2008">
        <w:t>а</w:t>
      </w:r>
      <w:r w:rsidRPr="00C316AD">
        <w:t>p</w:t>
      </w:r>
      <w:proofErr w:type="spellEnd"/>
      <w:r w:rsidR="00EF594E">
        <w:rPr>
          <w:lang w:val="ru-RU"/>
        </w:rPr>
        <w:t xml:space="preserve"> 4</w:t>
      </w:r>
      <w:r w:rsidRPr="00C316AD">
        <w:t>;</w:t>
      </w:r>
    </w:p>
    <w:p w14:paraId="0A0E3D7F" w14:textId="77777777" w:rsidR="00316F27" w:rsidRPr="00C316AD" w:rsidRDefault="001B2008" w:rsidP="00F008D6">
      <w:pPr>
        <w:numPr>
          <w:ilvl w:val="0"/>
          <w:numId w:val="2"/>
        </w:numPr>
      </w:pPr>
      <w:proofErr w:type="spellStart"/>
      <w:r>
        <w:t>А</w:t>
      </w:r>
      <w:r w:rsidR="00316F27" w:rsidRPr="00C316AD">
        <w:t>p</w:t>
      </w:r>
      <w:r>
        <w:t>а</w:t>
      </w:r>
      <w:r w:rsidR="00316F27" w:rsidRPr="00C316AD">
        <w:t>che</w:t>
      </w:r>
      <w:proofErr w:type="spellEnd"/>
      <w:r w:rsidR="00316F27" w:rsidRPr="00C316AD">
        <w:t xml:space="preserve"> POI;</w:t>
      </w:r>
    </w:p>
    <w:p w14:paraId="5F59DF37" w14:textId="77777777" w:rsidR="00316F27" w:rsidRPr="00C316AD" w:rsidRDefault="00316F27" w:rsidP="00F008D6">
      <w:pPr>
        <w:numPr>
          <w:ilvl w:val="0"/>
          <w:numId w:val="2"/>
        </w:numPr>
      </w:pPr>
      <w:r w:rsidRPr="00C316AD">
        <w:t>Log4j2;</w:t>
      </w:r>
    </w:p>
    <w:p w14:paraId="15D53605" w14:textId="77777777" w:rsidR="00316F27" w:rsidRPr="00C316AD" w:rsidRDefault="00316F27" w:rsidP="00F008D6">
      <w:pPr>
        <w:numPr>
          <w:ilvl w:val="0"/>
          <w:numId w:val="2"/>
        </w:numPr>
      </w:pPr>
      <w:proofErr w:type="spellStart"/>
      <w:r w:rsidRPr="00C316AD">
        <w:t>M</w:t>
      </w:r>
      <w:r w:rsidR="001B2008">
        <w:t>а</w:t>
      </w:r>
      <w:r w:rsidRPr="00C316AD">
        <w:t>ven</w:t>
      </w:r>
      <w:proofErr w:type="spellEnd"/>
      <w:r w:rsidRPr="00C316AD">
        <w:t>;</w:t>
      </w:r>
    </w:p>
    <w:p w14:paraId="2F862D04" w14:textId="77777777" w:rsidR="00316F27" w:rsidRPr="00C316AD" w:rsidRDefault="00316F27" w:rsidP="00F008D6">
      <w:pPr>
        <w:numPr>
          <w:ilvl w:val="0"/>
          <w:numId w:val="2"/>
        </w:numPr>
      </w:pPr>
      <w:proofErr w:type="spellStart"/>
      <w:r w:rsidRPr="00C316AD">
        <w:t>Junit</w:t>
      </w:r>
      <w:proofErr w:type="spellEnd"/>
      <w:r w:rsidRPr="00C316AD">
        <w:t xml:space="preserve"> 5.</w:t>
      </w:r>
    </w:p>
    <w:p w14:paraId="4979CC11" w14:textId="77777777" w:rsidR="00316F27" w:rsidRPr="00C316AD" w:rsidRDefault="00316F27" w:rsidP="00316F27">
      <w:r w:rsidRPr="00C316AD">
        <w:t xml:space="preserve">Вибір мови програмування </w:t>
      </w:r>
      <w:proofErr w:type="spellStart"/>
      <w:r w:rsidRPr="00C316AD">
        <w:t>J</w:t>
      </w:r>
      <w:r w:rsidR="001B2008">
        <w:t>а</w:t>
      </w:r>
      <w:r w:rsidRPr="00C316AD">
        <w:t>v</w:t>
      </w:r>
      <w:r w:rsidR="001B2008">
        <w:t>а</w:t>
      </w:r>
      <w:proofErr w:type="spellEnd"/>
      <w:r w:rsidRPr="00C316AD">
        <w:t xml:space="preserve"> та її фреймворку </w:t>
      </w:r>
      <w:proofErr w:type="spellStart"/>
      <w:r w:rsidRPr="00C316AD">
        <w:t>Spring</w:t>
      </w:r>
      <w:proofErr w:type="spellEnd"/>
      <w:r w:rsidRPr="00C316AD">
        <w:t xml:space="preserve"> є закономірним, бо </w:t>
      </w:r>
      <w:proofErr w:type="spellStart"/>
      <w:r w:rsidRPr="00C316AD">
        <w:t>Spring</w:t>
      </w:r>
      <w:proofErr w:type="spellEnd"/>
      <w:r w:rsidRPr="00C316AD">
        <w:t xml:space="preserve"> </w:t>
      </w:r>
      <w:proofErr w:type="spellStart"/>
      <w:r w:rsidRPr="00C316AD">
        <w:t>Fr</w:t>
      </w:r>
      <w:r w:rsidR="001B2008">
        <w:t>а</w:t>
      </w:r>
      <w:r w:rsidRPr="00C316AD">
        <w:t>mework</w:t>
      </w:r>
      <w:proofErr w:type="spellEnd"/>
      <w:r w:rsidRPr="00C316AD">
        <w:t xml:space="preserve"> — контейнер інверсії контролю для платформи </w:t>
      </w:r>
      <w:proofErr w:type="spellStart"/>
      <w:r w:rsidRPr="00C316AD">
        <w:t>J</w:t>
      </w:r>
      <w:r w:rsidR="001B2008">
        <w:t>а</w:t>
      </w:r>
      <w:r w:rsidRPr="00C316AD">
        <w:t>v</w:t>
      </w:r>
      <w:r w:rsidR="001B2008">
        <w:t>а</w:t>
      </w:r>
      <w:proofErr w:type="spellEnd"/>
      <w:r w:rsidRPr="00C316AD">
        <w:t xml:space="preserve">, який має великий набір технологій розроблених відштовхуючись від нього, в тому числі й обраний </w:t>
      </w:r>
      <w:proofErr w:type="spellStart"/>
      <w:r w:rsidRPr="00C316AD">
        <w:t>Spring</w:t>
      </w:r>
      <w:proofErr w:type="spellEnd"/>
      <w:r w:rsidRPr="00C316AD">
        <w:t xml:space="preserve"> </w:t>
      </w:r>
      <w:proofErr w:type="spellStart"/>
      <w:r w:rsidRPr="00C316AD">
        <w:t>Boot</w:t>
      </w:r>
      <w:proofErr w:type="spellEnd"/>
      <w:r w:rsidR="005D096A">
        <w:t xml:space="preserve"> [27]</w:t>
      </w:r>
      <w:r w:rsidRPr="00C316AD">
        <w:t>.</w:t>
      </w:r>
    </w:p>
    <w:p w14:paraId="60968B4E" w14:textId="77777777" w:rsidR="00316F27" w:rsidRPr="00C316AD" w:rsidRDefault="00316F27" w:rsidP="00316F27">
      <w:r w:rsidRPr="00C316AD">
        <w:lastRenderedPageBreak/>
        <w:t xml:space="preserve">Була обрана JDK 17, як основну мову розробки, оскільки вона визнана однією з новітніх версій </w:t>
      </w:r>
      <w:proofErr w:type="spellStart"/>
      <w:r w:rsidRPr="00C316AD">
        <w:t>J</w:t>
      </w:r>
      <w:r w:rsidR="001B2008">
        <w:t>а</w:t>
      </w:r>
      <w:r w:rsidRPr="00C316AD">
        <w:t>v</w:t>
      </w:r>
      <w:r w:rsidR="001B2008">
        <w:t>а</w:t>
      </w:r>
      <w:proofErr w:type="spellEnd"/>
      <w:r w:rsidRPr="00C316AD">
        <w:t xml:space="preserve">. Це проект з відкритим вихідним кодом, тому будь-які проблеми швидко виявляються, а набір функцій залишається актуальним. Для створення серверної частини застосовуються бібліотеки </w:t>
      </w:r>
      <w:proofErr w:type="spellStart"/>
      <w:r w:rsidRPr="00C316AD">
        <w:t>J</w:t>
      </w:r>
      <w:r w:rsidR="001B2008">
        <w:t>а</w:t>
      </w:r>
      <w:r w:rsidRPr="00C316AD">
        <w:t>k</w:t>
      </w:r>
      <w:r w:rsidR="001B2008">
        <w:t>а</w:t>
      </w:r>
      <w:r w:rsidRPr="00C316AD">
        <w:t>rt</w:t>
      </w:r>
      <w:r w:rsidR="001B2008">
        <w:t>а</w:t>
      </w:r>
      <w:proofErr w:type="spellEnd"/>
      <w:r w:rsidRPr="00C316AD">
        <w:t xml:space="preserve"> </w:t>
      </w:r>
      <w:r w:rsidR="005D096A">
        <w:t xml:space="preserve">ЕЕ </w:t>
      </w:r>
      <w:r w:rsidRPr="00C316AD">
        <w:t>9</w:t>
      </w:r>
      <w:r w:rsidR="005D096A">
        <w:t xml:space="preserve"> [28]</w:t>
      </w:r>
      <w:r w:rsidRPr="00C316AD">
        <w:t xml:space="preserve">. </w:t>
      </w:r>
    </w:p>
    <w:bookmarkEnd w:id="52"/>
    <w:p w14:paraId="0A6B1518" w14:textId="77777777" w:rsidR="005D096A" w:rsidRDefault="00FC117E" w:rsidP="005D096A">
      <w:r w:rsidRPr="005D096A">
        <w:t xml:space="preserve">Project </w:t>
      </w:r>
      <w:proofErr w:type="spellStart"/>
      <w:r w:rsidRPr="005D096A">
        <w:t>Lombok</w:t>
      </w:r>
      <w:proofErr w:type="spellEnd"/>
      <w:r w:rsidRPr="005D096A">
        <w:t xml:space="preserve"> — це бібліотека </w:t>
      </w:r>
      <w:proofErr w:type="spellStart"/>
      <w:r w:rsidRPr="005D096A">
        <w:t>J</w:t>
      </w:r>
      <w:r w:rsidR="001B2008">
        <w:t>а</w:t>
      </w:r>
      <w:r w:rsidRPr="005D096A">
        <w:t>v</w:t>
      </w:r>
      <w:r w:rsidR="001B2008">
        <w:t>а</w:t>
      </w:r>
      <w:proofErr w:type="spellEnd"/>
      <w:r w:rsidRPr="005D096A">
        <w:t xml:space="preserve">, яка автоматично інтегрується з інструментами редактора та збірки, покращуючи вашу </w:t>
      </w:r>
      <w:proofErr w:type="spellStart"/>
      <w:r w:rsidRPr="005D096A">
        <w:t>J</w:t>
      </w:r>
      <w:r w:rsidR="001B2008">
        <w:t>а</w:t>
      </w:r>
      <w:r w:rsidRPr="005D096A">
        <w:t>v</w:t>
      </w:r>
      <w:r w:rsidR="001B2008">
        <w:t>а</w:t>
      </w:r>
      <w:proofErr w:type="spellEnd"/>
      <w:r w:rsidRPr="005D096A">
        <w:t xml:space="preserve">. Ніколи більше не пишіть інший метод </w:t>
      </w:r>
      <w:proofErr w:type="spellStart"/>
      <w:r w:rsidRPr="005D096A">
        <w:t>get</w:t>
      </w:r>
      <w:proofErr w:type="spellEnd"/>
      <w:r w:rsidRPr="005D096A">
        <w:t xml:space="preserve"> або </w:t>
      </w:r>
      <w:proofErr w:type="spellStart"/>
      <w:r w:rsidRPr="005D096A">
        <w:t>equ</w:t>
      </w:r>
      <w:r w:rsidR="001B2008">
        <w:t>а</w:t>
      </w:r>
      <w:r w:rsidRPr="005D096A">
        <w:t>ls</w:t>
      </w:r>
      <w:proofErr w:type="spellEnd"/>
      <w:r w:rsidRPr="005D096A">
        <w:t xml:space="preserve">, з однією анотацією ваш клас матиме повнофункціональний конструктор, автоматизує ваші змінні </w:t>
      </w:r>
      <w:proofErr w:type="spellStart"/>
      <w:r w:rsidRPr="005D096A">
        <w:t>журналювання</w:t>
      </w:r>
      <w:proofErr w:type="spellEnd"/>
      <w:r w:rsidRPr="005D096A">
        <w:t xml:space="preserve"> та багато іншого. </w:t>
      </w:r>
    </w:p>
    <w:p w14:paraId="4914E075" w14:textId="77777777" w:rsidR="005D096A" w:rsidRDefault="00FC117E" w:rsidP="005D096A">
      <w:proofErr w:type="spellStart"/>
      <w:r w:rsidRPr="005D096A">
        <w:t>Lombok</w:t>
      </w:r>
      <w:proofErr w:type="spellEnd"/>
      <w:r w:rsidRPr="005D096A">
        <w:t xml:space="preserve"> — це проект, що додає додаткову функціональність </w:t>
      </w:r>
      <w:proofErr w:type="spellStart"/>
      <w:r w:rsidRPr="005D096A">
        <w:t>J</w:t>
      </w:r>
      <w:r w:rsidR="001B2008">
        <w:t>а</w:t>
      </w:r>
      <w:r w:rsidRPr="005D096A">
        <w:t>v</w:t>
      </w:r>
      <w:r w:rsidR="001B2008">
        <w:t>а</w:t>
      </w:r>
      <w:proofErr w:type="spellEnd"/>
      <w:r w:rsidRPr="005D096A">
        <w:t xml:space="preserve"> за допомогою зміни вихідного коду перед </w:t>
      </w:r>
      <w:proofErr w:type="spellStart"/>
      <w:r w:rsidRPr="005D096A">
        <w:t>J</w:t>
      </w:r>
      <w:r w:rsidR="001B2008">
        <w:t>а</w:t>
      </w:r>
      <w:r w:rsidRPr="005D096A">
        <w:t>v</w:t>
      </w:r>
      <w:r w:rsidR="001B2008">
        <w:t>а</w:t>
      </w:r>
      <w:proofErr w:type="spellEnd"/>
      <w:r w:rsidRPr="005D096A">
        <w:t xml:space="preserve"> компіляцією. По суті, проект </w:t>
      </w:r>
      <w:proofErr w:type="spellStart"/>
      <w:r w:rsidRPr="005D096A">
        <w:t>Lombok</w:t>
      </w:r>
      <w:proofErr w:type="spellEnd"/>
      <w:r w:rsidRPr="005D096A">
        <w:t xml:space="preserve"> дозволяє позбутися багатослівності </w:t>
      </w:r>
      <w:proofErr w:type="spellStart"/>
      <w:r w:rsidRPr="005D096A">
        <w:t>J</w:t>
      </w:r>
      <w:r w:rsidR="001B2008">
        <w:t>а</w:t>
      </w:r>
      <w:r w:rsidRPr="005D096A">
        <w:t>v</w:t>
      </w:r>
      <w:r w:rsidR="001B2008">
        <w:t>а</w:t>
      </w:r>
      <w:proofErr w:type="spellEnd"/>
      <w:r w:rsidRPr="005D096A">
        <w:t xml:space="preserve"> в більшості випадків і припинити писати великі шматки коду з гетерами, </w:t>
      </w:r>
      <w:proofErr w:type="spellStart"/>
      <w:r w:rsidRPr="005D096A">
        <w:t>сеттерами</w:t>
      </w:r>
      <w:proofErr w:type="spellEnd"/>
      <w:r w:rsidRPr="005D096A">
        <w:t xml:space="preserve">, </w:t>
      </w:r>
      <w:proofErr w:type="spellStart"/>
      <w:r w:rsidRPr="005D096A">
        <w:t>equ</w:t>
      </w:r>
      <w:r w:rsidR="001B2008">
        <w:t>а</w:t>
      </w:r>
      <w:r w:rsidRPr="005D096A">
        <w:t>ls</w:t>
      </w:r>
      <w:proofErr w:type="spellEnd"/>
      <w:r w:rsidRPr="005D096A">
        <w:t xml:space="preserve">, </w:t>
      </w:r>
      <w:proofErr w:type="spellStart"/>
      <w:r w:rsidRPr="005D096A">
        <w:t>h</w:t>
      </w:r>
      <w:r w:rsidR="001B2008">
        <w:t>а</w:t>
      </w:r>
      <w:r w:rsidRPr="005D096A">
        <w:t>shcode</w:t>
      </w:r>
      <w:proofErr w:type="spellEnd"/>
      <w:r w:rsidRPr="005D096A">
        <w:t xml:space="preserve"> і </w:t>
      </w:r>
      <w:proofErr w:type="spellStart"/>
      <w:r w:rsidRPr="005D096A">
        <w:t>toString</w:t>
      </w:r>
      <w:proofErr w:type="spellEnd"/>
      <w:r w:rsidRPr="005D096A">
        <w:t xml:space="preserve"> (хоча їх зазвичай генерує IDE, читати і змінювати все одно доводиться програмісту), в результаті </w:t>
      </w:r>
      <w:proofErr w:type="spellStart"/>
      <w:r w:rsidRPr="005D096A">
        <w:t>J</w:t>
      </w:r>
      <w:r w:rsidR="001B2008">
        <w:t>а</w:t>
      </w:r>
      <w:r w:rsidRPr="005D096A">
        <w:t>v</w:t>
      </w:r>
      <w:r w:rsidR="001B2008">
        <w:t>а</w:t>
      </w:r>
      <w:proofErr w:type="spellEnd"/>
      <w:r w:rsidRPr="005D096A">
        <w:t xml:space="preserve"> стає майже такою ж компактною</w:t>
      </w:r>
      <w:r w:rsidR="005D096A">
        <w:t xml:space="preserve"> [29]</w:t>
      </w:r>
      <w:r w:rsidRPr="005D096A">
        <w:t xml:space="preserve">. </w:t>
      </w:r>
    </w:p>
    <w:p w14:paraId="40F3BED2" w14:textId="77777777" w:rsidR="005D096A" w:rsidRDefault="00FC117E" w:rsidP="005D096A">
      <w:r w:rsidRPr="005D096A">
        <w:t xml:space="preserve">Впровадження механізму доступу до даних програми зазвичай займало багато часу та зусиль. Для виконання навіть простих запитів, реалізації пагінації та аудиту, потрібно було створювати багато стандартного коду. </w:t>
      </w:r>
      <w:proofErr w:type="spellStart"/>
      <w:r w:rsidRPr="005D096A">
        <w:t>Spring</w:t>
      </w:r>
      <w:proofErr w:type="spellEnd"/>
      <w:r w:rsidRPr="005D096A">
        <w:t xml:space="preserve"> </w:t>
      </w:r>
      <w:proofErr w:type="spellStart"/>
      <w:r w:rsidRPr="005D096A">
        <w:t>D</w:t>
      </w:r>
      <w:r w:rsidR="001B2008">
        <w:t>а</w:t>
      </w:r>
      <w:r w:rsidRPr="005D096A">
        <w:t>t</w:t>
      </w:r>
      <w:r w:rsidR="001B2008">
        <w:t>а</w:t>
      </w:r>
      <w:proofErr w:type="spellEnd"/>
      <w:r w:rsidRPr="005D096A">
        <w:t xml:space="preserve"> JP</w:t>
      </w:r>
      <w:r w:rsidR="001B2008">
        <w:t>А</w:t>
      </w:r>
      <w:r w:rsidRPr="005D096A">
        <w:t xml:space="preserve"> спрямована на суттєве полегшення та оптимізацію реалізації рівнів доступу до даних. </w:t>
      </w:r>
      <w:r w:rsidR="005D096A">
        <w:t>Р</w:t>
      </w:r>
      <w:r w:rsidRPr="005D096A">
        <w:t>озробник</w:t>
      </w:r>
      <w:r w:rsidR="005D096A">
        <w:t xml:space="preserve">, для отримання доступу до даних в таблицях, </w:t>
      </w:r>
      <w:proofErr w:type="spellStart"/>
      <w:r w:rsidR="005D096A">
        <w:t>повязаних</w:t>
      </w:r>
      <w:proofErr w:type="spellEnd"/>
      <w:r w:rsidR="005D096A">
        <w:t xml:space="preserve"> із деяким класом-сутністю</w:t>
      </w:r>
      <w:r w:rsidRPr="005D096A">
        <w:t xml:space="preserve">, </w:t>
      </w:r>
      <w:r w:rsidR="005D096A">
        <w:t xml:space="preserve">має створити </w:t>
      </w:r>
      <w:r w:rsidRPr="005D096A">
        <w:t>свої репозиторії</w:t>
      </w:r>
      <w:r w:rsidR="005D096A">
        <w:t xml:space="preserve"> (</w:t>
      </w:r>
      <w:r w:rsidR="005D096A" w:rsidRPr="007932D6">
        <w:t>@</w:t>
      </w:r>
      <w:r w:rsidR="005D096A">
        <w:rPr>
          <w:lang w:val="en-US"/>
        </w:rPr>
        <w:t>Repository</w:t>
      </w:r>
      <w:r w:rsidR="005D096A" w:rsidRPr="007932D6">
        <w:t>)</w:t>
      </w:r>
      <w:r w:rsidRPr="005D096A">
        <w:t xml:space="preserve">, </w:t>
      </w:r>
      <w:r w:rsidR="005D096A">
        <w:t xml:space="preserve">які вже містять </w:t>
      </w:r>
      <w:r w:rsidRPr="005D096A">
        <w:t xml:space="preserve">власні методи </w:t>
      </w:r>
      <w:r w:rsidR="005D096A">
        <w:t>для маніпулювання даними</w:t>
      </w:r>
      <w:r w:rsidRPr="005D096A">
        <w:t xml:space="preserve">, а </w:t>
      </w:r>
      <w:proofErr w:type="spellStart"/>
      <w:r w:rsidRPr="005D096A">
        <w:t>Spring</w:t>
      </w:r>
      <w:proofErr w:type="spellEnd"/>
      <w:r w:rsidRPr="005D096A">
        <w:t xml:space="preserve"> автоматично забезпечує </w:t>
      </w:r>
      <w:r w:rsidR="005D096A">
        <w:t xml:space="preserve">їх перетворює в запити мови </w:t>
      </w:r>
      <w:r w:rsidR="005D096A">
        <w:rPr>
          <w:lang w:val="en-US"/>
        </w:rPr>
        <w:t>SQL</w:t>
      </w:r>
      <w:r w:rsidR="005D096A">
        <w:t xml:space="preserve"> різної складності</w:t>
      </w:r>
      <w:r w:rsidRPr="005D096A">
        <w:t xml:space="preserve">. </w:t>
      </w:r>
    </w:p>
    <w:p w14:paraId="61EC61B8" w14:textId="77777777" w:rsidR="005D096A" w:rsidRDefault="00FC117E" w:rsidP="005D096A">
      <w:r w:rsidRPr="005D096A">
        <w:t xml:space="preserve">Використання фреймворку </w:t>
      </w:r>
      <w:proofErr w:type="spellStart"/>
      <w:r w:rsidRPr="005D096A">
        <w:t>Spring</w:t>
      </w:r>
      <w:proofErr w:type="spellEnd"/>
      <w:r w:rsidRPr="005D096A">
        <w:t xml:space="preserve"> є розширенням ідеї </w:t>
      </w:r>
      <w:r w:rsidR="005D096A">
        <w:t xml:space="preserve">ОРВ – </w:t>
      </w:r>
      <w:proofErr w:type="spellStart"/>
      <w:r w:rsidR="005D096A">
        <w:t>обєктно</w:t>
      </w:r>
      <w:proofErr w:type="spellEnd"/>
      <w:r w:rsidR="005D096A">
        <w:t>-реляційного відображення</w:t>
      </w:r>
      <w:r w:rsidRPr="005D096A">
        <w:t xml:space="preserve">. Бібліотека, що реалізує </w:t>
      </w:r>
      <w:r w:rsidR="005D096A">
        <w:t>ОРВ</w:t>
      </w:r>
      <w:r w:rsidRPr="005D096A">
        <w:t xml:space="preserve"> між реляційними базами даних та програмами на </w:t>
      </w:r>
      <w:proofErr w:type="spellStart"/>
      <w:r w:rsidRPr="005D096A">
        <w:t>J</w:t>
      </w:r>
      <w:r w:rsidR="001B2008">
        <w:t>а</w:t>
      </w:r>
      <w:r w:rsidRPr="005D096A">
        <w:t>v</w:t>
      </w:r>
      <w:r w:rsidR="001B2008">
        <w:t>а</w:t>
      </w:r>
      <w:proofErr w:type="spellEnd"/>
      <w:r w:rsidRPr="005D096A">
        <w:t xml:space="preserve">, є </w:t>
      </w:r>
      <w:proofErr w:type="spellStart"/>
      <w:r w:rsidRPr="005D096A">
        <w:t>Hibern</w:t>
      </w:r>
      <w:r w:rsidR="001B2008">
        <w:t>а</w:t>
      </w:r>
      <w:r w:rsidRPr="005D096A">
        <w:t>te</w:t>
      </w:r>
      <w:proofErr w:type="spellEnd"/>
      <w:r w:rsidR="005D096A">
        <w:t xml:space="preserve"> [30]</w:t>
      </w:r>
      <w:r w:rsidRPr="005D096A">
        <w:t xml:space="preserve">. </w:t>
      </w:r>
    </w:p>
    <w:p w14:paraId="446DAB1B" w14:textId="77777777" w:rsidR="005D096A" w:rsidRDefault="00FC117E" w:rsidP="005D096A">
      <w:proofErr w:type="spellStart"/>
      <w:r w:rsidRPr="005D096A">
        <w:lastRenderedPageBreak/>
        <w:t>Spring</w:t>
      </w:r>
      <w:proofErr w:type="spellEnd"/>
      <w:r w:rsidRPr="005D096A">
        <w:t xml:space="preserve"> </w:t>
      </w:r>
      <w:proofErr w:type="spellStart"/>
      <w:r w:rsidRPr="005D096A">
        <w:t>Security</w:t>
      </w:r>
      <w:proofErr w:type="spellEnd"/>
      <w:r w:rsidRPr="005D096A">
        <w:t xml:space="preserve"> – це система для аутентифікації та контролю доступу, яка </w:t>
      </w:r>
      <w:r w:rsidR="00C95D23">
        <w:t>надає велику кількість налаштувань автентифікації та авторизації, при цьому вивільняю</w:t>
      </w:r>
      <w:r w:rsidR="00C95D23" w:rsidRPr="00C95D23">
        <w:t xml:space="preserve">чи розробника від створення </w:t>
      </w:r>
      <w:proofErr w:type="spellStart"/>
      <w:r w:rsidR="00C95D23" w:rsidRPr="00C95D23">
        <w:t>автофільтрів</w:t>
      </w:r>
      <w:proofErr w:type="spellEnd"/>
      <w:r w:rsidR="00C95D23" w:rsidRPr="00C95D23">
        <w:t xml:space="preserve"> для аналізу </w:t>
      </w:r>
      <w:r w:rsidRPr="00C95D23">
        <w:t xml:space="preserve"> </w:t>
      </w:r>
      <w:r w:rsidR="00C95D23" w:rsidRPr="00C95D23">
        <w:t xml:space="preserve">контексту веб-додатків. </w:t>
      </w:r>
      <w:r w:rsidR="00C95D23" w:rsidRPr="007932D6">
        <w:rPr>
          <w:rStyle w:val="40"/>
          <w:lang w:val="uk-UA"/>
        </w:rPr>
        <w:t>щ</w:t>
      </w:r>
      <w:r w:rsidR="00C95D23" w:rsidRPr="00C95D23">
        <w:t>о</w:t>
      </w:r>
      <w:r w:rsidR="00C95D23" w:rsidRPr="005D096A">
        <w:t xml:space="preserve"> базуються на </w:t>
      </w:r>
      <w:proofErr w:type="spellStart"/>
      <w:r w:rsidR="00C95D23" w:rsidRPr="005D096A">
        <w:t>Spring</w:t>
      </w:r>
      <w:proofErr w:type="spellEnd"/>
      <w:r w:rsidR="00C95D23" w:rsidRPr="005D096A">
        <w:t xml:space="preserve"> </w:t>
      </w:r>
      <w:r w:rsidRPr="005D096A">
        <w:t xml:space="preserve">Це визнаний стандарт захисту для програм, , з фокусом на автентифікацію та авторизацію для </w:t>
      </w:r>
      <w:proofErr w:type="spellStart"/>
      <w:r w:rsidRPr="005D096A">
        <w:t>J</w:t>
      </w:r>
      <w:r w:rsidR="001B2008">
        <w:t>а</w:t>
      </w:r>
      <w:r w:rsidRPr="005D096A">
        <w:t>v</w:t>
      </w:r>
      <w:r w:rsidR="001B2008">
        <w:t>а</w:t>
      </w:r>
      <w:proofErr w:type="spellEnd"/>
      <w:r w:rsidRPr="005D096A">
        <w:t>-програм</w:t>
      </w:r>
      <w:r w:rsidR="005D096A">
        <w:t xml:space="preserve"> [31]</w:t>
      </w:r>
      <w:r w:rsidRPr="005D096A">
        <w:t xml:space="preserve">. </w:t>
      </w:r>
    </w:p>
    <w:p w14:paraId="3E4A0DCA" w14:textId="77777777" w:rsidR="00231545" w:rsidRDefault="001B2008" w:rsidP="005D096A">
      <w:proofErr w:type="spellStart"/>
      <w:r>
        <w:t>А</w:t>
      </w:r>
      <w:r w:rsidR="00FC117E" w:rsidRPr="005D096A">
        <w:t>p</w:t>
      </w:r>
      <w:r>
        <w:t>а</w:t>
      </w:r>
      <w:r w:rsidR="00FC117E" w:rsidRPr="005D096A">
        <w:t>che</w:t>
      </w:r>
      <w:proofErr w:type="spellEnd"/>
      <w:r w:rsidR="00FC117E" w:rsidRPr="005D096A">
        <w:t xml:space="preserve"> POI </w:t>
      </w:r>
      <w:r w:rsidR="00C95D23">
        <w:t>– ц</w:t>
      </w:r>
      <w:r w:rsidR="00C95D23" w:rsidRPr="005D096A">
        <w:t xml:space="preserve">е </w:t>
      </w:r>
      <w:r>
        <w:t>А</w:t>
      </w:r>
      <w:r w:rsidR="00C95D23" w:rsidRPr="005D096A">
        <w:t>PI</w:t>
      </w:r>
      <w:r w:rsidR="00C95D23">
        <w:t xml:space="preserve"> для застосунків на мові </w:t>
      </w:r>
      <w:r w:rsidR="00C95D23">
        <w:rPr>
          <w:lang w:val="en-US"/>
        </w:rPr>
        <w:t>J</w:t>
      </w:r>
      <w:r w:rsidRPr="007932D6">
        <w:t>а</w:t>
      </w:r>
      <w:r w:rsidR="00C95D23">
        <w:rPr>
          <w:lang w:val="en-US"/>
        </w:rPr>
        <w:t>v</w:t>
      </w:r>
      <w:r w:rsidRPr="007932D6">
        <w:t>а</w:t>
      </w:r>
      <w:r w:rsidR="00C95D23" w:rsidRPr="005D096A">
        <w:t xml:space="preserve">, що надає розробникам змогу створювати, </w:t>
      </w:r>
      <w:r w:rsidR="00C95D23">
        <w:t xml:space="preserve">редагувати, копіювати </w:t>
      </w:r>
      <w:r w:rsidR="00C95D23" w:rsidRPr="005D096A">
        <w:t xml:space="preserve">файли MS </w:t>
      </w:r>
      <w:r w:rsidR="00C95D23">
        <w:rPr>
          <w:lang w:val="en-US"/>
        </w:rPr>
        <w:t>Word</w:t>
      </w:r>
      <w:r w:rsidR="00C95D23" w:rsidRPr="007932D6">
        <w:t xml:space="preserve"> </w:t>
      </w:r>
      <w:r w:rsidR="00C95D23">
        <w:t>або</w:t>
      </w:r>
      <w:r w:rsidR="00C95D23" w:rsidRPr="007932D6">
        <w:t xml:space="preserve"> </w:t>
      </w:r>
      <w:r w:rsidR="00C95D23">
        <w:rPr>
          <w:lang w:val="en-US"/>
        </w:rPr>
        <w:t>MS</w:t>
      </w:r>
      <w:r w:rsidR="00C95D23" w:rsidRPr="007932D6">
        <w:t xml:space="preserve"> </w:t>
      </w:r>
      <w:r w:rsidR="00C95D23">
        <w:rPr>
          <w:lang w:val="en-US"/>
        </w:rPr>
        <w:t>Excel</w:t>
      </w:r>
      <w:r w:rsidR="00C95D23" w:rsidRPr="005D096A">
        <w:t xml:space="preserve"> за допомогою </w:t>
      </w:r>
      <w:proofErr w:type="spellStart"/>
      <w:r w:rsidR="00C95D23" w:rsidRPr="005D096A">
        <w:t>J</w:t>
      </w:r>
      <w:r>
        <w:t>а</w:t>
      </w:r>
      <w:r w:rsidR="00C95D23" w:rsidRPr="005D096A">
        <w:t>v</w:t>
      </w:r>
      <w:r>
        <w:t>а</w:t>
      </w:r>
      <w:proofErr w:type="spellEnd"/>
      <w:r w:rsidR="00C95D23" w:rsidRPr="005D096A">
        <w:t xml:space="preserve">-програм. </w:t>
      </w:r>
      <w:r w:rsidR="00663D20" w:rsidRPr="005D096A">
        <w:t xml:space="preserve">Це бібліотека з відкритим вихідним кодом, розроблена </w:t>
      </w:r>
      <w:proofErr w:type="spellStart"/>
      <w:r>
        <w:t>А</w:t>
      </w:r>
      <w:r w:rsidR="00663D20" w:rsidRPr="005D096A">
        <w:t>p</w:t>
      </w:r>
      <w:r>
        <w:t>а</w:t>
      </w:r>
      <w:r w:rsidR="00663D20" w:rsidRPr="005D096A">
        <w:t>che</w:t>
      </w:r>
      <w:proofErr w:type="spellEnd"/>
      <w:r w:rsidR="00663D20" w:rsidRPr="005D096A">
        <w:t xml:space="preserve"> </w:t>
      </w:r>
      <w:proofErr w:type="spellStart"/>
      <w:r w:rsidR="00663D20" w:rsidRPr="005D096A">
        <w:t>Softw</w:t>
      </w:r>
      <w:r>
        <w:t>а</w:t>
      </w:r>
      <w:r w:rsidR="00663D20" w:rsidRPr="005D096A">
        <w:t>re</w:t>
      </w:r>
      <w:proofErr w:type="spellEnd"/>
      <w:r w:rsidR="00663D20" w:rsidRPr="005D096A">
        <w:t xml:space="preserve"> </w:t>
      </w:r>
      <w:proofErr w:type="spellStart"/>
      <w:r w:rsidR="00663D20" w:rsidRPr="005D096A">
        <w:t>Found</w:t>
      </w:r>
      <w:r>
        <w:t>а</w:t>
      </w:r>
      <w:r w:rsidR="00663D20" w:rsidRPr="005D096A">
        <w:t>tion</w:t>
      </w:r>
      <w:proofErr w:type="spellEnd"/>
      <w:r w:rsidR="00663D20" w:rsidRPr="005D096A">
        <w:t xml:space="preserve"> для створення або редагування файлів Microsoft Office у </w:t>
      </w:r>
      <w:proofErr w:type="spellStart"/>
      <w:r w:rsidR="00663D20" w:rsidRPr="005D096A">
        <w:t>J</w:t>
      </w:r>
      <w:r>
        <w:t>а</w:t>
      </w:r>
      <w:r w:rsidR="00663D20" w:rsidRPr="005D096A">
        <w:t>v</w:t>
      </w:r>
      <w:r>
        <w:t>а</w:t>
      </w:r>
      <w:proofErr w:type="spellEnd"/>
      <w:r w:rsidR="00663D20" w:rsidRPr="005D096A">
        <w:t xml:space="preserve">. </w:t>
      </w:r>
      <w:r w:rsidR="00C95D23">
        <w:t xml:space="preserve">Її включення до </w:t>
      </w:r>
      <w:r w:rsidR="00FC117E" w:rsidRPr="005D096A">
        <w:t xml:space="preserve">проекту </w:t>
      </w:r>
      <w:r w:rsidR="00C95D23">
        <w:t xml:space="preserve">просто </w:t>
      </w:r>
      <w:proofErr w:type="spellStart"/>
      <w:r w:rsidR="00C95D23">
        <w:t>неохідно</w:t>
      </w:r>
      <w:proofErr w:type="spellEnd"/>
      <w:r w:rsidR="00C95D23">
        <w:t xml:space="preserve">, тому що звітні форми представляються у вигляді сторінок </w:t>
      </w:r>
      <w:r w:rsidR="00FC117E" w:rsidRPr="005D096A">
        <w:t xml:space="preserve">таблиць Excel. Вона </w:t>
      </w:r>
      <w:r w:rsidR="00663D20">
        <w:t>надає</w:t>
      </w:r>
      <w:r w:rsidR="00FC117E" w:rsidRPr="005D096A">
        <w:t xml:space="preserve"> класи та методи для декодування даних, введених користувачем, або файлів у </w:t>
      </w:r>
      <w:proofErr w:type="spellStart"/>
      <w:r w:rsidR="00663D20">
        <w:t>форматовані</w:t>
      </w:r>
      <w:proofErr w:type="spellEnd"/>
      <w:r w:rsidR="00663D20">
        <w:t xml:space="preserve"> </w:t>
      </w:r>
      <w:r w:rsidR="00FC117E" w:rsidRPr="005D096A">
        <w:t>документи MS Office</w:t>
      </w:r>
      <w:r w:rsidR="00231545">
        <w:t xml:space="preserve"> [32]</w:t>
      </w:r>
      <w:r w:rsidR="00FC117E" w:rsidRPr="005D096A">
        <w:t xml:space="preserve">. </w:t>
      </w:r>
    </w:p>
    <w:p w14:paraId="39FFD633" w14:textId="77777777" w:rsidR="00FC117E" w:rsidRPr="005D096A" w:rsidRDefault="00FC117E" w:rsidP="005D096A">
      <w:r w:rsidRPr="005D096A">
        <w:t xml:space="preserve">Веб-сторінки у проекті створюватимуться у форматі </w:t>
      </w:r>
      <w:proofErr w:type="spellStart"/>
      <w:r w:rsidRPr="005D096A">
        <w:t>Thymele</w:t>
      </w:r>
      <w:r w:rsidR="001B2008">
        <w:t>а</w:t>
      </w:r>
      <w:r w:rsidRPr="005D096A">
        <w:t>f</w:t>
      </w:r>
      <w:proofErr w:type="spellEnd"/>
      <w:r w:rsidR="00231545">
        <w:t xml:space="preserve"> [8]</w:t>
      </w:r>
      <w:r w:rsidRPr="005D096A">
        <w:t xml:space="preserve">. </w:t>
      </w:r>
      <w:proofErr w:type="spellStart"/>
      <w:r w:rsidRPr="005D096A">
        <w:t>Thymele</w:t>
      </w:r>
      <w:r w:rsidR="001B2008">
        <w:t>а</w:t>
      </w:r>
      <w:r w:rsidRPr="005D096A">
        <w:t>f</w:t>
      </w:r>
      <w:proofErr w:type="spellEnd"/>
      <w:r w:rsidRPr="005D096A">
        <w:t xml:space="preserve"> був створений з орієнтацією на роботу в парі з фреймворком </w:t>
      </w:r>
      <w:proofErr w:type="spellStart"/>
      <w:r w:rsidRPr="005D096A">
        <w:t>Spring</w:t>
      </w:r>
      <w:proofErr w:type="spellEnd"/>
      <w:r w:rsidRPr="005D096A">
        <w:t xml:space="preserve">. Він використовує для своїх шаблонів файли у форматі </w:t>
      </w:r>
      <w:proofErr w:type="spellStart"/>
      <w:r w:rsidRPr="005D096A">
        <w:t>html</w:t>
      </w:r>
      <w:proofErr w:type="spellEnd"/>
      <w:r w:rsidRPr="005D096A">
        <w:t>. Надає можливість застосувати такий підхід до їх створення:</w:t>
      </w:r>
    </w:p>
    <w:p w14:paraId="26C937DF" w14:textId="77777777" w:rsidR="00FC117E" w:rsidRPr="007932D6" w:rsidRDefault="00FC117E" w:rsidP="00F008D6">
      <w:pPr>
        <w:numPr>
          <w:ilvl w:val="0"/>
          <w:numId w:val="12"/>
        </w:numPr>
        <w:rPr>
          <w:lang w:val="ru-RU"/>
        </w:rPr>
      </w:pPr>
      <w:proofErr w:type="spellStart"/>
      <w:r w:rsidRPr="007932D6">
        <w:rPr>
          <w:lang w:val="ru-RU"/>
        </w:rPr>
        <w:t>розробити</w:t>
      </w:r>
      <w:proofErr w:type="spellEnd"/>
      <w:r w:rsidRPr="007932D6">
        <w:rPr>
          <w:lang w:val="ru-RU"/>
        </w:rPr>
        <w:t xml:space="preserve"> </w:t>
      </w:r>
      <w:proofErr w:type="spellStart"/>
      <w:r w:rsidRPr="007932D6">
        <w:rPr>
          <w:lang w:val="ru-RU"/>
        </w:rPr>
        <w:t>звичайну</w:t>
      </w:r>
      <w:proofErr w:type="spellEnd"/>
      <w:r w:rsidRPr="007932D6">
        <w:rPr>
          <w:lang w:val="ru-RU"/>
        </w:rPr>
        <w:t xml:space="preserve"> </w:t>
      </w:r>
      <w:r w:rsidRPr="00231545">
        <w:rPr>
          <w:lang w:val="en-US"/>
        </w:rPr>
        <w:t>html</w:t>
      </w:r>
      <w:r w:rsidRPr="007932D6">
        <w:rPr>
          <w:lang w:val="ru-RU"/>
        </w:rPr>
        <w:t>-</w:t>
      </w:r>
      <w:proofErr w:type="spellStart"/>
      <w:r w:rsidRPr="007932D6">
        <w:rPr>
          <w:lang w:val="ru-RU"/>
        </w:rPr>
        <w:t>сторінку</w:t>
      </w:r>
      <w:proofErr w:type="spellEnd"/>
      <w:r w:rsidRPr="007932D6">
        <w:rPr>
          <w:lang w:val="ru-RU"/>
        </w:rPr>
        <w:t xml:space="preserve">, </w:t>
      </w:r>
      <w:proofErr w:type="spellStart"/>
      <w:r w:rsidRPr="007932D6">
        <w:rPr>
          <w:lang w:val="ru-RU"/>
        </w:rPr>
        <w:t>відпрацювавши</w:t>
      </w:r>
      <w:proofErr w:type="spellEnd"/>
      <w:r w:rsidRPr="007932D6">
        <w:rPr>
          <w:lang w:val="ru-RU"/>
        </w:rPr>
        <w:t xml:space="preserve"> </w:t>
      </w:r>
      <w:proofErr w:type="spellStart"/>
      <w:r w:rsidRPr="007932D6">
        <w:rPr>
          <w:lang w:val="ru-RU"/>
        </w:rPr>
        <w:t>всі</w:t>
      </w:r>
      <w:proofErr w:type="spellEnd"/>
      <w:r w:rsidRPr="007932D6">
        <w:rPr>
          <w:lang w:val="ru-RU"/>
        </w:rPr>
        <w:t xml:space="preserve"> </w:t>
      </w:r>
      <w:proofErr w:type="spellStart"/>
      <w:r w:rsidRPr="007932D6">
        <w:rPr>
          <w:lang w:val="ru-RU"/>
        </w:rPr>
        <w:t>питання</w:t>
      </w:r>
      <w:proofErr w:type="spellEnd"/>
      <w:r w:rsidRPr="007932D6">
        <w:rPr>
          <w:lang w:val="ru-RU"/>
        </w:rPr>
        <w:t xml:space="preserve"> </w:t>
      </w:r>
      <w:proofErr w:type="spellStart"/>
      <w:r w:rsidRPr="007932D6">
        <w:rPr>
          <w:lang w:val="ru-RU"/>
        </w:rPr>
        <w:t>відображення</w:t>
      </w:r>
      <w:proofErr w:type="spellEnd"/>
      <w:r w:rsidRPr="007932D6">
        <w:rPr>
          <w:lang w:val="ru-RU"/>
        </w:rPr>
        <w:t xml:space="preserve"> </w:t>
      </w:r>
      <w:proofErr w:type="spellStart"/>
      <w:r w:rsidRPr="007932D6">
        <w:rPr>
          <w:lang w:val="ru-RU"/>
        </w:rPr>
        <w:t>даних</w:t>
      </w:r>
      <w:proofErr w:type="spellEnd"/>
      <w:r w:rsidRPr="007932D6">
        <w:rPr>
          <w:lang w:val="ru-RU"/>
        </w:rPr>
        <w:t xml:space="preserve"> (</w:t>
      </w:r>
      <w:proofErr w:type="spellStart"/>
      <w:r w:rsidRPr="007932D6">
        <w:rPr>
          <w:lang w:val="ru-RU"/>
        </w:rPr>
        <w:t>фактично</w:t>
      </w:r>
      <w:proofErr w:type="spellEnd"/>
      <w:r w:rsidRPr="007932D6">
        <w:rPr>
          <w:lang w:val="ru-RU"/>
        </w:rPr>
        <w:t xml:space="preserve">, </w:t>
      </w:r>
      <w:proofErr w:type="spellStart"/>
      <w:r w:rsidRPr="007932D6">
        <w:rPr>
          <w:lang w:val="ru-RU"/>
        </w:rPr>
        <w:t>створити</w:t>
      </w:r>
      <w:proofErr w:type="spellEnd"/>
      <w:r w:rsidRPr="007932D6">
        <w:rPr>
          <w:lang w:val="ru-RU"/>
        </w:rPr>
        <w:t xml:space="preserve"> </w:t>
      </w:r>
      <w:proofErr w:type="spellStart"/>
      <w:r w:rsidRPr="007932D6">
        <w:rPr>
          <w:lang w:val="ru-RU"/>
        </w:rPr>
        <w:t>ескіз</w:t>
      </w:r>
      <w:proofErr w:type="spellEnd"/>
      <w:r w:rsidRPr="007932D6">
        <w:rPr>
          <w:lang w:val="ru-RU"/>
        </w:rPr>
        <w:t>);</w:t>
      </w:r>
    </w:p>
    <w:p w14:paraId="10713B95" w14:textId="77777777" w:rsidR="00FC117E" w:rsidRPr="00231545" w:rsidRDefault="00FC117E" w:rsidP="00F008D6">
      <w:pPr>
        <w:numPr>
          <w:ilvl w:val="0"/>
          <w:numId w:val="12"/>
        </w:numPr>
        <w:rPr>
          <w:lang w:val="en-US"/>
        </w:rPr>
      </w:pPr>
      <w:proofErr w:type="spellStart"/>
      <w:r w:rsidRPr="00231545">
        <w:rPr>
          <w:lang w:val="en-US"/>
        </w:rPr>
        <w:t>додати</w:t>
      </w:r>
      <w:proofErr w:type="spellEnd"/>
      <w:r w:rsidRPr="00231545">
        <w:rPr>
          <w:lang w:val="en-US"/>
        </w:rPr>
        <w:t xml:space="preserve"> </w:t>
      </w:r>
      <w:proofErr w:type="spellStart"/>
      <w:r w:rsidRPr="00231545">
        <w:rPr>
          <w:lang w:val="en-US"/>
        </w:rPr>
        <w:t>валідацію</w:t>
      </w:r>
      <w:proofErr w:type="spellEnd"/>
      <w:r w:rsidRPr="00231545">
        <w:rPr>
          <w:lang w:val="en-US"/>
        </w:rPr>
        <w:t xml:space="preserve"> </w:t>
      </w:r>
      <w:proofErr w:type="spellStart"/>
      <w:r w:rsidRPr="00231545">
        <w:rPr>
          <w:lang w:val="en-US"/>
        </w:rPr>
        <w:t>Thymele</w:t>
      </w:r>
      <w:r w:rsidR="001B2008">
        <w:rPr>
          <w:lang w:val="en-US"/>
        </w:rPr>
        <w:t>а</w:t>
      </w:r>
      <w:r w:rsidRPr="00231545">
        <w:rPr>
          <w:lang w:val="en-US"/>
        </w:rPr>
        <w:t>f</w:t>
      </w:r>
      <w:proofErr w:type="spellEnd"/>
      <w:r w:rsidRPr="00231545">
        <w:rPr>
          <w:lang w:val="en-US"/>
        </w:rPr>
        <w:t>;</w:t>
      </w:r>
    </w:p>
    <w:p w14:paraId="6307873D" w14:textId="77777777" w:rsidR="00231545" w:rsidRPr="007932D6" w:rsidRDefault="00FC117E" w:rsidP="00F008D6">
      <w:pPr>
        <w:numPr>
          <w:ilvl w:val="0"/>
          <w:numId w:val="12"/>
        </w:numPr>
        <w:rPr>
          <w:lang w:val="ru-RU"/>
        </w:rPr>
      </w:pPr>
      <w:proofErr w:type="spellStart"/>
      <w:r w:rsidRPr="007932D6">
        <w:rPr>
          <w:lang w:val="ru-RU"/>
        </w:rPr>
        <w:t>додати</w:t>
      </w:r>
      <w:proofErr w:type="spellEnd"/>
      <w:r w:rsidRPr="007932D6">
        <w:rPr>
          <w:lang w:val="ru-RU"/>
        </w:rPr>
        <w:t xml:space="preserve"> теги, </w:t>
      </w:r>
      <w:proofErr w:type="spellStart"/>
      <w:r w:rsidRPr="007932D6">
        <w:rPr>
          <w:lang w:val="ru-RU"/>
        </w:rPr>
        <w:t>що</w:t>
      </w:r>
      <w:proofErr w:type="spellEnd"/>
      <w:r w:rsidRPr="007932D6">
        <w:rPr>
          <w:lang w:val="ru-RU"/>
        </w:rPr>
        <w:t xml:space="preserve"> </w:t>
      </w:r>
      <w:proofErr w:type="spellStart"/>
      <w:r w:rsidRPr="007932D6">
        <w:rPr>
          <w:lang w:val="ru-RU"/>
        </w:rPr>
        <w:t>забезпечують</w:t>
      </w:r>
      <w:proofErr w:type="spellEnd"/>
      <w:r w:rsidRPr="007932D6">
        <w:rPr>
          <w:lang w:val="ru-RU"/>
        </w:rPr>
        <w:t xml:space="preserve"> </w:t>
      </w:r>
      <w:proofErr w:type="spellStart"/>
      <w:r w:rsidRPr="007932D6">
        <w:rPr>
          <w:lang w:val="ru-RU"/>
        </w:rPr>
        <w:t>виведення</w:t>
      </w:r>
      <w:proofErr w:type="spellEnd"/>
      <w:r w:rsidRPr="007932D6">
        <w:rPr>
          <w:lang w:val="ru-RU"/>
        </w:rPr>
        <w:t xml:space="preserve"> </w:t>
      </w:r>
      <w:proofErr w:type="spellStart"/>
      <w:r w:rsidRPr="007932D6">
        <w:rPr>
          <w:lang w:val="ru-RU"/>
        </w:rPr>
        <w:t>даних</w:t>
      </w:r>
      <w:proofErr w:type="spellEnd"/>
      <w:r w:rsidRPr="007932D6">
        <w:rPr>
          <w:lang w:val="ru-RU"/>
        </w:rPr>
        <w:t xml:space="preserve"> з @</w:t>
      </w:r>
      <w:r w:rsidRPr="00231545">
        <w:rPr>
          <w:lang w:val="en-US"/>
        </w:rPr>
        <w:t>Controller</w:t>
      </w:r>
      <w:r w:rsidRPr="007932D6">
        <w:rPr>
          <w:lang w:val="ru-RU"/>
        </w:rPr>
        <w:t xml:space="preserve"> </w:t>
      </w:r>
      <w:proofErr w:type="spellStart"/>
      <w:r w:rsidRPr="007932D6">
        <w:rPr>
          <w:lang w:val="ru-RU"/>
        </w:rPr>
        <w:t>класів</w:t>
      </w:r>
      <w:proofErr w:type="spellEnd"/>
      <w:r w:rsidRPr="007932D6">
        <w:rPr>
          <w:lang w:val="ru-RU"/>
        </w:rPr>
        <w:t xml:space="preserve">, </w:t>
      </w:r>
      <w:proofErr w:type="spellStart"/>
      <w:r w:rsidRPr="007932D6">
        <w:rPr>
          <w:lang w:val="ru-RU"/>
        </w:rPr>
        <w:t>що</w:t>
      </w:r>
      <w:proofErr w:type="spellEnd"/>
      <w:r w:rsidRPr="007932D6">
        <w:rPr>
          <w:lang w:val="ru-RU"/>
        </w:rPr>
        <w:t xml:space="preserve"> </w:t>
      </w:r>
      <w:proofErr w:type="spellStart"/>
      <w:r w:rsidRPr="007932D6">
        <w:rPr>
          <w:lang w:val="ru-RU"/>
        </w:rPr>
        <w:t>передаються</w:t>
      </w:r>
      <w:proofErr w:type="spellEnd"/>
      <w:r w:rsidRPr="007932D6">
        <w:rPr>
          <w:lang w:val="ru-RU"/>
        </w:rPr>
        <w:t xml:space="preserve"> як </w:t>
      </w:r>
      <w:proofErr w:type="spellStart"/>
      <w:r w:rsidRPr="007932D6">
        <w:rPr>
          <w:lang w:val="ru-RU"/>
        </w:rPr>
        <w:t>атрибути</w:t>
      </w:r>
      <w:proofErr w:type="spellEnd"/>
      <w:r w:rsidRPr="007932D6">
        <w:rPr>
          <w:lang w:val="ru-RU"/>
        </w:rPr>
        <w:t xml:space="preserve"> </w:t>
      </w:r>
      <w:proofErr w:type="spellStart"/>
      <w:r w:rsidRPr="007932D6">
        <w:rPr>
          <w:lang w:val="ru-RU"/>
        </w:rPr>
        <w:t>або</w:t>
      </w:r>
      <w:proofErr w:type="spellEnd"/>
      <w:r w:rsidRPr="007932D6">
        <w:rPr>
          <w:lang w:val="ru-RU"/>
        </w:rPr>
        <w:t xml:space="preserve"> </w:t>
      </w:r>
      <w:proofErr w:type="spellStart"/>
      <w:r w:rsidRPr="007932D6">
        <w:rPr>
          <w:lang w:val="ru-RU"/>
        </w:rPr>
        <w:t>параметри</w:t>
      </w:r>
      <w:proofErr w:type="spellEnd"/>
      <w:r w:rsidRPr="007932D6">
        <w:rPr>
          <w:lang w:val="ru-RU"/>
        </w:rPr>
        <w:t xml:space="preserve">. </w:t>
      </w:r>
    </w:p>
    <w:p w14:paraId="32DC0D45" w14:textId="77777777" w:rsidR="00231545" w:rsidRPr="007932D6" w:rsidRDefault="00FC117E" w:rsidP="00231545">
      <w:pPr>
        <w:rPr>
          <w:lang w:val="ru-RU" w:eastAsia="en-US"/>
        </w:rPr>
      </w:pPr>
      <w:r w:rsidRPr="007932D6">
        <w:rPr>
          <w:lang w:val="ru-RU" w:eastAsia="en-US"/>
        </w:rPr>
        <w:t xml:space="preserve">Також </w:t>
      </w:r>
      <w:proofErr w:type="spellStart"/>
      <w:r w:rsidRPr="007932D6">
        <w:rPr>
          <w:lang w:val="ru-RU" w:eastAsia="en-US"/>
        </w:rPr>
        <w:t>розробка</w:t>
      </w:r>
      <w:proofErr w:type="spellEnd"/>
      <w:r w:rsidRPr="007932D6">
        <w:rPr>
          <w:lang w:val="ru-RU" w:eastAsia="en-US"/>
        </w:rPr>
        <w:t xml:space="preserve"> </w:t>
      </w:r>
      <w:proofErr w:type="spellStart"/>
      <w:r w:rsidRPr="007932D6">
        <w:rPr>
          <w:lang w:val="ru-RU" w:eastAsia="en-US"/>
        </w:rPr>
        <w:t>сторінок</w:t>
      </w:r>
      <w:proofErr w:type="spellEnd"/>
      <w:r w:rsidRPr="007932D6">
        <w:rPr>
          <w:lang w:val="ru-RU" w:eastAsia="en-US"/>
        </w:rPr>
        <w:t xml:space="preserve"> </w:t>
      </w:r>
      <w:proofErr w:type="spellStart"/>
      <w:r w:rsidRPr="007932D6">
        <w:rPr>
          <w:lang w:val="ru-RU" w:eastAsia="en-US"/>
        </w:rPr>
        <w:t>була</w:t>
      </w:r>
      <w:proofErr w:type="spellEnd"/>
      <w:r w:rsidRPr="007932D6">
        <w:rPr>
          <w:lang w:val="ru-RU" w:eastAsia="en-US"/>
        </w:rPr>
        <w:t xml:space="preserve"> б </w:t>
      </w:r>
      <w:proofErr w:type="spellStart"/>
      <w:r w:rsidRPr="007932D6">
        <w:rPr>
          <w:lang w:val="ru-RU" w:eastAsia="en-US"/>
        </w:rPr>
        <w:t>неможлива</w:t>
      </w:r>
      <w:proofErr w:type="spellEnd"/>
      <w:r w:rsidRPr="007932D6">
        <w:rPr>
          <w:lang w:val="ru-RU" w:eastAsia="en-US"/>
        </w:rPr>
        <w:t xml:space="preserve"> без </w:t>
      </w:r>
      <w:proofErr w:type="spellStart"/>
      <w:r w:rsidRPr="007932D6">
        <w:rPr>
          <w:lang w:val="ru-RU" w:eastAsia="en-US"/>
        </w:rPr>
        <w:t>використання</w:t>
      </w:r>
      <w:proofErr w:type="spellEnd"/>
      <w:r w:rsidRPr="007932D6">
        <w:rPr>
          <w:lang w:val="ru-RU" w:eastAsia="en-US"/>
        </w:rPr>
        <w:t xml:space="preserve"> </w:t>
      </w:r>
      <w:proofErr w:type="spellStart"/>
      <w:r w:rsidRPr="00FC117E">
        <w:rPr>
          <w:lang w:val="en-US" w:eastAsia="en-US"/>
        </w:rPr>
        <w:t>BootStr</w:t>
      </w:r>
      <w:proofErr w:type="spellEnd"/>
      <w:r w:rsidR="001B2008" w:rsidRPr="007932D6">
        <w:rPr>
          <w:lang w:val="ru-RU" w:eastAsia="en-US"/>
        </w:rPr>
        <w:t>а</w:t>
      </w:r>
      <w:r w:rsidRPr="00FC117E">
        <w:rPr>
          <w:lang w:val="en-US" w:eastAsia="en-US"/>
        </w:rPr>
        <w:t>p</w:t>
      </w:r>
      <w:r w:rsidRPr="007932D6">
        <w:rPr>
          <w:lang w:val="ru-RU" w:eastAsia="en-US"/>
        </w:rPr>
        <w:t xml:space="preserve">. На </w:t>
      </w:r>
      <w:proofErr w:type="spellStart"/>
      <w:r w:rsidRPr="007932D6">
        <w:rPr>
          <w:lang w:val="ru-RU" w:eastAsia="en-US"/>
        </w:rPr>
        <w:t>сайті</w:t>
      </w:r>
      <w:proofErr w:type="spellEnd"/>
      <w:r w:rsidRPr="007932D6">
        <w:rPr>
          <w:lang w:val="ru-RU" w:eastAsia="en-US"/>
        </w:rPr>
        <w:t xml:space="preserve"> </w:t>
      </w:r>
      <w:proofErr w:type="spellStart"/>
      <w:r w:rsidRPr="007932D6">
        <w:rPr>
          <w:lang w:val="ru-RU" w:eastAsia="en-US"/>
        </w:rPr>
        <w:t>зазначено</w:t>
      </w:r>
      <w:proofErr w:type="spellEnd"/>
      <w:r w:rsidRPr="007932D6">
        <w:rPr>
          <w:lang w:val="ru-RU" w:eastAsia="en-US"/>
        </w:rPr>
        <w:t xml:space="preserve">, </w:t>
      </w:r>
      <w:proofErr w:type="spellStart"/>
      <w:r w:rsidRPr="007932D6">
        <w:rPr>
          <w:lang w:val="ru-RU" w:eastAsia="en-US"/>
        </w:rPr>
        <w:t>що</w:t>
      </w:r>
      <w:proofErr w:type="spellEnd"/>
      <w:r w:rsidRPr="007932D6">
        <w:rPr>
          <w:lang w:val="ru-RU" w:eastAsia="en-US"/>
        </w:rPr>
        <w:t xml:space="preserve"> </w:t>
      </w:r>
      <w:proofErr w:type="spellStart"/>
      <w:r w:rsidRPr="007932D6">
        <w:rPr>
          <w:lang w:val="ru-RU" w:eastAsia="en-US"/>
        </w:rPr>
        <w:t>це</w:t>
      </w:r>
      <w:proofErr w:type="spellEnd"/>
      <w:r w:rsidRPr="007932D6">
        <w:rPr>
          <w:lang w:val="ru-RU" w:eastAsia="en-US"/>
        </w:rPr>
        <w:t xml:space="preserve"> </w:t>
      </w:r>
      <w:proofErr w:type="spellStart"/>
      <w:r w:rsidRPr="007932D6">
        <w:rPr>
          <w:lang w:val="ru-RU" w:eastAsia="en-US"/>
        </w:rPr>
        <w:t>потужний</w:t>
      </w:r>
      <w:proofErr w:type="spellEnd"/>
      <w:r w:rsidRPr="007932D6">
        <w:rPr>
          <w:lang w:val="ru-RU" w:eastAsia="en-US"/>
        </w:rPr>
        <w:t xml:space="preserve">, </w:t>
      </w:r>
      <w:proofErr w:type="spellStart"/>
      <w:r w:rsidRPr="007932D6">
        <w:rPr>
          <w:lang w:val="ru-RU" w:eastAsia="en-US"/>
        </w:rPr>
        <w:t>розширюваний</w:t>
      </w:r>
      <w:proofErr w:type="spellEnd"/>
      <w:r w:rsidRPr="007932D6">
        <w:rPr>
          <w:lang w:val="ru-RU" w:eastAsia="en-US"/>
        </w:rPr>
        <w:t xml:space="preserve"> і </w:t>
      </w:r>
      <w:proofErr w:type="spellStart"/>
      <w:r w:rsidRPr="007932D6">
        <w:rPr>
          <w:lang w:val="ru-RU" w:eastAsia="en-US"/>
        </w:rPr>
        <w:t>багатофункціональний</w:t>
      </w:r>
      <w:proofErr w:type="spellEnd"/>
      <w:r w:rsidRPr="007932D6">
        <w:rPr>
          <w:lang w:val="ru-RU" w:eastAsia="en-US"/>
        </w:rPr>
        <w:t xml:space="preserve"> </w:t>
      </w:r>
      <w:proofErr w:type="spellStart"/>
      <w:r w:rsidRPr="007932D6">
        <w:rPr>
          <w:lang w:val="ru-RU" w:eastAsia="en-US"/>
        </w:rPr>
        <w:t>інструментарій</w:t>
      </w:r>
      <w:proofErr w:type="spellEnd"/>
      <w:r w:rsidRPr="007932D6">
        <w:rPr>
          <w:lang w:val="ru-RU" w:eastAsia="en-US"/>
        </w:rPr>
        <w:t xml:space="preserve"> для </w:t>
      </w:r>
      <w:proofErr w:type="spellStart"/>
      <w:r w:rsidRPr="007932D6">
        <w:rPr>
          <w:lang w:val="ru-RU" w:eastAsia="en-US"/>
        </w:rPr>
        <w:t>створення</w:t>
      </w:r>
      <w:proofErr w:type="spellEnd"/>
      <w:r w:rsidRPr="007932D6">
        <w:rPr>
          <w:lang w:val="ru-RU" w:eastAsia="en-US"/>
        </w:rPr>
        <w:t xml:space="preserve"> веб-</w:t>
      </w:r>
      <w:proofErr w:type="spellStart"/>
      <w:r w:rsidRPr="007932D6">
        <w:rPr>
          <w:lang w:val="ru-RU" w:eastAsia="en-US"/>
        </w:rPr>
        <w:t>інтерфейсу</w:t>
      </w:r>
      <w:proofErr w:type="spellEnd"/>
      <w:r w:rsidRPr="007932D6">
        <w:rPr>
          <w:lang w:val="ru-RU" w:eastAsia="en-US"/>
        </w:rPr>
        <w:t xml:space="preserve">. </w:t>
      </w:r>
      <w:proofErr w:type="spellStart"/>
      <w:r w:rsidRPr="007932D6">
        <w:rPr>
          <w:lang w:val="ru-RU" w:eastAsia="en-US"/>
        </w:rPr>
        <w:t>Вміння</w:t>
      </w:r>
      <w:proofErr w:type="spellEnd"/>
      <w:r w:rsidRPr="007932D6">
        <w:rPr>
          <w:lang w:val="ru-RU" w:eastAsia="en-US"/>
        </w:rPr>
        <w:t xml:space="preserve"> </w:t>
      </w:r>
      <w:proofErr w:type="spellStart"/>
      <w:r w:rsidRPr="007932D6">
        <w:rPr>
          <w:lang w:val="ru-RU" w:eastAsia="en-US"/>
        </w:rPr>
        <w:t>використовувати</w:t>
      </w:r>
      <w:proofErr w:type="spellEnd"/>
      <w:r w:rsidRPr="007932D6">
        <w:rPr>
          <w:lang w:val="ru-RU" w:eastAsia="en-US"/>
        </w:rPr>
        <w:t xml:space="preserve"> </w:t>
      </w:r>
      <w:proofErr w:type="spellStart"/>
      <w:r w:rsidRPr="007932D6">
        <w:rPr>
          <w:lang w:val="ru-RU" w:eastAsia="en-US"/>
        </w:rPr>
        <w:t>його</w:t>
      </w:r>
      <w:proofErr w:type="spellEnd"/>
      <w:r w:rsidRPr="007932D6">
        <w:rPr>
          <w:lang w:val="ru-RU" w:eastAsia="en-US"/>
        </w:rPr>
        <w:t xml:space="preserve"> </w:t>
      </w:r>
      <w:proofErr w:type="spellStart"/>
      <w:r w:rsidRPr="007932D6">
        <w:rPr>
          <w:lang w:val="ru-RU" w:eastAsia="en-US"/>
        </w:rPr>
        <w:t>стає</w:t>
      </w:r>
      <w:proofErr w:type="spellEnd"/>
      <w:r w:rsidRPr="007932D6">
        <w:rPr>
          <w:lang w:val="ru-RU" w:eastAsia="en-US"/>
        </w:rPr>
        <w:t xml:space="preserve"> </w:t>
      </w:r>
      <w:proofErr w:type="spellStart"/>
      <w:r w:rsidRPr="007932D6">
        <w:rPr>
          <w:lang w:val="ru-RU" w:eastAsia="en-US"/>
        </w:rPr>
        <w:t>необхідним</w:t>
      </w:r>
      <w:proofErr w:type="spellEnd"/>
      <w:r w:rsidRPr="007932D6">
        <w:rPr>
          <w:lang w:val="ru-RU" w:eastAsia="en-US"/>
        </w:rPr>
        <w:t xml:space="preserve"> </w:t>
      </w:r>
      <w:proofErr w:type="spellStart"/>
      <w:r w:rsidRPr="007932D6">
        <w:rPr>
          <w:lang w:val="ru-RU" w:eastAsia="en-US"/>
        </w:rPr>
        <w:t>навиком</w:t>
      </w:r>
      <w:proofErr w:type="spellEnd"/>
      <w:r w:rsidRPr="007932D6">
        <w:rPr>
          <w:lang w:val="ru-RU" w:eastAsia="en-US"/>
        </w:rPr>
        <w:t xml:space="preserve"> у </w:t>
      </w:r>
      <w:proofErr w:type="spellStart"/>
      <w:r w:rsidRPr="007932D6">
        <w:rPr>
          <w:lang w:val="ru-RU" w:eastAsia="en-US"/>
        </w:rPr>
        <w:t>арсеналі</w:t>
      </w:r>
      <w:proofErr w:type="spellEnd"/>
      <w:r w:rsidRPr="007932D6">
        <w:rPr>
          <w:lang w:val="ru-RU" w:eastAsia="en-US"/>
        </w:rPr>
        <w:t xml:space="preserve"> </w:t>
      </w:r>
      <w:proofErr w:type="spellStart"/>
      <w:r w:rsidRPr="007932D6">
        <w:rPr>
          <w:lang w:val="ru-RU" w:eastAsia="en-US"/>
        </w:rPr>
        <w:t>сучасного</w:t>
      </w:r>
      <w:proofErr w:type="spellEnd"/>
      <w:r w:rsidRPr="007932D6">
        <w:rPr>
          <w:lang w:val="ru-RU" w:eastAsia="en-US"/>
        </w:rPr>
        <w:t xml:space="preserve"> веб-</w:t>
      </w:r>
      <w:proofErr w:type="spellStart"/>
      <w:r w:rsidRPr="007932D6">
        <w:rPr>
          <w:lang w:val="ru-RU" w:eastAsia="en-US"/>
        </w:rPr>
        <w:t>розробника</w:t>
      </w:r>
      <w:proofErr w:type="spellEnd"/>
      <w:r w:rsidR="00231545">
        <w:rPr>
          <w:lang w:eastAsia="en-US"/>
        </w:rPr>
        <w:t xml:space="preserve"> [33]</w:t>
      </w:r>
      <w:r w:rsidRPr="007932D6">
        <w:rPr>
          <w:lang w:val="ru-RU" w:eastAsia="en-US"/>
        </w:rPr>
        <w:t xml:space="preserve">. </w:t>
      </w:r>
    </w:p>
    <w:p w14:paraId="3EF5EF4D" w14:textId="77777777" w:rsidR="00231545" w:rsidRPr="00231545" w:rsidRDefault="00231545" w:rsidP="00231545">
      <w:pPr>
        <w:rPr>
          <w:lang w:eastAsia="en-US"/>
        </w:rPr>
      </w:pPr>
      <w:r>
        <w:rPr>
          <w:lang w:eastAsia="en-US"/>
        </w:rPr>
        <w:t xml:space="preserve">Для відправлення результатів обчислення роботи </w:t>
      </w:r>
      <w:proofErr w:type="spellStart"/>
      <w:r>
        <w:rPr>
          <w:lang w:eastAsia="en-US"/>
        </w:rPr>
        <w:t>зацікаленим</w:t>
      </w:r>
      <w:proofErr w:type="spellEnd"/>
      <w:r>
        <w:rPr>
          <w:lang w:eastAsia="en-US"/>
        </w:rPr>
        <w:t xml:space="preserve"> особам, наприклад, завідувачу кафедри, необхідно застосувати </w:t>
      </w:r>
      <w:r>
        <w:rPr>
          <w:lang w:val="en-US" w:eastAsia="en-US"/>
        </w:rPr>
        <w:t>J</w:t>
      </w:r>
      <w:r w:rsidR="001B2008" w:rsidRPr="007932D6">
        <w:rPr>
          <w:lang w:val="ru-RU" w:eastAsia="en-US"/>
        </w:rPr>
        <w:t>а</w:t>
      </w:r>
      <w:r>
        <w:rPr>
          <w:lang w:val="en-US" w:eastAsia="en-US"/>
        </w:rPr>
        <w:t>v</w:t>
      </w:r>
      <w:r w:rsidR="001B2008" w:rsidRPr="007932D6">
        <w:rPr>
          <w:lang w:val="ru-RU" w:eastAsia="en-US"/>
        </w:rPr>
        <w:t>а</w:t>
      </w:r>
      <w:r w:rsidRPr="007932D6">
        <w:rPr>
          <w:lang w:val="ru-RU" w:eastAsia="en-US"/>
        </w:rPr>
        <w:t xml:space="preserve"> </w:t>
      </w:r>
      <w:r>
        <w:rPr>
          <w:lang w:val="en-US" w:eastAsia="en-US"/>
        </w:rPr>
        <w:t>M</w:t>
      </w:r>
      <w:r w:rsidR="001B2008" w:rsidRPr="007932D6">
        <w:rPr>
          <w:lang w:val="ru-RU" w:eastAsia="en-US"/>
        </w:rPr>
        <w:t>а</w:t>
      </w:r>
      <w:r>
        <w:rPr>
          <w:lang w:val="en-US" w:eastAsia="en-US"/>
        </w:rPr>
        <w:t>il</w:t>
      </w:r>
      <w:r w:rsidRPr="007932D6">
        <w:rPr>
          <w:lang w:val="ru-RU" w:eastAsia="en-US"/>
        </w:rPr>
        <w:t xml:space="preserve"> </w:t>
      </w:r>
      <w:r w:rsidR="001B2008" w:rsidRPr="007932D6">
        <w:rPr>
          <w:lang w:val="ru-RU" w:eastAsia="en-US"/>
        </w:rPr>
        <w:t>А</w:t>
      </w:r>
      <w:r>
        <w:rPr>
          <w:lang w:val="en-US" w:eastAsia="en-US"/>
        </w:rPr>
        <w:t>PI</w:t>
      </w:r>
      <w:r w:rsidRPr="007932D6">
        <w:rPr>
          <w:lang w:val="ru-RU" w:eastAsia="en-US"/>
        </w:rPr>
        <w:t xml:space="preserve"> </w:t>
      </w:r>
      <w:r>
        <w:rPr>
          <w:lang w:eastAsia="en-US"/>
        </w:rPr>
        <w:t>–</w:t>
      </w:r>
      <w:r w:rsidRPr="00231545">
        <w:rPr>
          <w:lang w:eastAsia="en-US"/>
        </w:rPr>
        <w:t xml:space="preserve"> це </w:t>
      </w:r>
      <w:r w:rsidRPr="00231545">
        <w:rPr>
          <w:lang w:eastAsia="en-US"/>
        </w:rPr>
        <w:lastRenderedPageBreak/>
        <w:t xml:space="preserve">незалежний від платформи та протоколу фреймворк для створення програм електронної пошти та обміну повідомленнями на основі технології </w:t>
      </w:r>
      <w:proofErr w:type="spellStart"/>
      <w:r w:rsidRPr="00231545">
        <w:rPr>
          <w:lang w:eastAsia="en-US"/>
        </w:rPr>
        <w:t>J</w:t>
      </w:r>
      <w:r w:rsidR="001B2008">
        <w:rPr>
          <w:lang w:eastAsia="en-US"/>
        </w:rPr>
        <w:t>а</w:t>
      </w:r>
      <w:r w:rsidRPr="00231545">
        <w:rPr>
          <w:lang w:eastAsia="en-US"/>
        </w:rPr>
        <w:t>v</w:t>
      </w:r>
      <w:r w:rsidR="001B2008">
        <w:rPr>
          <w:lang w:eastAsia="en-US"/>
        </w:rPr>
        <w:t>а</w:t>
      </w:r>
      <w:proofErr w:type="spellEnd"/>
      <w:r w:rsidRPr="00231545">
        <w:rPr>
          <w:lang w:eastAsia="en-US"/>
        </w:rPr>
        <w:t>. Він забезпечує абстрактні класи, підтримку різноманітних протоколів і функцій, а також безкоштовну довідкову</w:t>
      </w:r>
      <w:r w:rsidRPr="007932D6">
        <w:rPr>
          <w:lang w:eastAsia="en-US"/>
        </w:rPr>
        <w:t xml:space="preserve"> [34]</w:t>
      </w:r>
      <w:r>
        <w:rPr>
          <w:lang w:eastAsia="en-US"/>
        </w:rPr>
        <w:t>.</w:t>
      </w:r>
    </w:p>
    <w:p w14:paraId="7BEA31A3" w14:textId="77777777" w:rsidR="00231545" w:rsidRPr="007932D6" w:rsidRDefault="00FC117E" w:rsidP="00231545">
      <w:pPr>
        <w:rPr>
          <w:lang w:val="ru-RU" w:eastAsia="en-US"/>
        </w:rPr>
      </w:pPr>
      <w:r w:rsidRPr="00FC117E">
        <w:rPr>
          <w:lang w:val="en-US" w:eastAsia="en-US"/>
        </w:rPr>
        <w:t>Log</w:t>
      </w:r>
      <w:r w:rsidRPr="007932D6">
        <w:rPr>
          <w:lang w:val="ru-RU" w:eastAsia="en-US"/>
        </w:rPr>
        <w:t>4</w:t>
      </w:r>
      <w:r w:rsidRPr="00FC117E">
        <w:rPr>
          <w:lang w:val="en-US" w:eastAsia="en-US"/>
        </w:rPr>
        <w:t>j</w:t>
      </w:r>
      <w:r w:rsidRPr="007932D6">
        <w:rPr>
          <w:lang w:val="ru-RU" w:eastAsia="en-US"/>
        </w:rPr>
        <w:t xml:space="preserve">2 – </w:t>
      </w:r>
      <w:proofErr w:type="spellStart"/>
      <w:r w:rsidRPr="007932D6">
        <w:rPr>
          <w:lang w:val="ru-RU" w:eastAsia="en-US"/>
        </w:rPr>
        <w:t>це</w:t>
      </w:r>
      <w:proofErr w:type="spellEnd"/>
      <w:r w:rsidRPr="007932D6">
        <w:rPr>
          <w:lang w:val="ru-RU" w:eastAsia="en-US"/>
        </w:rPr>
        <w:t xml:space="preserve"> </w:t>
      </w:r>
      <w:proofErr w:type="spellStart"/>
      <w:r w:rsidRPr="007932D6">
        <w:rPr>
          <w:lang w:val="ru-RU" w:eastAsia="en-US"/>
        </w:rPr>
        <w:t>програма</w:t>
      </w:r>
      <w:proofErr w:type="spellEnd"/>
      <w:r w:rsidR="001C15BD">
        <w:rPr>
          <w:lang w:val="ru-RU" w:eastAsia="en-US"/>
        </w:rPr>
        <w:t xml:space="preserve"> </w:t>
      </w:r>
      <w:proofErr w:type="spellStart"/>
      <w:r w:rsidR="001C15BD">
        <w:rPr>
          <w:lang w:val="ru-RU" w:eastAsia="en-US"/>
        </w:rPr>
        <w:t>ведення</w:t>
      </w:r>
      <w:proofErr w:type="spellEnd"/>
      <w:r w:rsidR="001C15BD">
        <w:rPr>
          <w:lang w:val="ru-RU" w:eastAsia="en-US"/>
        </w:rPr>
        <w:t xml:space="preserve"> </w:t>
      </w:r>
      <w:r w:rsidR="001C15BD" w:rsidRPr="007932D6">
        <w:rPr>
          <w:lang w:val="ru-RU" w:eastAsia="en-US"/>
        </w:rPr>
        <w:t>системн</w:t>
      </w:r>
      <w:r w:rsidR="001C15BD">
        <w:rPr>
          <w:lang w:val="ru-RU" w:eastAsia="en-US"/>
        </w:rPr>
        <w:t xml:space="preserve">ого </w:t>
      </w:r>
      <w:r w:rsidR="001C15BD" w:rsidRPr="007932D6">
        <w:rPr>
          <w:lang w:val="ru-RU" w:eastAsia="en-US"/>
        </w:rPr>
        <w:t>журнал</w:t>
      </w:r>
      <w:r w:rsidR="001C15BD">
        <w:rPr>
          <w:lang w:val="ru-RU" w:eastAsia="en-US"/>
        </w:rPr>
        <w:t>у</w:t>
      </w:r>
      <w:r w:rsidRPr="007932D6">
        <w:rPr>
          <w:lang w:val="ru-RU" w:eastAsia="en-US"/>
        </w:rPr>
        <w:t xml:space="preserve">, яка </w:t>
      </w:r>
      <w:proofErr w:type="spellStart"/>
      <w:r w:rsidR="001C15BD">
        <w:rPr>
          <w:lang w:val="ru-RU" w:eastAsia="en-US"/>
        </w:rPr>
        <w:t>здійснює</w:t>
      </w:r>
      <w:proofErr w:type="spellEnd"/>
      <w:r w:rsidRPr="007932D6">
        <w:rPr>
          <w:lang w:val="ru-RU" w:eastAsia="en-US"/>
        </w:rPr>
        <w:t xml:space="preserve"> </w:t>
      </w:r>
      <w:r w:rsidR="001C15BD">
        <w:rPr>
          <w:lang w:eastAsia="en-US"/>
        </w:rPr>
        <w:t>ви</w:t>
      </w:r>
      <w:proofErr w:type="spellStart"/>
      <w:r w:rsidRPr="007932D6">
        <w:rPr>
          <w:lang w:val="ru-RU" w:eastAsia="en-US"/>
        </w:rPr>
        <w:t>ведення</w:t>
      </w:r>
      <w:proofErr w:type="spellEnd"/>
      <w:r w:rsidRPr="007932D6">
        <w:rPr>
          <w:lang w:val="ru-RU" w:eastAsia="en-US"/>
        </w:rPr>
        <w:t xml:space="preserve"> </w:t>
      </w:r>
      <w:proofErr w:type="spellStart"/>
      <w:r w:rsidR="001C15BD">
        <w:rPr>
          <w:lang w:eastAsia="en-US"/>
        </w:rPr>
        <w:t>визначени</w:t>
      </w:r>
      <w:proofErr w:type="spellEnd"/>
      <w:r w:rsidRPr="007932D6">
        <w:rPr>
          <w:lang w:val="ru-RU" w:eastAsia="en-US"/>
        </w:rPr>
        <w:t xml:space="preserve"> </w:t>
      </w:r>
      <w:proofErr w:type="spellStart"/>
      <w:r w:rsidRPr="007932D6">
        <w:rPr>
          <w:lang w:val="ru-RU" w:eastAsia="en-US"/>
        </w:rPr>
        <w:t>повідомлень</w:t>
      </w:r>
      <w:proofErr w:type="spellEnd"/>
      <w:r w:rsidRPr="007932D6">
        <w:rPr>
          <w:lang w:val="ru-RU" w:eastAsia="en-US"/>
        </w:rPr>
        <w:t xml:space="preserve"> про </w:t>
      </w:r>
      <w:proofErr w:type="spellStart"/>
      <w:r w:rsidRPr="007932D6">
        <w:rPr>
          <w:lang w:val="ru-RU" w:eastAsia="en-US"/>
        </w:rPr>
        <w:t>різні</w:t>
      </w:r>
      <w:proofErr w:type="spellEnd"/>
      <w:r w:rsidRPr="007932D6">
        <w:rPr>
          <w:lang w:val="ru-RU" w:eastAsia="en-US"/>
        </w:rPr>
        <w:t xml:space="preserve"> </w:t>
      </w:r>
      <w:proofErr w:type="spellStart"/>
      <w:r w:rsidRPr="007932D6">
        <w:rPr>
          <w:lang w:val="ru-RU" w:eastAsia="en-US"/>
        </w:rPr>
        <w:t>ситуації</w:t>
      </w:r>
      <w:proofErr w:type="spellEnd"/>
      <w:r w:rsidRPr="007932D6">
        <w:rPr>
          <w:lang w:val="ru-RU" w:eastAsia="en-US"/>
        </w:rPr>
        <w:t xml:space="preserve"> в </w:t>
      </w:r>
      <w:r w:rsidR="001C15BD">
        <w:rPr>
          <w:lang w:eastAsia="en-US"/>
        </w:rPr>
        <w:t xml:space="preserve">ході </w:t>
      </w:r>
      <w:r w:rsidRPr="007932D6">
        <w:rPr>
          <w:lang w:val="ru-RU" w:eastAsia="en-US"/>
        </w:rPr>
        <w:t>робот</w:t>
      </w:r>
      <w:r w:rsidR="001C15BD">
        <w:rPr>
          <w:lang w:eastAsia="en-US"/>
        </w:rPr>
        <w:t>и</w:t>
      </w:r>
      <w:r w:rsidRPr="007932D6">
        <w:rPr>
          <w:lang w:val="ru-RU" w:eastAsia="en-US"/>
        </w:rPr>
        <w:t xml:space="preserve"> </w:t>
      </w:r>
      <w:r w:rsidR="00231545">
        <w:rPr>
          <w:lang w:eastAsia="en-US"/>
        </w:rPr>
        <w:t>[35]</w:t>
      </w:r>
      <w:r w:rsidRPr="007932D6">
        <w:rPr>
          <w:lang w:val="ru-RU" w:eastAsia="en-US"/>
        </w:rPr>
        <w:t>. Для веб-</w:t>
      </w:r>
      <w:proofErr w:type="spellStart"/>
      <w:r w:rsidRPr="007932D6">
        <w:rPr>
          <w:lang w:val="ru-RU" w:eastAsia="en-US"/>
        </w:rPr>
        <w:t>додатків</w:t>
      </w:r>
      <w:proofErr w:type="spellEnd"/>
      <w:r w:rsidRPr="007932D6">
        <w:rPr>
          <w:lang w:val="ru-RU" w:eastAsia="en-US"/>
        </w:rPr>
        <w:t xml:space="preserve"> </w:t>
      </w:r>
      <w:proofErr w:type="spellStart"/>
      <w:r w:rsidRPr="007932D6">
        <w:rPr>
          <w:lang w:val="ru-RU" w:eastAsia="en-US"/>
        </w:rPr>
        <w:t>ведення</w:t>
      </w:r>
      <w:proofErr w:type="spellEnd"/>
      <w:r w:rsidRPr="007932D6">
        <w:rPr>
          <w:lang w:val="ru-RU" w:eastAsia="en-US"/>
        </w:rPr>
        <w:t xml:space="preserve"> такого журналу </w:t>
      </w:r>
      <w:r w:rsidR="001C15BD">
        <w:rPr>
          <w:lang w:eastAsia="en-US"/>
        </w:rPr>
        <w:t xml:space="preserve">на сервері є важливим функціоналом для діагностики роботи системи та усунення недоліків. </w:t>
      </w:r>
    </w:p>
    <w:p w14:paraId="627F4428" w14:textId="77777777" w:rsidR="00FC117E" w:rsidRPr="007932D6" w:rsidRDefault="00FC117E" w:rsidP="00231545">
      <w:pPr>
        <w:rPr>
          <w:lang w:eastAsia="en-US"/>
        </w:rPr>
      </w:pPr>
      <w:r w:rsidRPr="00FC117E">
        <w:rPr>
          <w:lang w:val="en-US" w:eastAsia="en-US"/>
        </w:rPr>
        <w:t>M</w:t>
      </w:r>
      <w:r w:rsidR="001B2008" w:rsidRPr="007932D6">
        <w:rPr>
          <w:lang w:val="ru-RU" w:eastAsia="en-US"/>
        </w:rPr>
        <w:t>а</w:t>
      </w:r>
      <w:proofErr w:type="spellStart"/>
      <w:r w:rsidRPr="00FC117E">
        <w:rPr>
          <w:lang w:val="en-US" w:eastAsia="en-US"/>
        </w:rPr>
        <w:t>ven</w:t>
      </w:r>
      <w:proofErr w:type="spellEnd"/>
      <w:r w:rsidRPr="007932D6">
        <w:rPr>
          <w:lang w:val="ru-RU" w:eastAsia="en-US"/>
        </w:rPr>
        <w:t xml:space="preserve"> – </w:t>
      </w:r>
      <w:proofErr w:type="spellStart"/>
      <w:r w:rsidRPr="007932D6">
        <w:rPr>
          <w:lang w:val="ru-RU" w:eastAsia="en-US"/>
        </w:rPr>
        <w:t>це</w:t>
      </w:r>
      <w:proofErr w:type="spellEnd"/>
      <w:r w:rsidRPr="007932D6">
        <w:rPr>
          <w:lang w:val="ru-RU" w:eastAsia="en-US"/>
        </w:rPr>
        <w:t xml:space="preserve"> система </w:t>
      </w:r>
      <w:r w:rsidR="001C15BD">
        <w:rPr>
          <w:lang w:eastAsia="en-US"/>
        </w:rPr>
        <w:t>автоматизованої збірки п</w:t>
      </w:r>
      <w:proofErr w:type="spellStart"/>
      <w:r w:rsidRPr="007932D6">
        <w:rPr>
          <w:lang w:val="ru-RU" w:eastAsia="en-US"/>
        </w:rPr>
        <w:t>ро</w:t>
      </w:r>
      <w:proofErr w:type="spellEnd"/>
      <w:r w:rsidR="001C15BD">
        <w:rPr>
          <w:lang w:eastAsia="en-US"/>
        </w:rPr>
        <w:t>є</w:t>
      </w:r>
      <w:proofErr w:type="spellStart"/>
      <w:r w:rsidRPr="007932D6">
        <w:rPr>
          <w:lang w:val="ru-RU" w:eastAsia="en-US"/>
        </w:rPr>
        <w:t>кт</w:t>
      </w:r>
      <w:proofErr w:type="spellEnd"/>
      <w:r w:rsidR="001C15BD">
        <w:rPr>
          <w:lang w:eastAsia="en-US"/>
        </w:rPr>
        <w:t xml:space="preserve">у. Без її використання розробник має самостійно знаходити і копіювати у </w:t>
      </w:r>
      <w:proofErr w:type="spellStart"/>
      <w:r w:rsidR="001C15BD">
        <w:rPr>
          <w:lang w:eastAsia="en-US"/>
        </w:rPr>
        <w:t>визачені</w:t>
      </w:r>
      <w:proofErr w:type="spellEnd"/>
      <w:r w:rsidR="001C15BD">
        <w:rPr>
          <w:lang w:eastAsia="en-US"/>
        </w:rPr>
        <w:t xml:space="preserve"> каталоги сторонні бібліотеки, необхідні йому для </w:t>
      </w:r>
      <w:proofErr w:type="spellStart"/>
      <w:r w:rsidR="001C15BD">
        <w:rPr>
          <w:lang w:eastAsia="en-US"/>
        </w:rPr>
        <w:t>реалізувції</w:t>
      </w:r>
      <w:proofErr w:type="spellEnd"/>
      <w:r w:rsidR="001C15BD">
        <w:rPr>
          <w:lang w:eastAsia="en-US"/>
        </w:rPr>
        <w:t xml:space="preserve"> потрібного функціоналу. </w:t>
      </w:r>
      <w:r w:rsidR="001C15BD" w:rsidRPr="00FC117E">
        <w:rPr>
          <w:lang w:val="en-US" w:eastAsia="en-US"/>
        </w:rPr>
        <w:t>M</w:t>
      </w:r>
      <w:r w:rsidR="001B2008" w:rsidRPr="007932D6">
        <w:rPr>
          <w:lang w:eastAsia="en-US"/>
        </w:rPr>
        <w:t>а</w:t>
      </w:r>
      <w:proofErr w:type="spellStart"/>
      <w:r w:rsidR="001C15BD" w:rsidRPr="00FC117E">
        <w:rPr>
          <w:lang w:val="en-US" w:eastAsia="en-US"/>
        </w:rPr>
        <w:t>ven</w:t>
      </w:r>
      <w:proofErr w:type="spellEnd"/>
      <w:r w:rsidR="001C15BD" w:rsidRPr="007932D6">
        <w:rPr>
          <w:lang w:eastAsia="en-US"/>
        </w:rPr>
        <w:t xml:space="preserve"> </w:t>
      </w:r>
      <w:r w:rsidRPr="007932D6">
        <w:rPr>
          <w:lang w:eastAsia="en-US"/>
        </w:rPr>
        <w:t xml:space="preserve">істотно спрощує працю розробника, оскільки </w:t>
      </w:r>
      <w:r w:rsidR="001C15BD">
        <w:rPr>
          <w:lang w:eastAsia="en-US"/>
        </w:rPr>
        <w:t xml:space="preserve">виконує завантаження </w:t>
      </w:r>
      <w:proofErr w:type="spellStart"/>
      <w:r w:rsidR="001C15BD">
        <w:rPr>
          <w:lang w:eastAsia="en-US"/>
        </w:rPr>
        <w:t>зовнішних</w:t>
      </w:r>
      <w:proofErr w:type="spellEnd"/>
      <w:r w:rsidR="001C15BD">
        <w:rPr>
          <w:lang w:eastAsia="en-US"/>
        </w:rPr>
        <w:t xml:space="preserve"> </w:t>
      </w:r>
      <w:proofErr w:type="spellStart"/>
      <w:r w:rsidR="001C15BD">
        <w:rPr>
          <w:lang w:eastAsia="en-US"/>
        </w:rPr>
        <w:t>ьіьліотек</w:t>
      </w:r>
      <w:proofErr w:type="spellEnd"/>
      <w:r w:rsidR="001C15BD">
        <w:rPr>
          <w:lang w:eastAsia="en-US"/>
        </w:rPr>
        <w:t xml:space="preserve"> з центрального репозиторію</w:t>
      </w:r>
      <w:r w:rsidR="00C95D23">
        <w:rPr>
          <w:lang w:eastAsia="en-US"/>
        </w:rPr>
        <w:t xml:space="preserve">. </w:t>
      </w:r>
      <w:r w:rsidRPr="00FC117E">
        <w:rPr>
          <w:lang w:val="en-US" w:eastAsia="en-US"/>
        </w:rPr>
        <w:t>M</w:t>
      </w:r>
      <w:r w:rsidR="001B2008" w:rsidRPr="007932D6">
        <w:rPr>
          <w:lang w:eastAsia="en-US"/>
        </w:rPr>
        <w:t>а</w:t>
      </w:r>
      <w:proofErr w:type="spellStart"/>
      <w:r w:rsidRPr="00FC117E">
        <w:rPr>
          <w:lang w:val="en-US" w:eastAsia="en-US"/>
        </w:rPr>
        <w:t>ven</w:t>
      </w:r>
      <w:proofErr w:type="spellEnd"/>
      <w:r w:rsidRPr="007932D6">
        <w:rPr>
          <w:lang w:eastAsia="en-US"/>
        </w:rPr>
        <w:t xml:space="preserve"> вирішує завдання відстеження всіх змін у </w:t>
      </w:r>
      <w:r w:rsidR="00C95D23">
        <w:rPr>
          <w:lang w:eastAsia="en-US"/>
        </w:rPr>
        <w:t xml:space="preserve">цих </w:t>
      </w:r>
      <w:proofErr w:type="spellStart"/>
      <w:r w:rsidR="00C95D23">
        <w:rPr>
          <w:lang w:eastAsia="en-US"/>
        </w:rPr>
        <w:t>бібілотеках</w:t>
      </w:r>
      <w:proofErr w:type="spellEnd"/>
      <w:r w:rsidR="00C95D23">
        <w:rPr>
          <w:lang w:eastAsia="en-US"/>
        </w:rPr>
        <w:t>, контролюючи оновлення.</w:t>
      </w:r>
      <w:r w:rsidR="00C95D23" w:rsidRPr="007932D6">
        <w:rPr>
          <w:lang w:eastAsia="en-US"/>
        </w:rPr>
        <w:t xml:space="preserve"> </w:t>
      </w:r>
      <w:r w:rsidR="00C95D23">
        <w:rPr>
          <w:lang w:eastAsia="en-US"/>
        </w:rPr>
        <w:t>Визначення н</w:t>
      </w:r>
      <w:r w:rsidR="00C95D23" w:rsidRPr="007932D6">
        <w:rPr>
          <w:lang w:eastAsia="en-US"/>
        </w:rPr>
        <w:t>аб</w:t>
      </w:r>
      <w:r w:rsidR="00C95D23">
        <w:rPr>
          <w:lang w:eastAsia="en-US"/>
        </w:rPr>
        <w:t>о</w:t>
      </w:r>
      <w:r w:rsidR="00C95D23" w:rsidRPr="007932D6">
        <w:rPr>
          <w:lang w:eastAsia="en-US"/>
        </w:rPr>
        <w:t>р</w:t>
      </w:r>
      <w:r w:rsidR="00C95D23">
        <w:rPr>
          <w:lang w:eastAsia="en-US"/>
        </w:rPr>
        <w:t>у</w:t>
      </w:r>
      <w:r w:rsidR="00C95D23" w:rsidRPr="007932D6">
        <w:rPr>
          <w:lang w:eastAsia="en-US"/>
        </w:rPr>
        <w:t xml:space="preserve"> сторонніх бібліотек для завантаження</w:t>
      </w:r>
      <w:r w:rsidR="00C95D23">
        <w:rPr>
          <w:lang w:eastAsia="en-US"/>
        </w:rPr>
        <w:t>,</w:t>
      </w:r>
      <w:r w:rsidR="00C95D23" w:rsidRPr="007932D6">
        <w:rPr>
          <w:lang w:eastAsia="en-US"/>
        </w:rPr>
        <w:t xml:space="preserve"> користувачі виконують </w:t>
      </w:r>
      <w:r w:rsidR="00C95D23">
        <w:rPr>
          <w:lang w:eastAsia="en-US"/>
        </w:rPr>
        <w:t>з</w:t>
      </w:r>
      <w:r w:rsidRPr="007932D6">
        <w:rPr>
          <w:lang w:eastAsia="en-US"/>
        </w:rPr>
        <w:t xml:space="preserve">авдяки </w:t>
      </w:r>
      <w:r w:rsidR="00C95D23">
        <w:rPr>
          <w:lang w:eastAsia="en-US"/>
        </w:rPr>
        <w:t xml:space="preserve">додаванню </w:t>
      </w:r>
      <w:r w:rsidRPr="007932D6">
        <w:rPr>
          <w:lang w:eastAsia="en-US"/>
        </w:rPr>
        <w:t>тег</w:t>
      </w:r>
      <w:r w:rsidR="00C95D23">
        <w:rPr>
          <w:lang w:eastAsia="en-US"/>
        </w:rPr>
        <w:t xml:space="preserve">ів до </w:t>
      </w:r>
      <w:r w:rsidR="00C95D23">
        <w:rPr>
          <w:lang w:val="en-US" w:eastAsia="en-US"/>
        </w:rPr>
        <w:t>pom</w:t>
      </w:r>
      <w:r w:rsidR="00C95D23" w:rsidRPr="007932D6">
        <w:rPr>
          <w:lang w:eastAsia="en-US"/>
        </w:rPr>
        <w:t>.</w:t>
      </w:r>
      <w:r w:rsidR="00C95D23">
        <w:rPr>
          <w:lang w:val="en-US" w:eastAsia="en-US"/>
        </w:rPr>
        <w:t>xml</w:t>
      </w:r>
      <w:r w:rsidRPr="007932D6">
        <w:rPr>
          <w:lang w:eastAsia="en-US"/>
        </w:rPr>
        <w:t xml:space="preserve"> потрібн</w:t>
      </w:r>
      <w:r w:rsidR="00C95D23">
        <w:rPr>
          <w:lang w:eastAsia="en-US"/>
        </w:rPr>
        <w:t>их</w:t>
      </w:r>
      <w:r w:rsidRPr="007932D6">
        <w:rPr>
          <w:lang w:eastAsia="en-US"/>
        </w:rPr>
        <w:t xml:space="preserve"> </w:t>
      </w:r>
      <w:r w:rsidRPr="00FC117E">
        <w:rPr>
          <w:lang w:val="en-US" w:eastAsia="en-US"/>
        </w:rPr>
        <w:t>dependency</w:t>
      </w:r>
      <w:r w:rsidR="00C95D23">
        <w:rPr>
          <w:lang w:eastAsia="en-US"/>
        </w:rPr>
        <w:t>,</w:t>
      </w:r>
      <w:r w:rsidRPr="007932D6">
        <w:rPr>
          <w:lang w:eastAsia="en-US"/>
        </w:rPr>
        <w:t xml:space="preserve"> найактуальніші версії необхідних бібліотек будуть завантажені та додані до проекту</w:t>
      </w:r>
      <w:r w:rsidR="00231545">
        <w:rPr>
          <w:lang w:eastAsia="en-US"/>
        </w:rPr>
        <w:t xml:space="preserve"> [36]</w:t>
      </w:r>
      <w:r w:rsidRPr="007932D6">
        <w:rPr>
          <w:lang w:eastAsia="en-US"/>
        </w:rPr>
        <w:t>.</w:t>
      </w:r>
    </w:p>
    <w:p w14:paraId="47669BCE" w14:textId="77777777" w:rsidR="00231545" w:rsidRPr="007932D6" w:rsidRDefault="00C95D23" w:rsidP="00231545">
      <w:pPr>
        <w:rPr>
          <w:lang w:eastAsia="en-US"/>
        </w:rPr>
      </w:pPr>
      <w:r>
        <w:t>Для р</w:t>
      </w:r>
      <w:r w:rsidR="00231545">
        <w:t>озробк</w:t>
      </w:r>
      <w:r>
        <w:t xml:space="preserve">и проекту, тестування та </w:t>
      </w:r>
      <w:proofErr w:type="spellStart"/>
      <w:r>
        <w:t>відлогодження</w:t>
      </w:r>
      <w:proofErr w:type="spellEnd"/>
      <w:r w:rsidR="00231545">
        <w:t xml:space="preserve"> програми була здійснена в інтегрованій системі розробки </w:t>
      </w:r>
      <w:proofErr w:type="spellStart"/>
      <w:r w:rsidR="00231545">
        <w:rPr>
          <w:lang w:val="en-US"/>
        </w:rPr>
        <w:t>Intelij</w:t>
      </w:r>
      <w:proofErr w:type="spellEnd"/>
      <w:r w:rsidR="00231545" w:rsidRPr="007932D6">
        <w:t xml:space="preserve"> </w:t>
      </w:r>
      <w:r w:rsidR="00231545">
        <w:rPr>
          <w:lang w:val="en-US"/>
        </w:rPr>
        <w:t>IDE</w:t>
      </w:r>
      <w:r w:rsidR="001B2008" w:rsidRPr="007932D6">
        <w:t>А</w:t>
      </w:r>
      <w:r w:rsidR="00231545" w:rsidRPr="007932D6">
        <w:t xml:space="preserve"> </w:t>
      </w:r>
      <w:r w:rsidR="00231545">
        <w:rPr>
          <w:lang w:val="en-US"/>
        </w:rPr>
        <w:t>Ultim</w:t>
      </w:r>
      <w:r w:rsidR="001B2008" w:rsidRPr="007932D6">
        <w:t>а</w:t>
      </w:r>
      <w:proofErr w:type="spellStart"/>
      <w:r w:rsidR="00231545">
        <w:rPr>
          <w:lang w:val="en-US"/>
        </w:rPr>
        <w:t>te</w:t>
      </w:r>
      <w:proofErr w:type="spellEnd"/>
      <w:r w:rsidR="00231545" w:rsidRPr="007932D6">
        <w:t xml:space="preserve"> </w:t>
      </w:r>
      <w:r w:rsidR="00231545">
        <w:rPr>
          <w:lang w:val="en-US"/>
        </w:rPr>
        <w:t>Edition</w:t>
      </w:r>
      <w:r w:rsidR="00231545" w:rsidRPr="007932D6">
        <w:t xml:space="preserve"> </w:t>
      </w:r>
      <w:r w:rsidR="00231545">
        <w:t>[</w:t>
      </w:r>
      <w:r w:rsidR="00A13DA5">
        <w:t>37</w:t>
      </w:r>
      <w:r w:rsidR="00231545">
        <w:t>]</w:t>
      </w:r>
      <w:r w:rsidR="00231545" w:rsidRPr="007932D6">
        <w:t xml:space="preserve">. </w:t>
      </w:r>
      <w:r w:rsidR="00231545">
        <w:t xml:space="preserve">Обговорювати переваги цієї системи </w:t>
      </w:r>
      <w:r w:rsidR="00A13DA5">
        <w:t>можна довго</w:t>
      </w:r>
      <w:r w:rsidR="00231545">
        <w:t>.</w:t>
      </w:r>
      <w:r w:rsidR="00A13DA5">
        <w:t xml:space="preserve"> Особисто хочеться відзначити функціонал </w:t>
      </w:r>
      <w:proofErr w:type="spellStart"/>
      <w:r w:rsidR="00A13DA5">
        <w:t>автозавершення</w:t>
      </w:r>
      <w:proofErr w:type="spellEnd"/>
      <w:r w:rsidR="00A13DA5">
        <w:t xml:space="preserve">, інструментарій </w:t>
      </w:r>
      <w:proofErr w:type="spellStart"/>
      <w:r w:rsidR="00A13DA5">
        <w:t>відлагодження</w:t>
      </w:r>
      <w:proofErr w:type="spellEnd"/>
      <w:r w:rsidR="00A13DA5">
        <w:t>, можливість легкого підключення до системи контролю версій, а також наявність великої кількості додаткових панелей.</w:t>
      </w:r>
    </w:p>
    <w:p w14:paraId="46740F8B" w14:textId="77777777" w:rsidR="00FC117E" w:rsidRPr="00231545" w:rsidRDefault="00231545" w:rsidP="00231545">
      <w:pPr>
        <w:rPr>
          <w:lang w:eastAsia="en-US"/>
        </w:rPr>
      </w:pPr>
      <w:r>
        <w:rPr>
          <w:lang w:eastAsia="en-US"/>
        </w:rPr>
        <w:t xml:space="preserve">Важливим етапом для створення </w:t>
      </w:r>
      <w:r w:rsidR="00A13DA5">
        <w:rPr>
          <w:lang w:eastAsia="en-US"/>
        </w:rPr>
        <w:t>ПЗ</w:t>
      </w:r>
      <w:r>
        <w:rPr>
          <w:lang w:eastAsia="en-US"/>
        </w:rPr>
        <w:t xml:space="preserve"> є </w:t>
      </w:r>
      <w:proofErr w:type="spellStart"/>
      <w:r w:rsidR="00FC117E" w:rsidRPr="007932D6">
        <w:rPr>
          <w:lang w:val="ru-RU" w:eastAsia="en-US"/>
        </w:rPr>
        <w:t>організації</w:t>
      </w:r>
      <w:proofErr w:type="spellEnd"/>
      <w:r w:rsidR="00FC117E" w:rsidRPr="007932D6">
        <w:rPr>
          <w:lang w:val="ru-RU" w:eastAsia="en-US"/>
        </w:rPr>
        <w:t xml:space="preserve"> </w:t>
      </w:r>
      <w:proofErr w:type="spellStart"/>
      <w:r w:rsidR="00FC117E" w:rsidRPr="007932D6">
        <w:rPr>
          <w:lang w:val="ru-RU" w:eastAsia="en-US"/>
        </w:rPr>
        <w:t>тестування</w:t>
      </w:r>
      <w:proofErr w:type="spellEnd"/>
      <w:r w:rsidR="00FC117E" w:rsidRPr="007932D6">
        <w:rPr>
          <w:lang w:val="ru-RU" w:eastAsia="en-US"/>
        </w:rPr>
        <w:t>.</w:t>
      </w:r>
      <w:r>
        <w:rPr>
          <w:lang w:eastAsia="en-US"/>
        </w:rPr>
        <w:t xml:space="preserve"> Це розглядається у наступному підрозділі.</w:t>
      </w:r>
    </w:p>
    <w:p w14:paraId="6D851BF0" w14:textId="77777777" w:rsidR="00316F27" w:rsidRPr="00C316AD" w:rsidRDefault="00316F27" w:rsidP="00231545"/>
    <w:p w14:paraId="268DBB3A" w14:textId="77777777" w:rsidR="00316F27" w:rsidRPr="007932D6" w:rsidRDefault="00316F27" w:rsidP="00316F27">
      <w:pPr>
        <w:pStyle w:val="20"/>
        <w:rPr>
          <w:lang w:val="uk-UA"/>
        </w:rPr>
      </w:pPr>
      <w:bookmarkStart w:id="53" w:name="_Toc73923875"/>
      <w:bookmarkStart w:id="54" w:name="_Toc135086177"/>
      <w:bookmarkStart w:id="55" w:name="_Toc167491286"/>
      <w:bookmarkStart w:id="56" w:name="_Toc169612934"/>
      <w:r w:rsidRPr="007932D6">
        <w:rPr>
          <w:lang w:val="uk-UA"/>
        </w:rPr>
        <w:lastRenderedPageBreak/>
        <w:t>3.3 Організація тестування</w:t>
      </w:r>
      <w:bookmarkEnd w:id="53"/>
      <w:bookmarkEnd w:id="54"/>
      <w:bookmarkEnd w:id="55"/>
      <w:bookmarkEnd w:id="56"/>
    </w:p>
    <w:p w14:paraId="26546F6C" w14:textId="77777777" w:rsidR="00FC117E" w:rsidRDefault="00FC117E" w:rsidP="00A13DA5">
      <w:r>
        <w:t xml:space="preserve">Розробка, керована тестами (TDD), яка також відома як підхід до створення програмного забезпечення з акцентом на тестування, є методикою розробки, що базується на циклічному процесі. Першим етапом є написання тесту, який відображає очікуваний результат. Наступний крок - створення коду, що реалізує потрібну функціональність і проходить попередньо написаний тест. Після цього відбувається оптимізація створеного коду з постійним проходженням всіх тестів, що називається </w:t>
      </w:r>
      <w:proofErr w:type="spellStart"/>
      <w:r>
        <w:t>рефакторингом</w:t>
      </w:r>
      <w:proofErr w:type="spellEnd"/>
      <w:r>
        <w:t>. Циклічний процес розробки продовжується, поки не буде досягнуто бажаного результату [</w:t>
      </w:r>
      <w:r w:rsidR="00A13DA5">
        <w:t>38</w:t>
      </w:r>
      <w:r>
        <w:t>].</w:t>
      </w:r>
    </w:p>
    <w:p w14:paraId="1043436D" w14:textId="77777777" w:rsidR="00FC117E" w:rsidRDefault="00FC117E" w:rsidP="00A13DA5">
      <w:r>
        <w:t xml:space="preserve">Тестування програмного забезпечення є процесом, </w:t>
      </w:r>
      <w:r w:rsidR="00FC51C8">
        <w:t xml:space="preserve">завдання якого є </w:t>
      </w:r>
      <w:r>
        <w:t>перевірк</w:t>
      </w:r>
      <w:r w:rsidR="00FC51C8">
        <w:t>а</w:t>
      </w:r>
      <w:r>
        <w:t xml:space="preserve"> правильності роботи </w:t>
      </w:r>
      <w:r w:rsidR="00FC51C8">
        <w:t>створеного</w:t>
      </w:r>
      <w:r>
        <w:t xml:space="preserve"> коду. </w:t>
      </w:r>
      <w:r w:rsidR="00FC51C8">
        <w:t>Т</w:t>
      </w:r>
      <w:r>
        <w:t xml:space="preserve">естування </w:t>
      </w:r>
      <w:r w:rsidR="00FC51C8">
        <w:t xml:space="preserve">передбачає </w:t>
      </w:r>
      <w:proofErr w:type="spellStart"/>
      <w:r w:rsidR="00FC51C8">
        <w:t>полання</w:t>
      </w:r>
      <w:proofErr w:type="spellEnd"/>
      <w:r w:rsidR="00FC51C8">
        <w:t xml:space="preserve"> на вхід завчасно підготовлених даних, при цьому є відомими результати, які має </w:t>
      </w:r>
      <w:proofErr w:type="spellStart"/>
      <w:r w:rsidR="00FC51C8">
        <w:t>повіренути</w:t>
      </w:r>
      <w:proofErr w:type="spellEnd"/>
      <w:r w:rsidR="00FC51C8">
        <w:t xml:space="preserve"> розроблений код. </w:t>
      </w:r>
      <w:r>
        <w:t xml:space="preserve">Якщо результати відповідають очікуваному </w:t>
      </w:r>
      <w:proofErr w:type="spellStart"/>
      <w:r w:rsidR="00FC51C8">
        <w:t>резльутату</w:t>
      </w:r>
      <w:proofErr w:type="spellEnd"/>
      <w:r>
        <w:t xml:space="preserve">, </w:t>
      </w:r>
      <w:r w:rsidR="00FC51C8">
        <w:t xml:space="preserve">то </w:t>
      </w:r>
      <w:r>
        <w:t>тест вважається успішно пройденим.</w:t>
      </w:r>
    </w:p>
    <w:p w14:paraId="7F7E611E" w14:textId="77777777" w:rsidR="00FC117E" w:rsidRDefault="00FC51C8" w:rsidP="00A13DA5">
      <w:r>
        <w:t>Ця методика</w:t>
      </w:r>
      <w:r w:rsidR="00FC117E">
        <w:t xml:space="preserve"> </w:t>
      </w:r>
      <w:proofErr w:type="spellStart"/>
      <w:r w:rsidR="00FC117E">
        <w:t>Test-driven</w:t>
      </w:r>
      <w:proofErr w:type="spellEnd"/>
      <w:r w:rsidR="00FC117E">
        <w:t xml:space="preserve"> </w:t>
      </w:r>
      <w:proofErr w:type="spellStart"/>
      <w:r w:rsidR="00FC117E">
        <w:t>development</w:t>
      </w:r>
      <w:proofErr w:type="spellEnd"/>
      <w:r w:rsidR="00FC117E">
        <w:t xml:space="preserve"> (TDD) </w:t>
      </w:r>
      <w:r>
        <w:t xml:space="preserve">припускає створення </w:t>
      </w:r>
      <w:proofErr w:type="spellStart"/>
      <w:r>
        <w:t>пайплайнів</w:t>
      </w:r>
      <w:proofErr w:type="spellEnd"/>
      <w:r w:rsidR="00FC117E">
        <w:t xml:space="preserve"> автомати</w:t>
      </w:r>
      <w:r>
        <w:t xml:space="preserve">чного </w:t>
      </w:r>
      <w:r w:rsidR="00FC117E">
        <w:t>тестування створ</w:t>
      </w:r>
      <w:r>
        <w:t xml:space="preserve">еного коду </w:t>
      </w:r>
      <w:r w:rsidR="00FC117E">
        <w:t xml:space="preserve">програмного продукту шляхом створення модульних, системних та функціональних тестів, які визначають вимоги до коду ще до його написання. </w:t>
      </w:r>
      <w:r>
        <w:t>Тобто тести створюються раніше за код, щоб створити уяву як має функціонувати програма. Коли починається безпосередня</w:t>
      </w:r>
      <w:r w:rsidR="000B1ED7">
        <w:t xml:space="preserve"> розробка, то відразу після завершення розробник просто завантажує новий варіант до репозиторію проєкту.</w:t>
      </w:r>
      <w:r w:rsidR="00FC117E">
        <w:t xml:space="preserve"> Після успішного проходження тесту, за потреби, проводиться оптимізація </w:t>
      </w:r>
      <w:r w:rsidR="000B1ED7">
        <w:t xml:space="preserve">написаного коду. При цьому кожна зміна </w:t>
      </w:r>
      <w:r w:rsidR="00FC117E">
        <w:t xml:space="preserve"> відбувається </w:t>
      </w:r>
      <w:r w:rsidR="000B1ED7">
        <w:t>через</w:t>
      </w:r>
      <w:r w:rsidR="00FC117E">
        <w:t xml:space="preserve"> проходження тестів, що є більш простим та надійним підходом. Такий підхід забезпечує постійний контроль якості коду і дозволяє впевнено проводити його оптимізацію.</w:t>
      </w:r>
    </w:p>
    <w:p w14:paraId="2E60C8C4" w14:textId="77777777" w:rsidR="00FC117E" w:rsidRDefault="00FC117E" w:rsidP="00A13DA5">
      <w:r>
        <w:t xml:space="preserve">Модульний тест використовується для перевірки окремої, логічно виділеної та ізольованої одиниці системи, що найчастіше є методом класу або </w:t>
      </w:r>
      <w:r>
        <w:lastRenderedPageBreak/>
        <w:t>простою функцією. Ізольованість одиниці, яку тестують, забезпечується за допомогою заглушок.</w:t>
      </w:r>
    </w:p>
    <w:p w14:paraId="5202CD43" w14:textId="77777777" w:rsidR="00FC117E" w:rsidRPr="007932D6" w:rsidRDefault="00FC117E" w:rsidP="00A13DA5">
      <w:pPr>
        <w:rPr>
          <w:lang w:val="ru-RU" w:eastAsia="en-US"/>
        </w:rPr>
      </w:pPr>
      <w:r>
        <w:t xml:space="preserve">Комплексний тест дозволяє перевірити взаємодію декількох компонентів системи, сприймаючи систему як чорний ящик. У цьому випадку модуль може розглядатися як сукупність компонентів, об'єднаних фасадом, що має відповідний </w:t>
      </w:r>
      <w:r w:rsidR="001B2008">
        <w:t>А</w:t>
      </w:r>
      <w:r>
        <w:t xml:space="preserve">PI для тестування. </w:t>
      </w:r>
      <w:proofErr w:type="spellStart"/>
      <w:r w:rsidRPr="007932D6">
        <w:rPr>
          <w:lang w:val="ru-RU" w:eastAsia="en-US"/>
        </w:rPr>
        <w:t>Ізоляція</w:t>
      </w:r>
      <w:proofErr w:type="spellEnd"/>
      <w:r w:rsidRPr="007932D6">
        <w:rPr>
          <w:lang w:val="ru-RU" w:eastAsia="en-US"/>
        </w:rPr>
        <w:t xml:space="preserve"> </w:t>
      </w:r>
      <w:proofErr w:type="spellStart"/>
      <w:r w:rsidRPr="007932D6">
        <w:rPr>
          <w:lang w:val="ru-RU" w:eastAsia="en-US"/>
        </w:rPr>
        <w:t>зв'язку</w:t>
      </w:r>
      <w:proofErr w:type="spellEnd"/>
      <w:r w:rsidRPr="007932D6">
        <w:rPr>
          <w:lang w:val="ru-RU" w:eastAsia="en-US"/>
        </w:rPr>
        <w:t xml:space="preserve"> </w:t>
      </w:r>
      <w:proofErr w:type="spellStart"/>
      <w:r w:rsidRPr="007932D6">
        <w:rPr>
          <w:lang w:val="ru-RU" w:eastAsia="en-US"/>
        </w:rPr>
        <w:t>досягається</w:t>
      </w:r>
      <w:proofErr w:type="spellEnd"/>
      <w:r w:rsidRPr="007932D6">
        <w:rPr>
          <w:lang w:val="ru-RU" w:eastAsia="en-US"/>
        </w:rPr>
        <w:t xml:space="preserve"> за </w:t>
      </w:r>
      <w:proofErr w:type="spellStart"/>
      <w:r w:rsidRPr="007932D6">
        <w:rPr>
          <w:lang w:val="ru-RU" w:eastAsia="en-US"/>
        </w:rPr>
        <w:t>допомогою</w:t>
      </w:r>
      <w:proofErr w:type="spellEnd"/>
      <w:r w:rsidRPr="007932D6">
        <w:rPr>
          <w:lang w:val="ru-RU" w:eastAsia="en-US"/>
        </w:rPr>
        <w:t xml:space="preserve"> </w:t>
      </w:r>
      <w:proofErr w:type="spellStart"/>
      <w:r w:rsidRPr="007932D6">
        <w:rPr>
          <w:lang w:val="ru-RU" w:eastAsia="en-US"/>
        </w:rPr>
        <w:t>заглушок</w:t>
      </w:r>
      <w:proofErr w:type="spellEnd"/>
      <w:r w:rsidRPr="007932D6">
        <w:rPr>
          <w:lang w:val="ru-RU" w:eastAsia="en-US"/>
        </w:rPr>
        <w:t>.</w:t>
      </w:r>
    </w:p>
    <w:p w14:paraId="508956CF" w14:textId="77777777" w:rsidR="00FC117E" w:rsidRPr="007932D6" w:rsidRDefault="00FC117E" w:rsidP="00A13DA5">
      <w:pPr>
        <w:rPr>
          <w:lang w:val="ru-RU" w:eastAsia="en-US"/>
        </w:rPr>
      </w:pPr>
      <w:r w:rsidRPr="007932D6">
        <w:rPr>
          <w:lang w:val="ru-RU" w:eastAsia="en-US"/>
        </w:rPr>
        <w:t xml:space="preserve">Методика </w:t>
      </w:r>
      <w:r w:rsidRPr="00FC117E">
        <w:rPr>
          <w:lang w:val="en-US" w:eastAsia="en-US"/>
        </w:rPr>
        <w:t>TDD</w:t>
      </w:r>
      <w:r w:rsidRPr="007932D6">
        <w:rPr>
          <w:lang w:val="ru-RU" w:eastAsia="en-US"/>
        </w:rPr>
        <w:t xml:space="preserve"> </w:t>
      </w:r>
      <w:proofErr w:type="spellStart"/>
      <w:r w:rsidRPr="007932D6">
        <w:rPr>
          <w:lang w:val="ru-RU" w:eastAsia="en-US"/>
        </w:rPr>
        <w:t>включає</w:t>
      </w:r>
      <w:proofErr w:type="spellEnd"/>
      <w:r w:rsidRPr="007932D6">
        <w:rPr>
          <w:lang w:val="ru-RU" w:eastAsia="en-US"/>
        </w:rPr>
        <w:t xml:space="preserve"> </w:t>
      </w:r>
      <w:proofErr w:type="spellStart"/>
      <w:r w:rsidRPr="007932D6">
        <w:rPr>
          <w:lang w:val="ru-RU" w:eastAsia="en-US"/>
        </w:rPr>
        <w:t>такі</w:t>
      </w:r>
      <w:proofErr w:type="spellEnd"/>
      <w:r w:rsidRPr="007932D6">
        <w:rPr>
          <w:lang w:val="ru-RU" w:eastAsia="en-US"/>
        </w:rPr>
        <w:t xml:space="preserve"> кроки:</w:t>
      </w:r>
    </w:p>
    <w:p w14:paraId="3FD42A60" w14:textId="77777777" w:rsidR="00FC117E" w:rsidRPr="007932D6" w:rsidRDefault="00FC117E" w:rsidP="00A13DA5">
      <w:pPr>
        <w:pStyle w:val="Numeric1"/>
        <w:rPr>
          <w:lang w:val="ru-RU"/>
        </w:rPr>
      </w:pPr>
      <w:proofErr w:type="spellStart"/>
      <w:r w:rsidRPr="007932D6">
        <w:rPr>
          <w:lang w:val="ru-RU"/>
        </w:rPr>
        <w:t>Написання</w:t>
      </w:r>
      <w:proofErr w:type="spellEnd"/>
      <w:r w:rsidRPr="007932D6">
        <w:rPr>
          <w:lang w:val="ru-RU"/>
        </w:rPr>
        <w:t xml:space="preserve"> тесту для нового </w:t>
      </w:r>
      <w:proofErr w:type="spellStart"/>
      <w:r w:rsidRPr="007932D6">
        <w:rPr>
          <w:lang w:val="ru-RU"/>
        </w:rPr>
        <w:t>функціоналу</w:t>
      </w:r>
      <w:proofErr w:type="spellEnd"/>
      <w:r w:rsidRPr="007932D6">
        <w:rPr>
          <w:lang w:val="ru-RU"/>
        </w:rPr>
        <w:t xml:space="preserve"> </w:t>
      </w:r>
      <w:proofErr w:type="spellStart"/>
      <w:r w:rsidRPr="007932D6">
        <w:rPr>
          <w:lang w:val="ru-RU"/>
        </w:rPr>
        <w:t>або</w:t>
      </w:r>
      <w:proofErr w:type="spellEnd"/>
      <w:r w:rsidRPr="007932D6">
        <w:rPr>
          <w:lang w:val="ru-RU"/>
        </w:rPr>
        <w:t xml:space="preserve"> </w:t>
      </w:r>
      <w:proofErr w:type="spellStart"/>
      <w:r w:rsidRPr="007932D6">
        <w:rPr>
          <w:lang w:val="ru-RU"/>
        </w:rPr>
        <w:t>відтворення</w:t>
      </w:r>
      <w:proofErr w:type="spellEnd"/>
      <w:r w:rsidRPr="007932D6">
        <w:rPr>
          <w:lang w:val="ru-RU"/>
        </w:rPr>
        <w:t xml:space="preserve"> </w:t>
      </w:r>
      <w:proofErr w:type="spellStart"/>
      <w:r w:rsidRPr="007932D6">
        <w:rPr>
          <w:lang w:val="ru-RU"/>
        </w:rPr>
        <w:t>наявної</w:t>
      </w:r>
      <w:proofErr w:type="spellEnd"/>
      <w:r w:rsidRPr="007932D6">
        <w:rPr>
          <w:lang w:val="ru-RU"/>
        </w:rPr>
        <w:t xml:space="preserve"> </w:t>
      </w:r>
      <w:proofErr w:type="spellStart"/>
      <w:r w:rsidRPr="007932D6">
        <w:rPr>
          <w:lang w:val="ru-RU"/>
        </w:rPr>
        <w:t>помилки</w:t>
      </w:r>
      <w:proofErr w:type="spellEnd"/>
      <w:r w:rsidRPr="007932D6">
        <w:rPr>
          <w:lang w:val="ru-RU"/>
        </w:rPr>
        <w:t>.</w:t>
      </w:r>
    </w:p>
    <w:p w14:paraId="496A8349" w14:textId="77777777" w:rsidR="00FC117E" w:rsidRPr="007932D6" w:rsidRDefault="00FC117E" w:rsidP="00A13DA5">
      <w:pPr>
        <w:pStyle w:val="Numeric1"/>
        <w:rPr>
          <w:lang w:val="ru-RU"/>
        </w:rPr>
      </w:pPr>
      <w:r w:rsidRPr="007932D6">
        <w:rPr>
          <w:lang w:val="ru-RU"/>
        </w:rPr>
        <w:t xml:space="preserve">Запуск </w:t>
      </w:r>
      <w:proofErr w:type="spellStart"/>
      <w:r w:rsidRPr="007932D6">
        <w:rPr>
          <w:lang w:val="ru-RU"/>
        </w:rPr>
        <w:t>усіх</w:t>
      </w:r>
      <w:proofErr w:type="spellEnd"/>
      <w:r w:rsidRPr="007932D6">
        <w:rPr>
          <w:lang w:val="ru-RU"/>
        </w:rPr>
        <w:t xml:space="preserve"> </w:t>
      </w:r>
      <w:proofErr w:type="spellStart"/>
      <w:r w:rsidRPr="007932D6">
        <w:rPr>
          <w:lang w:val="ru-RU"/>
        </w:rPr>
        <w:t>тестів</w:t>
      </w:r>
      <w:proofErr w:type="spellEnd"/>
      <w:r w:rsidRPr="007932D6">
        <w:rPr>
          <w:lang w:val="ru-RU"/>
        </w:rPr>
        <w:t xml:space="preserve"> для </w:t>
      </w:r>
      <w:proofErr w:type="spellStart"/>
      <w:r w:rsidRPr="007932D6">
        <w:rPr>
          <w:lang w:val="ru-RU"/>
        </w:rPr>
        <w:t>переконання</w:t>
      </w:r>
      <w:proofErr w:type="spellEnd"/>
      <w:r w:rsidRPr="007932D6">
        <w:rPr>
          <w:lang w:val="ru-RU"/>
        </w:rPr>
        <w:t xml:space="preserve">, </w:t>
      </w:r>
      <w:proofErr w:type="spellStart"/>
      <w:r w:rsidRPr="007932D6">
        <w:rPr>
          <w:lang w:val="ru-RU"/>
        </w:rPr>
        <w:t>що</w:t>
      </w:r>
      <w:proofErr w:type="spellEnd"/>
      <w:r w:rsidRPr="007932D6">
        <w:rPr>
          <w:lang w:val="ru-RU"/>
        </w:rPr>
        <w:t xml:space="preserve"> </w:t>
      </w:r>
      <w:proofErr w:type="spellStart"/>
      <w:r w:rsidRPr="007932D6">
        <w:rPr>
          <w:lang w:val="ru-RU"/>
        </w:rPr>
        <w:t>новий</w:t>
      </w:r>
      <w:proofErr w:type="spellEnd"/>
      <w:r w:rsidRPr="007932D6">
        <w:rPr>
          <w:lang w:val="ru-RU"/>
        </w:rPr>
        <w:t xml:space="preserve"> тест не проходить.</w:t>
      </w:r>
    </w:p>
    <w:p w14:paraId="163B5C44" w14:textId="77777777" w:rsidR="00FC117E" w:rsidRPr="007932D6" w:rsidRDefault="00FC117E" w:rsidP="00A13DA5">
      <w:pPr>
        <w:pStyle w:val="Numeric1"/>
        <w:rPr>
          <w:lang w:val="ru-RU"/>
        </w:rPr>
      </w:pPr>
      <w:proofErr w:type="spellStart"/>
      <w:r w:rsidRPr="007932D6">
        <w:rPr>
          <w:lang w:val="ru-RU"/>
        </w:rPr>
        <w:t>Створення</w:t>
      </w:r>
      <w:proofErr w:type="spellEnd"/>
      <w:r w:rsidRPr="007932D6">
        <w:rPr>
          <w:lang w:val="ru-RU"/>
        </w:rPr>
        <w:t xml:space="preserve"> коду, </w:t>
      </w:r>
      <w:proofErr w:type="spellStart"/>
      <w:r w:rsidRPr="007932D6">
        <w:rPr>
          <w:lang w:val="ru-RU"/>
        </w:rPr>
        <w:t>що</w:t>
      </w:r>
      <w:proofErr w:type="spellEnd"/>
      <w:r w:rsidRPr="007932D6">
        <w:rPr>
          <w:lang w:val="ru-RU"/>
        </w:rPr>
        <w:t xml:space="preserve"> </w:t>
      </w:r>
      <w:proofErr w:type="spellStart"/>
      <w:r w:rsidRPr="007932D6">
        <w:rPr>
          <w:lang w:val="ru-RU"/>
        </w:rPr>
        <w:t>забезпечить</w:t>
      </w:r>
      <w:proofErr w:type="spellEnd"/>
      <w:r w:rsidRPr="007932D6">
        <w:rPr>
          <w:lang w:val="ru-RU"/>
        </w:rPr>
        <w:t xml:space="preserve"> </w:t>
      </w:r>
      <w:proofErr w:type="spellStart"/>
      <w:r w:rsidRPr="007932D6">
        <w:rPr>
          <w:lang w:val="ru-RU"/>
        </w:rPr>
        <w:t>проходження</w:t>
      </w:r>
      <w:proofErr w:type="spellEnd"/>
      <w:r w:rsidRPr="007932D6">
        <w:rPr>
          <w:lang w:val="ru-RU"/>
        </w:rPr>
        <w:t xml:space="preserve"> тесту.</w:t>
      </w:r>
    </w:p>
    <w:p w14:paraId="7E4F60E2" w14:textId="77777777" w:rsidR="00FC117E" w:rsidRPr="007932D6" w:rsidRDefault="00FC117E" w:rsidP="00A13DA5">
      <w:pPr>
        <w:pStyle w:val="Numeric1"/>
        <w:rPr>
          <w:lang w:val="ru-RU"/>
        </w:rPr>
      </w:pPr>
      <w:r w:rsidRPr="007932D6">
        <w:rPr>
          <w:lang w:val="ru-RU"/>
        </w:rPr>
        <w:t xml:space="preserve">Запуск </w:t>
      </w:r>
      <w:proofErr w:type="spellStart"/>
      <w:r w:rsidRPr="007932D6">
        <w:rPr>
          <w:lang w:val="ru-RU"/>
        </w:rPr>
        <w:t>тестів</w:t>
      </w:r>
      <w:proofErr w:type="spellEnd"/>
      <w:r w:rsidRPr="007932D6">
        <w:rPr>
          <w:lang w:val="ru-RU"/>
        </w:rPr>
        <w:t xml:space="preserve"> для </w:t>
      </w:r>
      <w:proofErr w:type="spellStart"/>
      <w:r w:rsidRPr="007932D6">
        <w:rPr>
          <w:lang w:val="ru-RU"/>
        </w:rPr>
        <w:t>впевненості</w:t>
      </w:r>
      <w:proofErr w:type="spellEnd"/>
      <w:r w:rsidRPr="007932D6">
        <w:rPr>
          <w:lang w:val="ru-RU"/>
        </w:rPr>
        <w:t xml:space="preserve">, </w:t>
      </w:r>
      <w:proofErr w:type="spellStart"/>
      <w:r w:rsidRPr="007932D6">
        <w:rPr>
          <w:lang w:val="ru-RU"/>
        </w:rPr>
        <w:t>що</w:t>
      </w:r>
      <w:proofErr w:type="spellEnd"/>
      <w:r w:rsidRPr="007932D6">
        <w:rPr>
          <w:lang w:val="ru-RU"/>
        </w:rPr>
        <w:t xml:space="preserve"> вони </w:t>
      </w:r>
      <w:proofErr w:type="spellStart"/>
      <w:r w:rsidRPr="007932D6">
        <w:rPr>
          <w:lang w:val="ru-RU"/>
        </w:rPr>
        <w:t>всі</w:t>
      </w:r>
      <w:proofErr w:type="spellEnd"/>
      <w:r w:rsidRPr="007932D6">
        <w:rPr>
          <w:lang w:val="ru-RU"/>
        </w:rPr>
        <w:t xml:space="preserve"> </w:t>
      </w:r>
      <w:proofErr w:type="spellStart"/>
      <w:r w:rsidRPr="007932D6">
        <w:rPr>
          <w:lang w:val="ru-RU"/>
        </w:rPr>
        <w:t>пройдені</w:t>
      </w:r>
      <w:proofErr w:type="spellEnd"/>
      <w:r w:rsidRPr="007932D6">
        <w:rPr>
          <w:lang w:val="ru-RU"/>
        </w:rPr>
        <w:t xml:space="preserve"> </w:t>
      </w:r>
      <w:proofErr w:type="spellStart"/>
      <w:r w:rsidRPr="007932D6">
        <w:rPr>
          <w:lang w:val="ru-RU"/>
        </w:rPr>
        <w:t>успішно</w:t>
      </w:r>
      <w:proofErr w:type="spellEnd"/>
      <w:r w:rsidRPr="007932D6">
        <w:rPr>
          <w:lang w:val="ru-RU"/>
        </w:rPr>
        <w:t xml:space="preserve">. </w:t>
      </w:r>
      <w:proofErr w:type="spellStart"/>
      <w:r w:rsidRPr="007932D6">
        <w:rPr>
          <w:lang w:val="ru-RU"/>
        </w:rPr>
        <w:t>Проходження</w:t>
      </w:r>
      <w:proofErr w:type="spellEnd"/>
      <w:r w:rsidRPr="007932D6">
        <w:rPr>
          <w:lang w:val="ru-RU"/>
        </w:rPr>
        <w:t xml:space="preserve"> нового тесту </w:t>
      </w:r>
      <w:proofErr w:type="spellStart"/>
      <w:r w:rsidRPr="007932D6">
        <w:rPr>
          <w:lang w:val="ru-RU"/>
        </w:rPr>
        <w:t>підтверджує</w:t>
      </w:r>
      <w:proofErr w:type="spellEnd"/>
      <w:r w:rsidRPr="007932D6">
        <w:rPr>
          <w:lang w:val="ru-RU"/>
        </w:rPr>
        <w:t xml:space="preserve"> </w:t>
      </w:r>
      <w:proofErr w:type="spellStart"/>
      <w:r w:rsidRPr="007932D6">
        <w:rPr>
          <w:lang w:val="ru-RU"/>
        </w:rPr>
        <w:t>реалізацію</w:t>
      </w:r>
      <w:proofErr w:type="spellEnd"/>
      <w:r w:rsidRPr="007932D6">
        <w:rPr>
          <w:lang w:val="ru-RU"/>
        </w:rPr>
        <w:t xml:space="preserve"> </w:t>
      </w:r>
      <w:proofErr w:type="spellStart"/>
      <w:r w:rsidRPr="007932D6">
        <w:rPr>
          <w:lang w:val="ru-RU"/>
        </w:rPr>
        <w:t>нової</w:t>
      </w:r>
      <w:proofErr w:type="spellEnd"/>
      <w:r w:rsidRPr="007932D6">
        <w:rPr>
          <w:lang w:val="ru-RU"/>
        </w:rPr>
        <w:t xml:space="preserve"> </w:t>
      </w:r>
      <w:proofErr w:type="spellStart"/>
      <w:r w:rsidRPr="007932D6">
        <w:rPr>
          <w:lang w:val="ru-RU"/>
        </w:rPr>
        <w:t>функції</w:t>
      </w:r>
      <w:proofErr w:type="spellEnd"/>
      <w:r w:rsidRPr="007932D6">
        <w:rPr>
          <w:lang w:val="ru-RU"/>
        </w:rPr>
        <w:t xml:space="preserve"> </w:t>
      </w:r>
      <w:proofErr w:type="spellStart"/>
      <w:r w:rsidRPr="007932D6">
        <w:rPr>
          <w:lang w:val="ru-RU"/>
        </w:rPr>
        <w:t>або</w:t>
      </w:r>
      <w:proofErr w:type="spellEnd"/>
      <w:r w:rsidRPr="007932D6">
        <w:rPr>
          <w:lang w:val="ru-RU"/>
        </w:rPr>
        <w:t xml:space="preserve"> </w:t>
      </w:r>
      <w:proofErr w:type="spellStart"/>
      <w:r w:rsidRPr="007932D6">
        <w:rPr>
          <w:lang w:val="ru-RU"/>
        </w:rPr>
        <w:t>виправлення</w:t>
      </w:r>
      <w:proofErr w:type="spellEnd"/>
      <w:r w:rsidRPr="007932D6">
        <w:rPr>
          <w:lang w:val="ru-RU"/>
        </w:rPr>
        <w:t xml:space="preserve"> </w:t>
      </w:r>
      <w:proofErr w:type="spellStart"/>
      <w:r w:rsidRPr="007932D6">
        <w:rPr>
          <w:lang w:val="ru-RU"/>
        </w:rPr>
        <w:t>помилки</w:t>
      </w:r>
      <w:proofErr w:type="spellEnd"/>
      <w:r w:rsidRPr="007932D6">
        <w:rPr>
          <w:lang w:val="ru-RU"/>
        </w:rPr>
        <w:t xml:space="preserve">, а </w:t>
      </w:r>
      <w:proofErr w:type="spellStart"/>
      <w:r w:rsidRPr="007932D6">
        <w:rPr>
          <w:lang w:val="ru-RU"/>
        </w:rPr>
        <w:t>проходження</w:t>
      </w:r>
      <w:proofErr w:type="spellEnd"/>
      <w:r w:rsidRPr="007932D6">
        <w:rPr>
          <w:lang w:val="ru-RU"/>
        </w:rPr>
        <w:t xml:space="preserve"> </w:t>
      </w:r>
      <w:proofErr w:type="spellStart"/>
      <w:r w:rsidRPr="007932D6">
        <w:rPr>
          <w:lang w:val="ru-RU"/>
        </w:rPr>
        <w:t>інших</w:t>
      </w:r>
      <w:proofErr w:type="spellEnd"/>
      <w:r w:rsidRPr="007932D6">
        <w:rPr>
          <w:lang w:val="ru-RU"/>
        </w:rPr>
        <w:t xml:space="preserve"> </w:t>
      </w:r>
      <w:proofErr w:type="spellStart"/>
      <w:r w:rsidRPr="007932D6">
        <w:rPr>
          <w:lang w:val="ru-RU"/>
        </w:rPr>
        <w:t>тестів</w:t>
      </w:r>
      <w:proofErr w:type="spellEnd"/>
      <w:r w:rsidRPr="007932D6">
        <w:rPr>
          <w:lang w:val="ru-RU"/>
        </w:rPr>
        <w:t xml:space="preserve"> </w:t>
      </w:r>
      <w:proofErr w:type="spellStart"/>
      <w:r w:rsidRPr="007932D6">
        <w:rPr>
          <w:lang w:val="ru-RU"/>
        </w:rPr>
        <w:t>підтверджує</w:t>
      </w:r>
      <w:proofErr w:type="spellEnd"/>
      <w:r w:rsidRPr="007932D6">
        <w:rPr>
          <w:lang w:val="ru-RU"/>
        </w:rPr>
        <w:t xml:space="preserve"> </w:t>
      </w:r>
      <w:proofErr w:type="spellStart"/>
      <w:r w:rsidRPr="007932D6">
        <w:rPr>
          <w:lang w:val="ru-RU"/>
        </w:rPr>
        <w:t>коректну</w:t>
      </w:r>
      <w:proofErr w:type="spellEnd"/>
      <w:r w:rsidRPr="007932D6">
        <w:rPr>
          <w:lang w:val="ru-RU"/>
        </w:rPr>
        <w:t xml:space="preserve"> роботу </w:t>
      </w:r>
      <w:proofErr w:type="spellStart"/>
      <w:r w:rsidRPr="007932D6">
        <w:rPr>
          <w:lang w:val="ru-RU"/>
        </w:rPr>
        <w:t>попередньо</w:t>
      </w:r>
      <w:proofErr w:type="spellEnd"/>
      <w:r w:rsidRPr="007932D6">
        <w:rPr>
          <w:lang w:val="ru-RU"/>
        </w:rPr>
        <w:t xml:space="preserve"> </w:t>
      </w:r>
      <w:proofErr w:type="spellStart"/>
      <w:r w:rsidRPr="007932D6">
        <w:rPr>
          <w:lang w:val="ru-RU"/>
        </w:rPr>
        <w:t>реалізованого</w:t>
      </w:r>
      <w:proofErr w:type="spellEnd"/>
      <w:r w:rsidRPr="007932D6">
        <w:rPr>
          <w:lang w:val="ru-RU"/>
        </w:rPr>
        <w:t xml:space="preserve"> </w:t>
      </w:r>
      <w:proofErr w:type="spellStart"/>
      <w:r w:rsidRPr="007932D6">
        <w:rPr>
          <w:lang w:val="ru-RU"/>
        </w:rPr>
        <w:t>функціоналу</w:t>
      </w:r>
      <w:proofErr w:type="spellEnd"/>
      <w:r w:rsidRPr="007932D6">
        <w:rPr>
          <w:lang w:val="ru-RU"/>
        </w:rPr>
        <w:t>.</w:t>
      </w:r>
    </w:p>
    <w:p w14:paraId="4644C98B" w14:textId="77777777" w:rsidR="00FC117E" w:rsidRPr="007932D6" w:rsidRDefault="00FC117E" w:rsidP="00A13DA5">
      <w:pPr>
        <w:pStyle w:val="Numeric1"/>
        <w:rPr>
          <w:lang w:val="ru-RU"/>
        </w:rPr>
      </w:pPr>
      <w:r w:rsidRPr="007932D6">
        <w:rPr>
          <w:lang w:val="ru-RU"/>
        </w:rPr>
        <w:t xml:space="preserve">Рефакторинг і </w:t>
      </w:r>
      <w:proofErr w:type="spellStart"/>
      <w:r w:rsidRPr="007932D6">
        <w:rPr>
          <w:lang w:val="ru-RU"/>
        </w:rPr>
        <w:t>оптимізація</w:t>
      </w:r>
      <w:proofErr w:type="spellEnd"/>
      <w:r w:rsidRPr="007932D6">
        <w:rPr>
          <w:lang w:val="ru-RU"/>
        </w:rPr>
        <w:t xml:space="preserve"> коду для </w:t>
      </w:r>
      <w:proofErr w:type="spellStart"/>
      <w:r w:rsidRPr="007932D6">
        <w:rPr>
          <w:lang w:val="ru-RU"/>
        </w:rPr>
        <w:t>поліпшення</w:t>
      </w:r>
      <w:proofErr w:type="spellEnd"/>
      <w:r w:rsidRPr="007932D6">
        <w:rPr>
          <w:lang w:val="ru-RU"/>
        </w:rPr>
        <w:t xml:space="preserve"> </w:t>
      </w:r>
      <w:proofErr w:type="spellStart"/>
      <w:r w:rsidRPr="007932D6">
        <w:rPr>
          <w:lang w:val="ru-RU"/>
        </w:rPr>
        <w:t>його</w:t>
      </w:r>
      <w:proofErr w:type="spellEnd"/>
      <w:r w:rsidRPr="007932D6">
        <w:rPr>
          <w:lang w:val="ru-RU"/>
        </w:rPr>
        <w:t xml:space="preserve"> </w:t>
      </w:r>
      <w:proofErr w:type="spellStart"/>
      <w:r w:rsidRPr="007932D6">
        <w:rPr>
          <w:lang w:val="ru-RU"/>
        </w:rPr>
        <w:t>підтримки</w:t>
      </w:r>
      <w:proofErr w:type="spellEnd"/>
      <w:r w:rsidRPr="007932D6">
        <w:rPr>
          <w:lang w:val="ru-RU"/>
        </w:rPr>
        <w:t xml:space="preserve"> та </w:t>
      </w:r>
      <w:proofErr w:type="spellStart"/>
      <w:r w:rsidRPr="007932D6">
        <w:rPr>
          <w:lang w:val="ru-RU"/>
        </w:rPr>
        <w:t>швидкодії</w:t>
      </w:r>
      <w:proofErr w:type="spellEnd"/>
      <w:r w:rsidRPr="007932D6">
        <w:rPr>
          <w:lang w:val="ru-RU"/>
        </w:rPr>
        <w:t>.</w:t>
      </w:r>
    </w:p>
    <w:p w14:paraId="57F4B4AF" w14:textId="77777777" w:rsidR="00FC117E" w:rsidRPr="007932D6" w:rsidRDefault="00FC117E" w:rsidP="00A13DA5">
      <w:pPr>
        <w:pStyle w:val="Numeric1"/>
        <w:rPr>
          <w:lang w:val="ru-RU"/>
        </w:rPr>
      </w:pPr>
      <w:proofErr w:type="spellStart"/>
      <w:r w:rsidRPr="007932D6">
        <w:rPr>
          <w:lang w:val="ru-RU"/>
        </w:rPr>
        <w:t>Повторний</w:t>
      </w:r>
      <w:proofErr w:type="spellEnd"/>
      <w:r w:rsidRPr="007932D6">
        <w:rPr>
          <w:lang w:val="ru-RU"/>
        </w:rPr>
        <w:t xml:space="preserve"> запуск </w:t>
      </w:r>
      <w:proofErr w:type="spellStart"/>
      <w:r w:rsidRPr="007932D6">
        <w:rPr>
          <w:lang w:val="ru-RU"/>
        </w:rPr>
        <w:t>тестів</w:t>
      </w:r>
      <w:proofErr w:type="spellEnd"/>
      <w:r w:rsidRPr="007932D6">
        <w:rPr>
          <w:lang w:val="ru-RU"/>
        </w:rPr>
        <w:t xml:space="preserve"> для </w:t>
      </w:r>
      <w:proofErr w:type="spellStart"/>
      <w:r w:rsidRPr="007932D6">
        <w:rPr>
          <w:lang w:val="ru-RU"/>
        </w:rPr>
        <w:t>переконання</w:t>
      </w:r>
      <w:proofErr w:type="spellEnd"/>
      <w:r w:rsidRPr="007932D6">
        <w:rPr>
          <w:lang w:val="ru-RU"/>
        </w:rPr>
        <w:t xml:space="preserve">, </w:t>
      </w:r>
      <w:proofErr w:type="spellStart"/>
      <w:r w:rsidRPr="007932D6">
        <w:rPr>
          <w:lang w:val="ru-RU"/>
        </w:rPr>
        <w:t>що</w:t>
      </w:r>
      <w:proofErr w:type="spellEnd"/>
      <w:r w:rsidRPr="007932D6">
        <w:rPr>
          <w:lang w:val="ru-RU"/>
        </w:rPr>
        <w:t xml:space="preserve"> вони все </w:t>
      </w:r>
      <w:proofErr w:type="spellStart"/>
      <w:r w:rsidRPr="007932D6">
        <w:rPr>
          <w:lang w:val="ru-RU"/>
        </w:rPr>
        <w:t>ще</w:t>
      </w:r>
      <w:proofErr w:type="spellEnd"/>
      <w:r w:rsidRPr="007932D6">
        <w:rPr>
          <w:lang w:val="ru-RU"/>
        </w:rPr>
        <w:t xml:space="preserve"> </w:t>
      </w:r>
      <w:proofErr w:type="spellStart"/>
      <w:r w:rsidRPr="007932D6">
        <w:rPr>
          <w:lang w:val="ru-RU"/>
        </w:rPr>
        <w:t>проходять</w:t>
      </w:r>
      <w:proofErr w:type="spellEnd"/>
      <w:r w:rsidRPr="007932D6">
        <w:rPr>
          <w:lang w:val="ru-RU"/>
        </w:rPr>
        <w:t xml:space="preserve"> </w:t>
      </w:r>
      <w:proofErr w:type="spellStart"/>
      <w:r w:rsidRPr="007932D6">
        <w:rPr>
          <w:lang w:val="ru-RU"/>
        </w:rPr>
        <w:t>успішно</w:t>
      </w:r>
      <w:proofErr w:type="spellEnd"/>
      <w:r w:rsidRPr="007932D6">
        <w:rPr>
          <w:lang w:val="ru-RU"/>
        </w:rPr>
        <w:t>.</w:t>
      </w:r>
    </w:p>
    <w:p w14:paraId="61C47996" w14:textId="77777777" w:rsidR="00FC117E" w:rsidRPr="007932D6" w:rsidRDefault="00FC51C8" w:rsidP="00A13DA5">
      <w:pPr>
        <w:pStyle w:val="Numeric1"/>
        <w:rPr>
          <w:lang w:val="ru-RU"/>
        </w:rPr>
      </w:pPr>
      <w:r>
        <w:t>Повернення на п.1</w:t>
      </w:r>
      <w:r w:rsidR="00FC117E" w:rsidRPr="007932D6">
        <w:rPr>
          <w:lang w:val="ru-RU"/>
        </w:rPr>
        <w:t>.</w:t>
      </w:r>
    </w:p>
    <w:p w14:paraId="49794B6E" w14:textId="77777777" w:rsidR="00FC117E" w:rsidRPr="007932D6" w:rsidRDefault="00FC51C8" w:rsidP="00A13DA5">
      <w:pPr>
        <w:rPr>
          <w:lang w:val="ru-RU" w:eastAsia="en-US"/>
        </w:rPr>
      </w:pPr>
      <w:r>
        <w:rPr>
          <w:lang w:eastAsia="en-US"/>
        </w:rPr>
        <w:t xml:space="preserve">Застосування </w:t>
      </w:r>
      <w:r>
        <w:rPr>
          <w:lang w:val="en-US" w:eastAsia="en-US"/>
        </w:rPr>
        <w:t>TDD</w:t>
      </w:r>
      <w:r w:rsidRPr="007932D6">
        <w:rPr>
          <w:lang w:val="ru-RU" w:eastAsia="en-US"/>
        </w:rPr>
        <w:t xml:space="preserve"> </w:t>
      </w:r>
      <w:proofErr w:type="spellStart"/>
      <w:r w:rsidRPr="007932D6">
        <w:rPr>
          <w:lang w:val="ru-RU" w:eastAsia="en-US"/>
        </w:rPr>
        <w:t>дозволяє</w:t>
      </w:r>
      <w:proofErr w:type="spellEnd"/>
      <w:r w:rsidRPr="007932D6">
        <w:rPr>
          <w:lang w:val="ru-RU" w:eastAsia="en-US"/>
        </w:rPr>
        <w:t xml:space="preserve"> по </w:t>
      </w:r>
      <w:proofErr w:type="spellStart"/>
      <w:r w:rsidRPr="007932D6">
        <w:rPr>
          <w:lang w:val="ru-RU" w:eastAsia="en-US"/>
        </w:rPr>
        <w:t>іншому</w:t>
      </w:r>
      <w:proofErr w:type="spellEnd"/>
      <w:r w:rsidRPr="007932D6">
        <w:rPr>
          <w:lang w:val="ru-RU" w:eastAsia="en-US"/>
        </w:rPr>
        <w:t xml:space="preserve"> </w:t>
      </w:r>
      <w:proofErr w:type="spellStart"/>
      <w:r w:rsidRPr="007932D6">
        <w:rPr>
          <w:lang w:val="ru-RU" w:eastAsia="en-US"/>
        </w:rPr>
        <w:t>дивитися</w:t>
      </w:r>
      <w:proofErr w:type="spellEnd"/>
      <w:r w:rsidRPr="007932D6">
        <w:rPr>
          <w:lang w:val="ru-RU" w:eastAsia="en-US"/>
        </w:rPr>
        <w:t xml:space="preserve"> на </w:t>
      </w:r>
      <w:proofErr w:type="spellStart"/>
      <w:r w:rsidRPr="007932D6">
        <w:rPr>
          <w:lang w:val="ru-RU" w:eastAsia="en-US"/>
        </w:rPr>
        <w:t>створення</w:t>
      </w:r>
      <w:proofErr w:type="spellEnd"/>
      <w:r w:rsidRPr="007932D6">
        <w:rPr>
          <w:lang w:val="ru-RU" w:eastAsia="en-US"/>
        </w:rPr>
        <w:t xml:space="preserve"> коду </w:t>
      </w:r>
      <w:proofErr w:type="spellStart"/>
      <w:r w:rsidRPr="007932D6">
        <w:rPr>
          <w:lang w:val="ru-RU" w:eastAsia="en-US"/>
        </w:rPr>
        <w:t>класів</w:t>
      </w:r>
      <w:proofErr w:type="spellEnd"/>
      <w:r w:rsidRPr="007932D6">
        <w:rPr>
          <w:lang w:val="ru-RU" w:eastAsia="en-US"/>
        </w:rPr>
        <w:t xml:space="preserve"> та </w:t>
      </w:r>
      <w:proofErr w:type="spellStart"/>
      <w:r w:rsidRPr="007932D6">
        <w:rPr>
          <w:lang w:val="ru-RU" w:eastAsia="en-US"/>
        </w:rPr>
        <w:t>методів</w:t>
      </w:r>
      <w:proofErr w:type="spellEnd"/>
      <w:r w:rsidRPr="007932D6">
        <w:rPr>
          <w:lang w:val="ru-RU" w:eastAsia="en-US"/>
        </w:rPr>
        <w:t xml:space="preserve"> </w:t>
      </w:r>
      <w:proofErr w:type="spellStart"/>
      <w:r w:rsidRPr="007932D6">
        <w:rPr>
          <w:lang w:val="ru-RU" w:eastAsia="en-US"/>
        </w:rPr>
        <w:t>програм</w:t>
      </w:r>
      <w:proofErr w:type="spellEnd"/>
      <w:r w:rsidRPr="007932D6">
        <w:rPr>
          <w:lang w:val="ru-RU" w:eastAsia="en-US"/>
        </w:rPr>
        <w:t xml:space="preserve">, </w:t>
      </w:r>
      <w:proofErr w:type="spellStart"/>
      <w:r w:rsidRPr="007932D6">
        <w:rPr>
          <w:lang w:val="ru-RU" w:eastAsia="en-US"/>
        </w:rPr>
        <w:t>тримаючи</w:t>
      </w:r>
      <w:proofErr w:type="spellEnd"/>
      <w:r w:rsidRPr="007932D6">
        <w:rPr>
          <w:lang w:val="ru-RU" w:eastAsia="en-US"/>
        </w:rPr>
        <w:t xml:space="preserve"> на </w:t>
      </w:r>
      <w:proofErr w:type="spellStart"/>
      <w:r w:rsidRPr="007932D6">
        <w:rPr>
          <w:lang w:val="ru-RU" w:eastAsia="en-US"/>
        </w:rPr>
        <w:t>увазі</w:t>
      </w:r>
      <w:proofErr w:type="spellEnd"/>
      <w:r w:rsidRPr="007932D6">
        <w:rPr>
          <w:lang w:val="ru-RU" w:eastAsia="en-US"/>
        </w:rPr>
        <w:t xml:space="preserve"> </w:t>
      </w:r>
      <w:proofErr w:type="spellStart"/>
      <w:r w:rsidRPr="007932D6">
        <w:rPr>
          <w:lang w:val="ru-RU" w:eastAsia="en-US"/>
        </w:rPr>
        <w:t>процеси</w:t>
      </w:r>
      <w:proofErr w:type="spellEnd"/>
      <w:r w:rsidRPr="007932D6">
        <w:rPr>
          <w:lang w:val="ru-RU" w:eastAsia="en-US"/>
        </w:rPr>
        <w:t xml:space="preserve"> </w:t>
      </w:r>
      <w:proofErr w:type="spellStart"/>
      <w:r w:rsidRPr="007932D6">
        <w:rPr>
          <w:lang w:val="ru-RU" w:eastAsia="en-US"/>
        </w:rPr>
        <w:t>тестування</w:t>
      </w:r>
      <w:proofErr w:type="spellEnd"/>
      <w:r w:rsidRPr="007932D6">
        <w:rPr>
          <w:lang w:val="ru-RU" w:eastAsia="en-US"/>
        </w:rPr>
        <w:t xml:space="preserve">, </w:t>
      </w:r>
      <w:proofErr w:type="spellStart"/>
      <w:r w:rsidRPr="007932D6">
        <w:rPr>
          <w:lang w:val="ru-RU" w:eastAsia="en-US"/>
        </w:rPr>
        <w:t>адаптуючи</w:t>
      </w:r>
      <w:proofErr w:type="spellEnd"/>
      <w:r w:rsidRPr="007932D6">
        <w:rPr>
          <w:lang w:val="ru-RU" w:eastAsia="en-US"/>
        </w:rPr>
        <w:t xml:space="preserve"> </w:t>
      </w:r>
      <w:proofErr w:type="spellStart"/>
      <w:r w:rsidRPr="007932D6">
        <w:rPr>
          <w:lang w:val="ru-RU" w:eastAsia="en-US"/>
        </w:rPr>
        <w:t>під</w:t>
      </w:r>
      <w:proofErr w:type="spellEnd"/>
      <w:r w:rsidRPr="007932D6">
        <w:rPr>
          <w:lang w:val="ru-RU" w:eastAsia="en-US"/>
        </w:rPr>
        <w:t xml:space="preserve"> </w:t>
      </w:r>
      <w:proofErr w:type="spellStart"/>
      <w:r w:rsidRPr="007932D6">
        <w:rPr>
          <w:lang w:val="ru-RU" w:eastAsia="en-US"/>
        </w:rPr>
        <w:t>це</w:t>
      </w:r>
      <w:proofErr w:type="spellEnd"/>
      <w:r w:rsidRPr="007932D6">
        <w:rPr>
          <w:lang w:val="ru-RU" w:eastAsia="en-US"/>
        </w:rPr>
        <w:t xml:space="preserve"> </w:t>
      </w:r>
      <w:proofErr w:type="spellStart"/>
      <w:r w:rsidRPr="007932D6">
        <w:rPr>
          <w:lang w:val="ru-RU" w:eastAsia="en-US"/>
        </w:rPr>
        <w:t>організацію</w:t>
      </w:r>
      <w:proofErr w:type="spellEnd"/>
      <w:r w:rsidRPr="007932D6">
        <w:rPr>
          <w:lang w:val="ru-RU" w:eastAsia="en-US"/>
        </w:rPr>
        <w:t xml:space="preserve"> </w:t>
      </w:r>
      <w:proofErr w:type="spellStart"/>
      <w:r w:rsidRPr="007932D6">
        <w:rPr>
          <w:lang w:val="ru-RU" w:eastAsia="en-US"/>
        </w:rPr>
        <w:t>класів</w:t>
      </w:r>
      <w:proofErr w:type="spellEnd"/>
      <w:r w:rsidRPr="007932D6">
        <w:rPr>
          <w:lang w:val="ru-RU" w:eastAsia="en-US"/>
        </w:rPr>
        <w:t xml:space="preserve"> та </w:t>
      </w:r>
      <w:proofErr w:type="spellStart"/>
      <w:r w:rsidRPr="007932D6">
        <w:rPr>
          <w:lang w:val="ru-RU" w:eastAsia="en-US"/>
        </w:rPr>
        <w:t>методів</w:t>
      </w:r>
      <w:proofErr w:type="spellEnd"/>
      <w:r w:rsidRPr="007932D6">
        <w:rPr>
          <w:lang w:val="ru-RU" w:eastAsia="en-US"/>
        </w:rPr>
        <w:t>.</w:t>
      </w:r>
      <w:r>
        <w:rPr>
          <w:lang w:eastAsia="en-US"/>
        </w:rPr>
        <w:t xml:space="preserve"> Також </w:t>
      </w:r>
      <w:proofErr w:type="spellStart"/>
      <w:r>
        <w:rPr>
          <w:lang w:eastAsia="en-US"/>
        </w:rPr>
        <w:t>змінюєтьс</w:t>
      </w:r>
      <w:proofErr w:type="spellEnd"/>
      <w:r>
        <w:rPr>
          <w:lang w:eastAsia="en-US"/>
        </w:rPr>
        <w:t xml:space="preserve"> ідеологія постанови завдань, тому при </w:t>
      </w:r>
      <w:proofErr w:type="spellStart"/>
      <w:r>
        <w:rPr>
          <w:lang w:eastAsia="en-US"/>
        </w:rPr>
        <w:t>викоритстання</w:t>
      </w:r>
      <w:proofErr w:type="spellEnd"/>
      <w:r w:rsidRPr="007932D6">
        <w:rPr>
          <w:lang w:val="ru-RU" w:eastAsia="en-US"/>
        </w:rPr>
        <w:t xml:space="preserve"> </w:t>
      </w:r>
      <w:r>
        <w:rPr>
          <w:lang w:val="en-US" w:eastAsia="en-US"/>
        </w:rPr>
        <w:t>TDD</w:t>
      </w:r>
      <w:r w:rsidRPr="007932D6">
        <w:rPr>
          <w:lang w:val="ru-RU" w:eastAsia="en-US"/>
        </w:rPr>
        <w:t xml:space="preserve"> постанова </w:t>
      </w:r>
      <w:proofErr w:type="spellStart"/>
      <w:r w:rsidRPr="007932D6">
        <w:rPr>
          <w:lang w:val="ru-RU" w:eastAsia="en-US"/>
        </w:rPr>
        <w:t>завдання</w:t>
      </w:r>
      <w:proofErr w:type="spellEnd"/>
      <w:r w:rsidRPr="007932D6">
        <w:rPr>
          <w:lang w:val="ru-RU" w:eastAsia="en-US"/>
        </w:rPr>
        <w:t xml:space="preserve"> </w:t>
      </w:r>
      <w:proofErr w:type="spellStart"/>
      <w:r w:rsidR="00FC117E" w:rsidRPr="007932D6">
        <w:rPr>
          <w:lang w:val="ru-RU" w:eastAsia="en-US"/>
        </w:rPr>
        <w:t>перетворюється</w:t>
      </w:r>
      <w:proofErr w:type="spellEnd"/>
      <w:r w:rsidR="00FC117E" w:rsidRPr="007932D6">
        <w:rPr>
          <w:lang w:val="ru-RU" w:eastAsia="en-US"/>
        </w:rPr>
        <w:t xml:space="preserve"> на мову </w:t>
      </w:r>
      <w:proofErr w:type="spellStart"/>
      <w:r w:rsidR="00FC117E" w:rsidRPr="007932D6">
        <w:rPr>
          <w:lang w:val="ru-RU" w:eastAsia="en-US"/>
        </w:rPr>
        <w:t>автоматичних</w:t>
      </w:r>
      <w:proofErr w:type="spellEnd"/>
      <w:r w:rsidR="00FC117E" w:rsidRPr="007932D6">
        <w:rPr>
          <w:lang w:val="ru-RU" w:eastAsia="en-US"/>
        </w:rPr>
        <w:t xml:space="preserve"> </w:t>
      </w:r>
      <w:proofErr w:type="spellStart"/>
      <w:r w:rsidR="00FC117E" w:rsidRPr="007932D6">
        <w:rPr>
          <w:lang w:val="ru-RU" w:eastAsia="en-US"/>
        </w:rPr>
        <w:t>тестів</w:t>
      </w:r>
      <w:proofErr w:type="spellEnd"/>
      <w:r w:rsidR="00FC117E" w:rsidRPr="007932D6">
        <w:rPr>
          <w:lang w:val="ru-RU" w:eastAsia="en-US"/>
        </w:rPr>
        <w:t xml:space="preserve">, </w:t>
      </w:r>
      <w:proofErr w:type="spellStart"/>
      <w:r>
        <w:rPr>
          <w:lang w:eastAsia="en-US"/>
        </w:rPr>
        <w:t>викоритстовуючи</w:t>
      </w:r>
      <w:proofErr w:type="spellEnd"/>
      <w:r>
        <w:rPr>
          <w:lang w:eastAsia="en-US"/>
        </w:rPr>
        <w:t xml:space="preserve"> які буде </w:t>
      </w:r>
      <w:proofErr w:type="spellStart"/>
      <w:r w:rsidR="00FC117E" w:rsidRPr="007932D6">
        <w:rPr>
          <w:lang w:val="ru-RU" w:eastAsia="en-US"/>
        </w:rPr>
        <w:t>перевір</w:t>
      </w:r>
      <w:r>
        <w:rPr>
          <w:lang w:eastAsia="en-US"/>
        </w:rPr>
        <w:t>ятися</w:t>
      </w:r>
      <w:proofErr w:type="spellEnd"/>
      <w:r>
        <w:rPr>
          <w:lang w:eastAsia="en-US"/>
        </w:rPr>
        <w:t xml:space="preserve"> відповідність в</w:t>
      </w:r>
      <w:proofErr w:type="spellStart"/>
      <w:r w:rsidR="00FC117E" w:rsidRPr="007932D6">
        <w:rPr>
          <w:lang w:val="ru-RU" w:eastAsia="en-US"/>
        </w:rPr>
        <w:t>имог</w:t>
      </w:r>
      <w:r>
        <w:rPr>
          <w:lang w:eastAsia="en-US"/>
        </w:rPr>
        <w:t>ам</w:t>
      </w:r>
      <w:proofErr w:type="spellEnd"/>
      <w:r w:rsidR="00FC117E" w:rsidRPr="007932D6">
        <w:rPr>
          <w:lang w:val="ru-RU" w:eastAsia="en-US"/>
        </w:rPr>
        <w:t xml:space="preserve">. </w:t>
      </w:r>
      <w:r>
        <w:rPr>
          <w:lang w:eastAsia="en-US"/>
        </w:rPr>
        <w:t xml:space="preserve">При цьому якщо </w:t>
      </w:r>
      <w:proofErr w:type="spellStart"/>
      <w:r>
        <w:rPr>
          <w:lang w:eastAsia="en-US"/>
        </w:rPr>
        <w:t>тестуємий</w:t>
      </w:r>
      <w:proofErr w:type="spellEnd"/>
      <w:r>
        <w:rPr>
          <w:lang w:eastAsia="en-US"/>
        </w:rPr>
        <w:t xml:space="preserve"> код </w:t>
      </w:r>
      <w:r w:rsidRPr="007932D6">
        <w:rPr>
          <w:lang w:val="ru-RU" w:eastAsia="en-US"/>
        </w:rPr>
        <w:t>проходить тест</w:t>
      </w:r>
      <w:r>
        <w:rPr>
          <w:lang w:eastAsia="en-US"/>
        </w:rPr>
        <w:t xml:space="preserve">и </w:t>
      </w:r>
      <w:r w:rsidRPr="00FC117E">
        <w:rPr>
          <w:lang w:val="en-US" w:eastAsia="en-US"/>
        </w:rPr>
        <w:t>TDD</w:t>
      </w:r>
      <w:r w:rsidRPr="007932D6">
        <w:rPr>
          <w:lang w:val="ru-RU" w:eastAsia="en-US"/>
        </w:rPr>
        <w:t xml:space="preserve">, то </w:t>
      </w:r>
      <w:proofErr w:type="spellStart"/>
      <w:r w:rsidRPr="007932D6">
        <w:rPr>
          <w:lang w:val="ru-RU" w:eastAsia="en-US"/>
        </w:rPr>
        <w:t>він</w:t>
      </w:r>
      <w:proofErr w:type="spellEnd"/>
      <w:r w:rsidRPr="007932D6">
        <w:rPr>
          <w:lang w:val="ru-RU" w:eastAsia="en-US"/>
        </w:rPr>
        <w:t xml:space="preserve"> </w:t>
      </w:r>
      <w:proofErr w:type="spellStart"/>
      <w:r w:rsidRPr="007932D6">
        <w:rPr>
          <w:lang w:val="ru-RU" w:eastAsia="en-US"/>
        </w:rPr>
        <w:t>вважається</w:t>
      </w:r>
      <w:proofErr w:type="spellEnd"/>
      <w:r w:rsidRPr="007932D6">
        <w:rPr>
          <w:lang w:val="ru-RU" w:eastAsia="en-US"/>
        </w:rPr>
        <w:t xml:space="preserve"> готовим</w:t>
      </w:r>
      <w:r>
        <w:rPr>
          <w:lang w:eastAsia="en-US"/>
        </w:rPr>
        <w:t>, без аналізу того, як він написаний</w:t>
      </w:r>
      <w:r w:rsidR="00FC117E" w:rsidRPr="007932D6">
        <w:rPr>
          <w:lang w:val="ru-RU" w:eastAsia="en-US"/>
        </w:rPr>
        <w:t xml:space="preserve">. </w:t>
      </w:r>
      <w:proofErr w:type="spellStart"/>
      <w:r w:rsidR="00FC117E" w:rsidRPr="007932D6">
        <w:rPr>
          <w:lang w:val="ru-RU" w:eastAsia="en-US"/>
        </w:rPr>
        <w:t>Якщо</w:t>
      </w:r>
      <w:proofErr w:type="spellEnd"/>
      <w:r>
        <w:rPr>
          <w:lang w:eastAsia="en-US"/>
        </w:rPr>
        <w:t xml:space="preserve"> код </w:t>
      </w:r>
      <w:proofErr w:type="spellStart"/>
      <w:r>
        <w:rPr>
          <w:lang w:eastAsia="en-US"/>
        </w:rPr>
        <w:t>прйшов</w:t>
      </w:r>
      <w:proofErr w:type="spellEnd"/>
      <w:r>
        <w:rPr>
          <w:lang w:eastAsia="en-US"/>
        </w:rPr>
        <w:t xml:space="preserve"> тести, але </w:t>
      </w:r>
      <w:r w:rsidR="00FC117E" w:rsidRPr="007932D6">
        <w:rPr>
          <w:lang w:val="ru-RU" w:eastAsia="en-US"/>
        </w:rPr>
        <w:t xml:space="preserve"> , </w:t>
      </w:r>
      <w:proofErr w:type="spellStart"/>
      <w:r w:rsidR="00FC117E" w:rsidRPr="007932D6">
        <w:rPr>
          <w:lang w:val="ru-RU" w:eastAsia="en-US"/>
        </w:rPr>
        <w:t>але</w:t>
      </w:r>
      <w:proofErr w:type="spellEnd"/>
      <w:r w:rsidR="00FC117E" w:rsidRPr="007932D6">
        <w:rPr>
          <w:lang w:val="ru-RU" w:eastAsia="en-US"/>
        </w:rPr>
        <w:t xml:space="preserve"> компонент не </w:t>
      </w:r>
      <w:proofErr w:type="spellStart"/>
      <w:r w:rsidR="00FC117E" w:rsidRPr="007932D6">
        <w:rPr>
          <w:lang w:val="ru-RU" w:eastAsia="en-US"/>
        </w:rPr>
        <w:t>працює</w:t>
      </w:r>
      <w:proofErr w:type="spellEnd"/>
      <w:r w:rsidR="00FC117E" w:rsidRPr="007932D6">
        <w:rPr>
          <w:lang w:val="ru-RU" w:eastAsia="en-US"/>
        </w:rPr>
        <w:t xml:space="preserve"> так, як </w:t>
      </w:r>
      <w:proofErr w:type="spellStart"/>
      <w:r w:rsidR="00FC117E" w:rsidRPr="007932D6">
        <w:rPr>
          <w:lang w:val="ru-RU" w:eastAsia="en-US"/>
        </w:rPr>
        <w:t>очікувалося</w:t>
      </w:r>
      <w:proofErr w:type="spellEnd"/>
      <w:r w:rsidR="00FC117E" w:rsidRPr="007932D6">
        <w:rPr>
          <w:lang w:val="ru-RU" w:eastAsia="en-US"/>
        </w:rPr>
        <w:t xml:space="preserve">, </w:t>
      </w:r>
      <w:proofErr w:type="spellStart"/>
      <w:r w:rsidR="00FC117E" w:rsidRPr="007932D6">
        <w:rPr>
          <w:lang w:val="ru-RU" w:eastAsia="en-US"/>
        </w:rPr>
        <w:t>це</w:t>
      </w:r>
      <w:proofErr w:type="spellEnd"/>
      <w:r w:rsidR="00FC117E" w:rsidRPr="007932D6">
        <w:rPr>
          <w:lang w:val="ru-RU" w:eastAsia="en-US"/>
        </w:rPr>
        <w:t xml:space="preserve"> є </w:t>
      </w:r>
      <w:proofErr w:type="spellStart"/>
      <w:r w:rsidR="00FC117E" w:rsidRPr="007932D6">
        <w:rPr>
          <w:lang w:val="ru-RU" w:eastAsia="en-US"/>
        </w:rPr>
        <w:t>підставою</w:t>
      </w:r>
      <w:proofErr w:type="spellEnd"/>
      <w:r w:rsidR="00FC117E" w:rsidRPr="007932D6">
        <w:rPr>
          <w:lang w:val="ru-RU" w:eastAsia="en-US"/>
        </w:rPr>
        <w:t xml:space="preserve"> для </w:t>
      </w:r>
      <w:proofErr w:type="spellStart"/>
      <w:r w:rsidR="00FC117E" w:rsidRPr="007932D6">
        <w:rPr>
          <w:lang w:val="ru-RU" w:eastAsia="en-US"/>
        </w:rPr>
        <w:t>додавання</w:t>
      </w:r>
      <w:proofErr w:type="spellEnd"/>
      <w:r w:rsidR="00FC117E" w:rsidRPr="007932D6">
        <w:rPr>
          <w:lang w:val="ru-RU" w:eastAsia="en-US"/>
        </w:rPr>
        <w:t xml:space="preserve"> </w:t>
      </w:r>
      <w:proofErr w:type="spellStart"/>
      <w:r w:rsidR="00FC117E" w:rsidRPr="007932D6">
        <w:rPr>
          <w:lang w:val="ru-RU" w:eastAsia="en-US"/>
        </w:rPr>
        <w:t>нових</w:t>
      </w:r>
      <w:proofErr w:type="spellEnd"/>
      <w:r w:rsidR="00FC117E" w:rsidRPr="007932D6">
        <w:rPr>
          <w:lang w:val="ru-RU" w:eastAsia="en-US"/>
        </w:rPr>
        <w:t xml:space="preserve"> </w:t>
      </w:r>
      <w:proofErr w:type="spellStart"/>
      <w:r w:rsidR="00FC117E" w:rsidRPr="007932D6">
        <w:rPr>
          <w:lang w:val="ru-RU" w:eastAsia="en-US"/>
        </w:rPr>
        <w:t>тестів</w:t>
      </w:r>
      <w:proofErr w:type="spellEnd"/>
      <w:r w:rsidR="00FC117E" w:rsidRPr="007932D6">
        <w:rPr>
          <w:lang w:val="ru-RU" w:eastAsia="en-US"/>
        </w:rPr>
        <w:t>.</w:t>
      </w:r>
    </w:p>
    <w:p w14:paraId="4D4F8FEE" w14:textId="77777777" w:rsidR="00FC117E" w:rsidRPr="007932D6" w:rsidRDefault="00FC117E" w:rsidP="00A13DA5">
      <w:pPr>
        <w:rPr>
          <w:lang w:val="ru-RU" w:eastAsia="en-US"/>
        </w:rPr>
      </w:pPr>
      <w:proofErr w:type="spellStart"/>
      <w:r w:rsidRPr="007932D6">
        <w:rPr>
          <w:lang w:val="ru-RU" w:eastAsia="en-US"/>
        </w:rPr>
        <w:lastRenderedPageBreak/>
        <w:t>Нижче</w:t>
      </w:r>
      <w:proofErr w:type="spellEnd"/>
      <w:r w:rsidRPr="007932D6">
        <w:rPr>
          <w:lang w:val="ru-RU" w:eastAsia="en-US"/>
        </w:rPr>
        <w:t xml:space="preserve"> наведено приклад тесту, </w:t>
      </w:r>
      <w:proofErr w:type="spellStart"/>
      <w:r w:rsidRPr="007932D6">
        <w:rPr>
          <w:lang w:val="ru-RU" w:eastAsia="en-US"/>
        </w:rPr>
        <w:t>що</w:t>
      </w:r>
      <w:proofErr w:type="spellEnd"/>
      <w:r w:rsidRPr="007932D6">
        <w:rPr>
          <w:lang w:val="ru-RU" w:eastAsia="en-US"/>
        </w:rPr>
        <w:t xml:space="preserve"> </w:t>
      </w:r>
      <w:proofErr w:type="spellStart"/>
      <w:r w:rsidRPr="007932D6">
        <w:rPr>
          <w:lang w:val="ru-RU" w:eastAsia="en-US"/>
        </w:rPr>
        <w:t>перевіряє</w:t>
      </w:r>
      <w:proofErr w:type="spellEnd"/>
      <w:r w:rsidRPr="007932D6">
        <w:rPr>
          <w:lang w:val="ru-RU" w:eastAsia="en-US"/>
        </w:rPr>
        <w:t xml:space="preserve"> </w:t>
      </w:r>
      <w:proofErr w:type="spellStart"/>
      <w:r w:rsidRPr="007932D6">
        <w:rPr>
          <w:lang w:val="ru-RU" w:eastAsia="en-US"/>
        </w:rPr>
        <w:t>коректність</w:t>
      </w:r>
      <w:proofErr w:type="spellEnd"/>
      <w:r w:rsidRPr="007932D6">
        <w:rPr>
          <w:lang w:val="ru-RU" w:eastAsia="en-US"/>
        </w:rPr>
        <w:t xml:space="preserve"> </w:t>
      </w:r>
      <w:proofErr w:type="spellStart"/>
      <w:r w:rsidRPr="007932D6">
        <w:rPr>
          <w:lang w:val="ru-RU" w:eastAsia="en-US"/>
        </w:rPr>
        <w:t>написаного</w:t>
      </w:r>
      <w:proofErr w:type="spellEnd"/>
      <w:r w:rsidRPr="007932D6">
        <w:rPr>
          <w:lang w:val="ru-RU" w:eastAsia="en-US"/>
        </w:rPr>
        <w:t xml:space="preserve"> методу, </w:t>
      </w:r>
      <w:proofErr w:type="spellStart"/>
      <w:r w:rsidRPr="007932D6">
        <w:rPr>
          <w:lang w:val="ru-RU" w:eastAsia="en-US"/>
        </w:rPr>
        <w:t>який</w:t>
      </w:r>
      <w:proofErr w:type="spellEnd"/>
      <w:r w:rsidRPr="007932D6">
        <w:rPr>
          <w:lang w:val="ru-RU" w:eastAsia="en-US"/>
        </w:rPr>
        <w:t xml:space="preserve"> </w:t>
      </w:r>
      <w:proofErr w:type="spellStart"/>
      <w:r w:rsidRPr="007932D6">
        <w:rPr>
          <w:lang w:val="ru-RU" w:eastAsia="en-US"/>
        </w:rPr>
        <w:t>відповідає</w:t>
      </w:r>
      <w:proofErr w:type="spellEnd"/>
      <w:r w:rsidRPr="007932D6">
        <w:rPr>
          <w:lang w:val="ru-RU" w:eastAsia="en-US"/>
        </w:rPr>
        <w:t xml:space="preserve"> за </w:t>
      </w:r>
      <w:proofErr w:type="spellStart"/>
      <w:r w:rsidRPr="007932D6">
        <w:rPr>
          <w:lang w:val="ru-RU" w:eastAsia="en-US"/>
        </w:rPr>
        <w:t>створення</w:t>
      </w:r>
      <w:proofErr w:type="spellEnd"/>
      <w:r w:rsidRPr="007932D6">
        <w:rPr>
          <w:lang w:val="ru-RU" w:eastAsia="en-US"/>
        </w:rPr>
        <w:t xml:space="preserve"> </w:t>
      </w:r>
      <w:proofErr w:type="spellStart"/>
      <w:r w:rsidRPr="007932D6">
        <w:rPr>
          <w:lang w:val="ru-RU" w:eastAsia="en-US"/>
        </w:rPr>
        <w:t>навантаження</w:t>
      </w:r>
      <w:proofErr w:type="spellEnd"/>
      <w:r w:rsidRPr="007932D6">
        <w:rPr>
          <w:lang w:val="ru-RU" w:eastAsia="en-US"/>
        </w:rPr>
        <w:t xml:space="preserve"> для </w:t>
      </w:r>
      <w:proofErr w:type="spellStart"/>
      <w:r w:rsidRPr="007932D6">
        <w:rPr>
          <w:lang w:val="ru-RU" w:eastAsia="en-US"/>
        </w:rPr>
        <w:t>викладачів</w:t>
      </w:r>
      <w:proofErr w:type="spellEnd"/>
      <w:r w:rsidRPr="007932D6">
        <w:rPr>
          <w:lang w:val="ru-RU" w:eastAsia="en-US"/>
        </w:rPr>
        <w:t xml:space="preserve">. </w:t>
      </w:r>
      <w:proofErr w:type="spellStart"/>
      <w:r w:rsidRPr="007932D6">
        <w:rPr>
          <w:lang w:val="ru-RU" w:eastAsia="en-US"/>
        </w:rPr>
        <w:t>Цей</w:t>
      </w:r>
      <w:proofErr w:type="spellEnd"/>
      <w:r w:rsidRPr="007932D6">
        <w:rPr>
          <w:lang w:val="ru-RU" w:eastAsia="en-US"/>
        </w:rPr>
        <w:t xml:space="preserve"> тест </w:t>
      </w:r>
      <w:proofErr w:type="spellStart"/>
      <w:r w:rsidRPr="007932D6">
        <w:rPr>
          <w:lang w:val="ru-RU" w:eastAsia="en-US"/>
        </w:rPr>
        <w:t>перевіряє</w:t>
      </w:r>
      <w:proofErr w:type="spellEnd"/>
      <w:r w:rsidRPr="007932D6">
        <w:rPr>
          <w:lang w:val="ru-RU" w:eastAsia="en-US"/>
        </w:rPr>
        <w:t xml:space="preserve">, </w:t>
      </w:r>
      <w:proofErr w:type="spellStart"/>
      <w:r w:rsidRPr="007932D6">
        <w:rPr>
          <w:lang w:val="ru-RU" w:eastAsia="en-US"/>
        </w:rPr>
        <w:t>чи</w:t>
      </w:r>
      <w:proofErr w:type="spellEnd"/>
      <w:r w:rsidRPr="007932D6">
        <w:rPr>
          <w:lang w:val="ru-RU" w:eastAsia="en-US"/>
        </w:rPr>
        <w:t xml:space="preserve"> </w:t>
      </w:r>
      <w:proofErr w:type="spellStart"/>
      <w:r w:rsidRPr="007932D6">
        <w:rPr>
          <w:lang w:val="ru-RU" w:eastAsia="en-US"/>
        </w:rPr>
        <w:t>дотримуються</w:t>
      </w:r>
      <w:proofErr w:type="spellEnd"/>
      <w:r w:rsidRPr="007932D6">
        <w:rPr>
          <w:lang w:val="ru-RU" w:eastAsia="en-US"/>
        </w:rPr>
        <w:t xml:space="preserve"> </w:t>
      </w:r>
      <w:proofErr w:type="spellStart"/>
      <w:r w:rsidRPr="007932D6">
        <w:rPr>
          <w:lang w:val="ru-RU" w:eastAsia="en-US"/>
        </w:rPr>
        <w:t>встановлені</w:t>
      </w:r>
      <w:proofErr w:type="spellEnd"/>
      <w:r w:rsidRPr="007932D6">
        <w:rPr>
          <w:lang w:val="ru-RU" w:eastAsia="en-US"/>
        </w:rPr>
        <w:t xml:space="preserve"> </w:t>
      </w:r>
      <w:proofErr w:type="spellStart"/>
      <w:r w:rsidRPr="007932D6">
        <w:rPr>
          <w:lang w:val="ru-RU" w:eastAsia="en-US"/>
        </w:rPr>
        <w:t>стилі</w:t>
      </w:r>
      <w:proofErr w:type="spellEnd"/>
      <w:r w:rsidRPr="007932D6">
        <w:rPr>
          <w:lang w:val="ru-RU" w:eastAsia="en-US"/>
        </w:rPr>
        <w:t xml:space="preserve"> та </w:t>
      </w:r>
      <w:proofErr w:type="spellStart"/>
      <w:r w:rsidRPr="007932D6">
        <w:rPr>
          <w:lang w:val="ru-RU" w:eastAsia="en-US"/>
        </w:rPr>
        <w:t>чи</w:t>
      </w:r>
      <w:proofErr w:type="spellEnd"/>
      <w:r w:rsidRPr="007932D6">
        <w:rPr>
          <w:lang w:val="ru-RU" w:eastAsia="en-US"/>
        </w:rPr>
        <w:t xml:space="preserve"> </w:t>
      </w:r>
      <w:proofErr w:type="spellStart"/>
      <w:r w:rsidRPr="007932D6">
        <w:rPr>
          <w:lang w:val="ru-RU" w:eastAsia="en-US"/>
        </w:rPr>
        <w:t>відбувається</w:t>
      </w:r>
      <w:proofErr w:type="spellEnd"/>
      <w:r w:rsidRPr="007932D6">
        <w:rPr>
          <w:lang w:val="ru-RU" w:eastAsia="en-US"/>
        </w:rPr>
        <w:t xml:space="preserve"> </w:t>
      </w:r>
      <w:proofErr w:type="spellStart"/>
      <w:r w:rsidRPr="007932D6">
        <w:rPr>
          <w:lang w:val="ru-RU" w:eastAsia="en-US"/>
        </w:rPr>
        <w:t>правильне</w:t>
      </w:r>
      <w:proofErr w:type="spellEnd"/>
      <w:r w:rsidRPr="007932D6">
        <w:rPr>
          <w:lang w:val="ru-RU" w:eastAsia="en-US"/>
        </w:rPr>
        <w:t xml:space="preserve"> </w:t>
      </w:r>
      <w:proofErr w:type="spellStart"/>
      <w:r w:rsidRPr="007932D6">
        <w:rPr>
          <w:lang w:val="ru-RU" w:eastAsia="en-US"/>
        </w:rPr>
        <w:t>формування</w:t>
      </w:r>
      <w:proofErr w:type="spellEnd"/>
      <w:r w:rsidRPr="007932D6">
        <w:rPr>
          <w:lang w:val="ru-RU" w:eastAsia="en-US"/>
        </w:rPr>
        <w:t xml:space="preserve"> документу за </w:t>
      </w:r>
      <w:proofErr w:type="spellStart"/>
      <w:r w:rsidRPr="007932D6">
        <w:rPr>
          <w:lang w:val="ru-RU" w:eastAsia="en-US"/>
        </w:rPr>
        <w:t>допомогою</w:t>
      </w:r>
      <w:proofErr w:type="spellEnd"/>
      <w:r w:rsidRPr="007932D6">
        <w:rPr>
          <w:lang w:val="ru-RU" w:eastAsia="en-US"/>
        </w:rPr>
        <w:t xml:space="preserve"> фреймворку </w:t>
      </w:r>
      <w:r w:rsidR="001B2008" w:rsidRPr="007932D6">
        <w:rPr>
          <w:lang w:val="ru-RU" w:eastAsia="en-US"/>
        </w:rPr>
        <w:t>А</w:t>
      </w:r>
      <w:r w:rsidRPr="00FC117E">
        <w:rPr>
          <w:lang w:val="en-US" w:eastAsia="en-US"/>
        </w:rPr>
        <w:t>p</w:t>
      </w:r>
      <w:r w:rsidR="001B2008" w:rsidRPr="007932D6">
        <w:rPr>
          <w:lang w:val="ru-RU" w:eastAsia="en-US"/>
        </w:rPr>
        <w:t>а</w:t>
      </w:r>
      <w:proofErr w:type="spellStart"/>
      <w:r w:rsidRPr="00FC117E">
        <w:rPr>
          <w:lang w:val="en-US" w:eastAsia="en-US"/>
        </w:rPr>
        <w:t>che</w:t>
      </w:r>
      <w:proofErr w:type="spellEnd"/>
      <w:r w:rsidRPr="007932D6">
        <w:rPr>
          <w:lang w:val="ru-RU" w:eastAsia="en-US"/>
        </w:rPr>
        <w:t xml:space="preserve"> </w:t>
      </w:r>
      <w:r w:rsidRPr="00FC117E">
        <w:rPr>
          <w:lang w:val="en-US" w:eastAsia="en-US"/>
        </w:rPr>
        <w:t>POI</w:t>
      </w:r>
      <w:r w:rsidRPr="007932D6">
        <w:rPr>
          <w:lang w:val="ru-RU" w:eastAsia="en-US"/>
        </w:rPr>
        <w:t>.</w:t>
      </w:r>
    </w:p>
    <w:p w14:paraId="0051768E" w14:textId="77777777" w:rsidR="00FC117E" w:rsidRPr="007932D6" w:rsidRDefault="00FC117E" w:rsidP="00A13DA5">
      <w:pPr>
        <w:rPr>
          <w:lang w:val="ru-RU" w:eastAsia="en-US"/>
        </w:rPr>
      </w:pPr>
      <w:proofErr w:type="spellStart"/>
      <w:r w:rsidRPr="007932D6">
        <w:rPr>
          <w:lang w:val="ru-RU" w:eastAsia="en-US"/>
        </w:rPr>
        <w:t>Архітектура</w:t>
      </w:r>
      <w:proofErr w:type="spellEnd"/>
      <w:r w:rsidRPr="007932D6">
        <w:rPr>
          <w:lang w:val="ru-RU" w:eastAsia="en-US"/>
        </w:rPr>
        <w:t xml:space="preserve"> </w:t>
      </w:r>
      <w:proofErr w:type="spellStart"/>
      <w:r w:rsidRPr="007932D6">
        <w:rPr>
          <w:lang w:val="ru-RU" w:eastAsia="en-US"/>
        </w:rPr>
        <w:t>програмних</w:t>
      </w:r>
      <w:proofErr w:type="spellEnd"/>
      <w:r w:rsidRPr="007932D6">
        <w:rPr>
          <w:lang w:val="ru-RU" w:eastAsia="en-US"/>
        </w:rPr>
        <w:t xml:space="preserve"> </w:t>
      </w:r>
      <w:proofErr w:type="spellStart"/>
      <w:r w:rsidRPr="007932D6">
        <w:rPr>
          <w:lang w:val="ru-RU" w:eastAsia="en-US"/>
        </w:rPr>
        <w:t>продуктів</w:t>
      </w:r>
      <w:proofErr w:type="spellEnd"/>
      <w:r w:rsidRPr="007932D6">
        <w:rPr>
          <w:lang w:val="ru-RU" w:eastAsia="en-US"/>
        </w:rPr>
        <w:t xml:space="preserve">, </w:t>
      </w:r>
      <w:proofErr w:type="spellStart"/>
      <w:r w:rsidRPr="007932D6">
        <w:rPr>
          <w:lang w:val="ru-RU" w:eastAsia="en-US"/>
        </w:rPr>
        <w:t>розроблених</w:t>
      </w:r>
      <w:proofErr w:type="spellEnd"/>
      <w:r w:rsidRPr="007932D6">
        <w:rPr>
          <w:lang w:val="ru-RU" w:eastAsia="en-US"/>
        </w:rPr>
        <w:t xml:space="preserve"> за </w:t>
      </w:r>
      <w:proofErr w:type="spellStart"/>
      <w:r w:rsidRPr="007932D6">
        <w:rPr>
          <w:lang w:val="ru-RU" w:eastAsia="en-US"/>
        </w:rPr>
        <w:t>допомогою</w:t>
      </w:r>
      <w:proofErr w:type="spellEnd"/>
      <w:r w:rsidRPr="007932D6">
        <w:rPr>
          <w:lang w:val="ru-RU" w:eastAsia="en-US"/>
        </w:rPr>
        <w:t xml:space="preserve"> </w:t>
      </w:r>
      <w:r w:rsidRPr="00FC117E">
        <w:rPr>
          <w:lang w:val="en-US" w:eastAsia="en-US"/>
        </w:rPr>
        <w:t>TDD</w:t>
      </w:r>
      <w:r w:rsidRPr="007932D6">
        <w:rPr>
          <w:lang w:val="ru-RU" w:eastAsia="en-US"/>
        </w:rPr>
        <w:t xml:space="preserve">, </w:t>
      </w:r>
      <w:r w:rsidR="00A13DA5">
        <w:rPr>
          <w:lang w:eastAsia="en-US"/>
        </w:rPr>
        <w:t xml:space="preserve">передбачає, що функціонал продумане </w:t>
      </w:r>
      <w:proofErr w:type="spellStart"/>
      <w:r w:rsidR="00A13DA5">
        <w:rPr>
          <w:lang w:eastAsia="en-US"/>
        </w:rPr>
        <w:t>розподілюється</w:t>
      </w:r>
      <w:proofErr w:type="spellEnd"/>
      <w:r w:rsidR="00A13DA5">
        <w:rPr>
          <w:lang w:eastAsia="en-US"/>
        </w:rPr>
        <w:t xml:space="preserve"> у вигляді окремих методів, причому на мінімально прості процедури. Тому </w:t>
      </w:r>
      <w:proofErr w:type="spellStart"/>
      <w:r w:rsidR="00A13DA5">
        <w:rPr>
          <w:lang w:eastAsia="en-US"/>
        </w:rPr>
        <w:t>ст</w:t>
      </w:r>
      <w:r w:rsidRPr="007932D6">
        <w:rPr>
          <w:lang w:val="ru-RU" w:eastAsia="en-US"/>
        </w:rPr>
        <w:t>абільність</w:t>
      </w:r>
      <w:proofErr w:type="spellEnd"/>
      <w:r w:rsidRPr="007932D6">
        <w:rPr>
          <w:lang w:val="ru-RU" w:eastAsia="en-US"/>
        </w:rPr>
        <w:t xml:space="preserve"> </w:t>
      </w:r>
      <w:proofErr w:type="spellStart"/>
      <w:r w:rsidRPr="007932D6">
        <w:rPr>
          <w:lang w:val="ru-RU" w:eastAsia="en-US"/>
        </w:rPr>
        <w:t>роботи</w:t>
      </w:r>
      <w:proofErr w:type="spellEnd"/>
      <w:r w:rsidRPr="007932D6">
        <w:rPr>
          <w:lang w:val="ru-RU" w:eastAsia="en-US"/>
        </w:rPr>
        <w:t xml:space="preserve"> </w:t>
      </w:r>
      <w:proofErr w:type="spellStart"/>
      <w:r w:rsidRPr="007932D6">
        <w:rPr>
          <w:lang w:val="ru-RU" w:eastAsia="en-US"/>
        </w:rPr>
        <w:t>програм</w:t>
      </w:r>
      <w:proofErr w:type="spellEnd"/>
      <w:r w:rsidRPr="007932D6">
        <w:rPr>
          <w:lang w:val="ru-RU" w:eastAsia="en-US"/>
        </w:rPr>
        <w:t xml:space="preserve">, </w:t>
      </w:r>
      <w:proofErr w:type="spellStart"/>
      <w:r w:rsidRPr="007932D6">
        <w:rPr>
          <w:lang w:val="ru-RU" w:eastAsia="en-US"/>
        </w:rPr>
        <w:t>розроблених</w:t>
      </w:r>
      <w:proofErr w:type="spellEnd"/>
      <w:r w:rsidRPr="007932D6">
        <w:rPr>
          <w:lang w:val="ru-RU" w:eastAsia="en-US"/>
        </w:rPr>
        <w:t xml:space="preserve"> з </w:t>
      </w:r>
      <w:proofErr w:type="spellStart"/>
      <w:r w:rsidRPr="007932D6">
        <w:rPr>
          <w:lang w:val="ru-RU" w:eastAsia="en-US"/>
        </w:rPr>
        <w:t>використанням</w:t>
      </w:r>
      <w:proofErr w:type="spellEnd"/>
      <w:r w:rsidRPr="007932D6">
        <w:rPr>
          <w:lang w:val="ru-RU" w:eastAsia="en-US"/>
        </w:rPr>
        <w:t xml:space="preserve"> </w:t>
      </w:r>
      <w:r w:rsidRPr="00FC117E">
        <w:rPr>
          <w:lang w:val="en-US" w:eastAsia="en-US"/>
        </w:rPr>
        <w:t>TDD</w:t>
      </w:r>
      <w:r w:rsidRPr="007932D6">
        <w:rPr>
          <w:lang w:val="ru-RU" w:eastAsia="en-US"/>
        </w:rPr>
        <w:t xml:space="preserve">, </w:t>
      </w:r>
      <w:proofErr w:type="spellStart"/>
      <w:r w:rsidRPr="007932D6">
        <w:rPr>
          <w:lang w:val="ru-RU" w:eastAsia="en-US"/>
        </w:rPr>
        <w:t>вища</w:t>
      </w:r>
      <w:proofErr w:type="spellEnd"/>
      <w:r w:rsidRPr="007932D6">
        <w:rPr>
          <w:lang w:val="ru-RU" w:eastAsia="en-US"/>
        </w:rPr>
        <w:t xml:space="preserve">, тому </w:t>
      </w:r>
      <w:proofErr w:type="spellStart"/>
      <w:r w:rsidRPr="007932D6">
        <w:rPr>
          <w:lang w:val="ru-RU" w:eastAsia="en-US"/>
        </w:rPr>
        <w:t>що</w:t>
      </w:r>
      <w:proofErr w:type="spellEnd"/>
      <w:r w:rsidRPr="007932D6">
        <w:rPr>
          <w:lang w:val="ru-RU" w:eastAsia="en-US"/>
        </w:rPr>
        <w:t xml:space="preserve"> </w:t>
      </w:r>
      <w:proofErr w:type="spellStart"/>
      <w:r w:rsidRPr="007932D6">
        <w:rPr>
          <w:lang w:val="ru-RU" w:eastAsia="en-US"/>
        </w:rPr>
        <w:t>всі</w:t>
      </w:r>
      <w:proofErr w:type="spellEnd"/>
      <w:r w:rsidRPr="007932D6">
        <w:rPr>
          <w:lang w:val="ru-RU" w:eastAsia="en-US"/>
        </w:rPr>
        <w:t xml:space="preserve"> </w:t>
      </w:r>
      <w:proofErr w:type="spellStart"/>
      <w:r w:rsidRPr="007932D6">
        <w:rPr>
          <w:lang w:val="ru-RU" w:eastAsia="en-US"/>
        </w:rPr>
        <w:t>функціональні</w:t>
      </w:r>
      <w:proofErr w:type="spellEnd"/>
      <w:r w:rsidRPr="007932D6">
        <w:rPr>
          <w:lang w:val="ru-RU" w:eastAsia="en-US"/>
        </w:rPr>
        <w:t xml:space="preserve"> </w:t>
      </w:r>
      <w:proofErr w:type="spellStart"/>
      <w:r w:rsidRPr="007932D6">
        <w:rPr>
          <w:lang w:val="ru-RU" w:eastAsia="en-US"/>
        </w:rPr>
        <w:t>можливості</w:t>
      </w:r>
      <w:proofErr w:type="spellEnd"/>
      <w:r w:rsidRPr="007932D6">
        <w:rPr>
          <w:lang w:val="ru-RU" w:eastAsia="en-US"/>
        </w:rPr>
        <w:t xml:space="preserve"> </w:t>
      </w:r>
      <w:proofErr w:type="spellStart"/>
      <w:r w:rsidRPr="007932D6">
        <w:rPr>
          <w:lang w:val="ru-RU" w:eastAsia="en-US"/>
        </w:rPr>
        <w:t>програми</w:t>
      </w:r>
      <w:proofErr w:type="spellEnd"/>
      <w:r w:rsidRPr="007932D6">
        <w:rPr>
          <w:lang w:val="ru-RU" w:eastAsia="en-US"/>
        </w:rPr>
        <w:t xml:space="preserve"> </w:t>
      </w:r>
      <w:proofErr w:type="spellStart"/>
      <w:r w:rsidRPr="007932D6">
        <w:rPr>
          <w:lang w:val="ru-RU" w:eastAsia="en-US"/>
        </w:rPr>
        <w:t>покри</w:t>
      </w:r>
      <w:r w:rsidR="00A13DA5">
        <w:rPr>
          <w:lang w:eastAsia="en-US"/>
        </w:rPr>
        <w:t>ваються</w:t>
      </w:r>
      <w:proofErr w:type="spellEnd"/>
      <w:r w:rsidRPr="007932D6">
        <w:rPr>
          <w:lang w:val="ru-RU" w:eastAsia="en-US"/>
        </w:rPr>
        <w:t xml:space="preserve"> тестами</w:t>
      </w:r>
      <w:r w:rsidR="00A13DA5">
        <w:rPr>
          <w:lang w:eastAsia="en-US"/>
        </w:rPr>
        <w:t>.</w:t>
      </w:r>
    </w:p>
    <w:p w14:paraId="503DD7F0" w14:textId="77777777" w:rsidR="00FC117E" w:rsidRPr="00C316AD" w:rsidRDefault="00FC117E" w:rsidP="00A13DA5"/>
    <w:p w14:paraId="6F91EE6C" w14:textId="77777777" w:rsidR="00316F27" w:rsidRPr="00C316AD" w:rsidRDefault="00316F27" w:rsidP="000E6767">
      <w:pPr>
        <w:pStyle w:val="Picture"/>
      </w:pPr>
      <w:r w:rsidRPr="00C316AD">
        <w:rPr>
          <w:noProof/>
          <w:lang w:val="en-US" w:eastAsia="en-US"/>
        </w:rPr>
        <w:drawing>
          <wp:inline distT="0" distB="0" distL="0" distR="0" wp14:anchorId="1AA5EF94" wp14:editId="6AE4BB95">
            <wp:extent cx="4114800" cy="3876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3876675"/>
                    </a:xfrm>
                    <a:prstGeom prst="rect">
                      <a:avLst/>
                    </a:prstGeom>
                    <a:noFill/>
                    <a:ln>
                      <a:noFill/>
                    </a:ln>
                  </pic:spPr>
                </pic:pic>
              </a:graphicData>
            </a:graphic>
          </wp:inline>
        </w:drawing>
      </w:r>
    </w:p>
    <w:p w14:paraId="4C74A476" w14:textId="77777777" w:rsidR="00316F27" w:rsidRDefault="00316F27" w:rsidP="000E6767">
      <w:pPr>
        <w:pStyle w:val="Picture"/>
      </w:pPr>
      <w:r w:rsidRPr="00C316AD">
        <w:t xml:space="preserve">Рисунок 3.1 – Модульний тест написаний з використанням </w:t>
      </w:r>
      <w:proofErr w:type="spellStart"/>
      <w:r w:rsidRPr="00C316AD">
        <w:t>SpringBoorTest</w:t>
      </w:r>
      <w:proofErr w:type="spellEnd"/>
    </w:p>
    <w:p w14:paraId="31D62D31" w14:textId="77777777" w:rsidR="00FC117E" w:rsidRPr="00FC117E" w:rsidRDefault="00FC117E" w:rsidP="00A13DA5"/>
    <w:p w14:paraId="009080FA" w14:textId="77777777" w:rsidR="00FC117E" w:rsidRDefault="00FC117E" w:rsidP="00A13DA5">
      <w:r>
        <w:t xml:space="preserve">Можливість супроводу </w:t>
      </w:r>
      <w:proofErr w:type="spellStart"/>
      <w:r>
        <w:t>проєктів</w:t>
      </w:r>
      <w:proofErr w:type="spellEnd"/>
      <w:r>
        <w:t>, у яких тестується все або майже все, дуже висока, оскільки розробники можуть не хвилюватися про внесення змін у код, адже результати автоматичного тестування виявлять будь-які помилки.</w:t>
      </w:r>
    </w:p>
    <w:p w14:paraId="42B0B7EF" w14:textId="77777777" w:rsidR="00316F27" w:rsidRPr="00C316AD" w:rsidRDefault="00FC117E" w:rsidP="00316F27">
      <w:r>
        <w:lastRenderedPageBreak/>
        <w:t>У наступному розділі розглядаються варіанти побудови системи та описується порядок її використання.</w:t>
      </w:r>
    </w:p>
    <w:p w14:paraId="108D1FC0" w14:textId="77777777" w:rsidR="00316F27" w:rsidRPr="007932D6" w:rsidRDefault="00316F27" w:rsidP="00316F27">
      <w:pPr>
        <w:pStyle w:val="1"/>
        <w:rPr>
          <w:lang w:val="ru-RU"/>
        </w:rPr>
      </w:pPr>
      <w:bookmarkStart w:id="57" w:name="_Toc167491287"/>
      <w:bookmarkStart w:id="58" w:name="_Toc169612935"/>
      <w:r w:rsidRPr="007932D6">
        <w:rPr>
          <w:lang w:val="ru-RU"/>
        </w:rPr>
        <w:lastRenderedPageBreak/>
        <w:t xml:space="preserve">4 </w:t>
      </w:r>
      <w:r w:rsidR="005216DF" w:rsidRPr="007932D6">
        <w:rPr>
          <w:lang w:val="ru-RU"/>
        </w:rPr>
        <w:t xml:space="preserve">Опис підготовки до застосування та використання </w:t>
      </w:r>
      <w:r w:rsidRPr="007932D6">
        <w:rPr>
          <w:lang w:val="ru-RU"/>
        </w:rPr>
        <w:t>програмного рішення</w:t>
      </w:r>
      <w:bookmarkEnd w:id="57"/>
      <w:bookmarkEnd w:id="58"/>
    </w:p>
    <w:p w14:paraId="1107B21D" w14:textId="77777777" w:rsidR="00316F27" w:rsidRPr="007932D6" w:rsidRDefault="00316F27" w:rsidP="00316F27">
      <w:pPr>
        <w:pStyle w:val="20"/>
        <w:rPr>
          <w:lang w:val="ru-RU"/>
        </w:rPr>
      </w:pPr>
      <w:bookmarkStart w:id="59" w:name="_Toc167491288"/>
      <w:bookmarkStart w:id="60" w:name="_Toc169612936"/>
      <w:r w:rsidRPr="007932D6">
        <w:rPr>
          <w:lang w:val="ru-RU"/>
        </w:rPr>
        <w:t xml:space="preserve">4.1 </w:t>
      </w:r>
      <w:proofErr w:type="spellStart"/>
      <w:r w:rsidR="005216DF" w:rsidRPr="007932D6">
        <w:rPr>
          <w:lang w:val="ru-RU"/>
        </w:rPr>
        <w:t>Опис</w:t>
      </w:r>
      <w:proofErr w:type="spellEnd"/>
      <w:r w:rsidR="005216DF" w:rsidRPr="007932D6">
        <w:rPr>
          <w:lang w:val="ru-RU"/>
        </w:rPr>
        <w:t xml:space="preserve"> </w:t>
      </w:r>
      <w:proofErr w:type="spellStart"/>
      <w:r w:rsidR="005216DF" w:rsidRPr="007932D6">
        <w:rPr>
          <w:lang w:val="ru-RU"/>
        </w:rPr>
        <w:t>підготовки</w:t>
      </w:r>
      <w:proofErr w:type="spellEnd"/>
      <w:r w:rsidR="005216DF" w:rsidRPr="007932D6">
        <w:rPr>
          <w:lang w:val="ru-RU"/>
        </w:rPr>
        <w:t xml:space="preserve"> </w:t>
      </w:r>
      <w:proofErr w:type="spellStart"/>
      <w:r w:rsidR="005216DF" w:rsidRPr="007932D6">
        <w:rPr>
          <w:lang w:val="ru-RU"/>
        </w:rPr>
        <w:t>програмного</w:t>
      </w:r>
      <w:proofErr w:type="spellEnd"/>
      <w:r w:rsidR="005216DF" w:rsidRPr="007932D6">
        <w:rPr>
          <w:lang w:val="ru-RU"/>
        </w:rPr>
        <w:t xml:space="preserve"> </w:t>
      </w:r>
      <w:proofErr w:type="spellStart"/>
      <w:r w:rsidR="005216DF" w:rsidRPr="007932D6">
        <w:rPr>
          <w:lang w:val="ru-RU"/>
        </w:rPr>
        <w:t>рішення</w:t>
      </w:r>
      <w:proofErr w:type="spellEnd"/>
      <w:r w:rsidR="005216DF" w:rsidRPr="007932D6">
        <w:rPr>
          <w:lang w:val="ru-RU"/>
        </w:rPr>
        <w:t xml:space="preserve"> до </w:t>
      </w:r>
      <w:proofErr w:type="spellStart"/>
      <w:r w:rsidR="005216DF" w:rsidRPr="007932D6">
        <w:rPr>
          <w:lang w:val="ru-RU"/>
        </w:rPr>
        <w:t>використання</w:t>
      </w:r>
      <w:bookmarkEnd w:id="59"/>
      <w:bookmarkEnd w:id="60"/>
      <w:proofErr w:type="spellEnd"/>
    </w:p>
    <w:p w14:paraId="6F48C033" w14:textId="77777777" w:rsidR="005216DF" w:rsidRDefault="005216DF" w:rsidP="00316F27">
      <w:r w:rsidRPr="00C316AD">
        <w:t xml:space="preserve">Розроблене програмне рішення представляє собою нову версію програмного забезпечення «SLDOCS», до якого був доданий блок розрахунку статистики. Виходячи із цього, необхідно для розгортання  розглядати типові підходи </w:t>
      </w:r>
      <w:r w:rsidR="005B52BA" w:rsidRPr="00C316AD">
        <w:t>для веб-застосу</w:t>
      </w:r>
      <w:r w:rsidR="00FC117E">
        <w:t>нків</w:t>
      </w:r>
      <w:r w:rsidR="005B52BA" w:rsidRPr="00C316AD">
        <w:t xml:space="preserve">, створених на основі </w:t>
      </w:r>
      <w:proofErr w:type="spellStart"/>
      <w:r w:rsidR="005B52BA" w:rsidRPr="00C316AD">
        <w:t>J</w:t>
      </w:r>
      <w:r w:rsidR="001B2008">
        <w:t>а</w:t>
      </w:r>
      <w:r w:rsidR="005B52BA" w:rsidRPr="00C316AD">
        <w:t>k</w:t>
      </w:r>
      <w:r w:rsidR="001B2008">
        <w:t>а</w:t>
      </w:r>
      <w:r w:rsidR="005B52BA" w:rsidRPr="00C316AD">
        <w:t>rt</w:t>
      </w:r>
      <w:r w:rsidR="001B2008">
        <w:t>а</w:t>
      </w:r>
      <w:proofErr w:type="spellEnd"/>
      <w:r w:rsidR="005B52BA" w:rsidRPr="00C316AD">
        <w:t xml:space="preserve"> EE, що працюються із базою даних у форматі СКБД </w:t>
      </w:r>
      <w:proofErr w:type="spellStart"/>
      <w:r w:rsidR="005B52BA" w:rsidRPr="00C316AD">
        <w:t>MySQL</w:t>
      </w:r>
      <w:proofErr w:type="spellEnd"/>
      <w:r w:rsidR="005B52BA" w:rsidRPr="00C316AD">
        <w:t>.</w:t>
      </w:r>
    </w:p>
    <w:p w14:paraId="5502512C" w14:textId="77777777" w:rsidR="00FC117E" w:rsidRPr="00C316AD" w:rsidRDefault="00FC117E" w:rsidP="00316F27">
      <w:r>
        <w:t xml:space="preserve">Веб-застосунок </w:t>
      </w:r>
    </w:p>
    <w:p w14:paraId="54F0ED82" w14:textId="77777777" w:rsidR="00A33458" w:rsidRPr="00C316AD" w:rsidRDefault="005B52BA" w:rsidP="00316F27">
      <w:r w:rsidRPr="00C316AD">
        <w:t xml:space="preserve">Розгортання </w:t>
      </w:r>
      <w:r w:rsidR="00A33458" w:rsidRPr="00C316AD">
        <w:t>програмного забезпечення</w:t>
      </w:r>
      <w:r w:rsidRPr="00C316AD">
        <w:t xml:space="preserve"> можна здійснити </w:t>
      </w:r>
      <w:r w:rsidR="00A33458" w:rsidRPr="00C316AD">
        <w:t>відповідно до двох можливих варіантів:</w:t>
      </w:r>
    </w:p>
    <w:p w14:paraId="39D47CFA" w14:textId="77777777" w:rsidR="00A33458" w:rsidRPr="00C316AD" w:rsidRDefault="00A33458" w:rsidP="00F008D6">
      <w:pPr>
        <w:numPr>
          <w:ilvl w:val="0"/>
          <w:numId w:val="10"/>
        </w:numPr>
      </w:pPr>
      <w:r w:rsidRPr="00C316AD">
        <w:t>індивідуальне використання;</w:t>
      </w:r>
    </w:p>
    <w:p w14:paraId="27CB5A1D" w14:textId="77777777" w:rsidR="005B52BA" w:rsidRPr="00C316AD" w:rsidRDefault="005B52BA" w:rsidP="00F008D6">
      <w:pPr>
        <w:numPr>
          <w:ilvl w:val="0"/>
          <w:numId w:val="10"/>
        </w:numPr>
      </w:pPr>
      <w:r w:rsidRPr="00C316AD">
        <w:t xml:space="preserve"> </w:t>
      </w:r>
      <w:r w:rsidR="00A33458" w:rsidRPr="00C316AD">
        <w:t>спільне використання.</w:t>
      </w:r>
    </w:p>
    <w:p w14:paraId="3F4CD577" w14:textId="77777777" w:rsidR="00A33458" w:rsidRPr="00C316AD" w:rsidRDefault="00A33458" w:rsidP="00A33458">
      <w:r w:rsidRPr="00C316AD">
        <w:t>Індивідуальне використання передбачає розгортання всіх складових частин операційного середовища веб-застосунку (веб-сервера, СКБД, браузера) на одному комп’ютері. Для спільного використання на комп’ютері користувача встановлюється тільки браузер, а інші частини – розгортаються на віддаленому обладнанні. Також у спільному використанні необхідно реалізувати в системи окремі ролі для забезпечення можливості доступу до формування статистики. Це визначається тим, щ</w:t>
      </w:r>
      <w:r w:rsidR="004E1323" w:rsidRPr="00C316AD">
        <w:t>о статистична інформація потрібна перш за все керівництву кафедри, а також керівникам спеціальності та гарантам спеціальності.</w:t>
      </w:r>
    </w:p>
    <w:p w14:paraId="01A60249" w14:textId="77777777" w:rsidR="004E1323" w:rsidRPr="00C316AD" w:rsidRDefault="004E1323" w:rsidP="004E1323">
      <w:r w:rsidRPr="00C316AD">
        <w:t>Діаграма розгортання</w:t>
      </w:r>
      <w:r w:rsidR="00A13DA5">
        <w:t xml:space="preserve"> [39]</w:t>
      </w:r>
      <w:r w:rsidRPr="00C316AD">
        <w:t xml:space="preserve"> для індивідуального варіанту використання розробленого програмного забезпечення представлена на рис. 4.1.</w:t>
      </w:r>
    </w:p>
    <w:p w14:paraId="58B26C01" w14:textId="77777777" w:rsidR="004E1323" w:rsidRPr="00C316AD" w:rsidRDefault="004E1323" w:rsidP="004E1323"/>
    <w:p w14:paraId="4FE65920" w14:textId="77777777" w:rsidR="004E1323" w:rsidRPr="00C316AD" w:rsidRDefault="004E1323" w:rsidP="004E1323">
      <w:pPr>
        <w:pStyle w:val="Picture"/>
      </w:pPr>
      <w:r w:rsidRPr="00C316AD">
        <w:rPr>
          <w:noProof/>
          <w:lang w:val="en-US" w:eastAsia="en-US"/>
        </w:rPr>
        <w:lastRenderedPageBreak/>
        <w:drawing>
          <wp:inline distT="0" distB="0" distL="0" distR="0" wp14:anchorId="63FD3385" wp14:editId="03AE60D8">
            <wp:extent cx="4268065" cy="238113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7357" cy="2386315"/>
                    </a:xfrm>
                    <a:prstGeom prst="rect">
                      <a:avLst/>
                    </a:prstGeom>
                  </pic:spPr>
                </pic:pic>
              </a:graphicData>
            </a:graphic>
          </wp:inline>
        </w:drawing>
      </w:r>
    </w:p>
    <w:p w14:paraId="52F6021B" w14:textId="77777777" w:rsidR="004E1323" w:rsidRPr="00C316AD" w:rsidRDefault="004E1323" w:rsidP="004E1323">
      <w:pPr>
        <w:pStyle w:val="Picturenumber"/>
      </w:pPr>
      <w:r w:rsidRPr="00C316AD">
        <w:t xml:space="preserve">Рисунок 4.1 – Діаграма розгортання програмного забезпечення </w:t>
      </w:r>
      <w:r w:rsidRPr="00C316AD">
        <w:br/>
        <w:t>для індивідуального використання</w:t>
      </w:r>
    </w:p>
    <w:p w14:paraId="42BBABB6" w14:textId="77777777" w:rsidR="004E1323" w:rsidRPr="00C316AD" w:rsidRDefault="004E1323" w:rsidP="004E1323"/>
    <w:p w14:paraId="34B74028" w14:textId="77777777" w:rsidR="004E1323" w:rsidRPr="00C316AD" w:rsidRDefault="004E1323" w:rsidP="004E1323">
      <w:pPr>
        <w:jc w:val="left"/>
      </w:pPr>
      <w:r w:rsidRPr="00C316AD">
        <w:t>Діаграма розгортання для спільного варіанту використання розробленого програмного забезпечення представлена на рис. 4.2.</w:t>
      </w:r>
    </w:p>
    <w:p w14:paraId="75250C9B" w14:textId="77777777" w:rsidR="00A33458" w:rsidRPr="00C316AD" w:rsidRDefault="00A33458" w:rsidP="00A33458"/>
    <w:p w14:paraId="29617A7D" w14:textId="77777777" w:rsidR="000E6767" w:rsidRPr="00C316AD" w:rsidRDefault="000E6767" w:rsidP="000E6767">
      <w:pPr>
        <w:pStyle w:val="Picture"/>
      </w:pPr>
      <w:r w:rsidRPr="00C316AD">
        <w:rPr>
          <w:noProof/>
          <w:lang w:val="en-US" w:eastAsia="en-US"/>
        </w:rPr>
        <w:drawing>
          <wp:inline distT="0" distB="0" distL="0" distR="0" wp14:anchorId="53C5E4AE" wp14:editId="69E2D979">
            <wp:extent cx="4707890" cy="18528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6123" cy="1871882"/>
                    </a:xfrm>
                    <a:prstGeom prst="rect">
                      <a:avLst/>
                    </a:prstGeom>
                  </pic:spPr>
                </pic:pic>
              </a:graphicData>
            </a:graphic>
          </wp:inline>
        </w:drawing>
      </w:r>
    </w:p>
    <w:p w14:paraId="1BA4E1B5" w14:textId="77777777" w:rsidR="004E1323" w:rsidRPr="00C316AD" w:rsidRDefault="004E1323" w:rsidP="004E1323">
      <w:pPr>
        <w:pStyle w:val="Picturenumber"/>
      </w:pPr>
      <w:r w:rsidRPr="00C316AD">
        <w:t xml:space="preserve">Рисунок 4.2 – Діаграма розгортання програмного забезпечення </w:t>
      </w:r>
      <w:r w:rsidRPr="00C316AD">
        <w:br/>
        <w:t>для спільного використання</w:t>
      </w:r>
    </w:p>
    <w:p w14:paraId="1F739D7F" w14:textId="77777777" w:rsidR="004E1323" w:rsidRPr="00C316AD" w:rsidRDefault="004E1323" w:rsidP="00A33458"/>
    <w:p w14:paraId="316DC237" w14:textId="77777777" w:rsidR="00C316AD" w:rsidRPr="00C316AD" w:rsidRDefault="005B52BA" w:rsidP="00C316AD">
      <w:r w:rsidRPr="00C316AD">
        <w:t>В умовах в</w:t>
      </w:r>
      <w:r w:rsidR="00C316AD" w:rsidRPr="00C316AD">
        <w:t>едення бойових дій розташування</w:t>
      </w:r>
      <w:r w:rsidR="00316F27" w:rsidRPr="00C316AD">
        <w:t xml:space="preserve"> було відчуто </w:t>
      </w:r>
      <w:r w:rsidR="00C316AD" w:rsidRPr="00C316AD">
        <w:t>п</w:t>
      </w:r>
      <w:r w:rsidR="00316F27" w:rsidRPr="00C316AD">
        <w:t xml:space="preserve">ереваги сервісів, що розгорнуті у хмарі. </w:t>
      </w:r>
      <w:r w:rsidR="00C316AD" w:rsidRPr="00C316AD">
        <w:t xml:space="preserve">Розгортання застосунку у хмарному сервісі </w:t>
      </w:r>
      <w:proofErr w:type="spellStart"/>
      <w:r w:rsidR="00C316AD" w:rsidRPr="00C316AD">
        <w:t>дозовляє</w:t>
      </w:r>
      <w:proofErr w:type="spellEnd"/>
      <w:r w:rsidR="00C316AD" w:rsidRPr="00C316AD">
        <w:t xml:space="preserve"> </w:t>
      </w:r>
      <w:proofErr w:type="spellStart"/>
      <w:r w:rsidR="00C316AD" w:rsidRPr="00C316AD">
        <w:t>автоматузирвати</w:t>
      </w:r>
      <w:proofErr w:type="spellEnd"/>
      <w:r w:rsidR="00C316AD" w:rsidRPr="00C316AD">
        <w:t xml:space="preserve"> процеси «</w:t>
      </w:r>
      <w:proofErr w:type="spellStart"/>
      <w:r w:rsidR="00C316AD" w:rsidRPr="00C316AD">
        <w:t>delivery</w:t>
      </w:r>
      <w:proofErr w:type="spellEnd"/>
      <w:r w:rsidR="00C316AD" w:rsidRPr="00C316AD">
        <w:t>»</w:t>
      </w:r>
      <w:r w:rsidR="00C316AD">
        <w:t xml:space="preserve">, що дозволяє думати лише про завантаження нової версії програмного забезпечення до хмарного </w:t>
      </w:r>
      <w:proofErr w:type="spellStart"/>
      <w:r w:rsidR="00C316AD">
        <w:t>репозиторія</w:t>
      </w:r>
      <w:proofErr w:type="spellEnd"/>
      <w:r w:rsidR="00C316AD">
        <w:t xml:space="preserve"> </w:t>
      </w:r>
      <w:r w:rsidR="00C316AD">
        <w:rPr>
          <w:lang w:val="en-US"/>
        </w:rPr>
        <w:lastRenderedPageBreak/>
        <w:t>GitHub</w:t>
      </w:r>
      <w:r w:rsidR="00C316AD" w:rsidRPr="007932D6">
        <w:t xml:space="preserve">. </w:t>
      </w:r>
      <w:r w:rsidR="00C316AD">
        <w:t xml:space="preserve">Іншу роботу хмарні сервіси роблять самі. При такому підході можна створювати нові версії системи хоч щодня, тому що за символічну плату сервіс бере на себе всю роботу </w:t>
      </w:r>
      <w:r w:rsidR="00C316AD" w:rsidRPr="00C316AD">
        <w:t>[</w:t>
      </w:r>
      <w:r w:rsidR="00A13DA5">
        <w:t>40</w:t>
      </w:r>
      <w:r w:rsidR="00C316AD" w:rsidRPr="00C316AD">
        <w:t>]</w:t>
      </w:r>
      <w:r w:rsidR="00C316AD">
        <w:t xml:space="preserve">. </w:t>
      </w:r>
      <w:r w:rsidR="00C316AD" w:rsidRPr="00C316AD">
        <w:t>Оскільки обробка даних відбувається на сервері, можна легко додати додаткові сервери для обробки збільшеного обсягу даних, якщо це стане необхідним. Крім того, завдяки централізованому сховищу даних, управління даними та забезпечення їх цілісності стає набагато простіше.</w:t>
      </w:r>
    </w:p>
    <w:p w14:paraId="5AC090D8" w14:textId="77777777" w:rsidR="00316F27" w:rsidRPr="00C316AD" w:rsidRDefault="00C316AD" w:rsidP="00316F27">
      <w:r>
        <w:t xml:space="preserve">У випадку індивідуального використання роботу з завантаження нової версії веб-застосунку прийдеться робити або самостійно за інструкцією, або використовуючи засоби, які дозволяють управляти </w:t>
      </w:r>
      <w:proofErr w:type="spellStart"/>
      <w:r>
        <w:t>компютера</w:t>
      </w:r>
      <w:proofErr w:type="spellEnd"/>
      <w:r>
        <w:t xml:space="preserve"> дистанційно (наприклад, </w:t>
      </w:r>
      <w:proofErr w:type="spellStart"/>
      <w:r>
        <w:rPr>
          <w:lang w:val="en-US"/>
        </w:rPr>
        <w:t>Te</w:t>
      </w:r>
      <w:proofErr w:type="spellEnd"/>
      <w:r w:rsidR="001B2008" w:rsidRPr="007932D6">
        <w:t>а</w:t>
      </w:r>
      <w:proofErr w:type="spellStart"/>
      <w:r>
        <w:rPr>
          <w:lang w:val="en-US"/>
        </w:rPr>
        <w:t>mviewer</w:t>
      </w:r>
      <w:proofErr w:type="spellEnd"/>
      <w:r w:rsidRPr="007932D6">
        <w:t xml:space="preserve"> [</w:t>
      </w:r>
      <w:r w:rsidR="00A13DA5">
        <w:t>41</w:t>
      </w:r>
      <w:r w:rsidRPr="007932D6">
        <w:t>]</w:t>
      </w:r>
      <w:r w:rsidR="00316F27" w:rsidRPr="00C316AD">
        <w:t xml:space="preserve">. </w:t>
      </w:r>
    </w:p>
    <w:p w14:paraId="288198A5" w14:textId="77777777" w:rsidR="00316F27" w:rsidRPr="00C316AD" w:rsidRDefault="00316F27" w:rsidP="00316F27">
      <w:r w:rsidRPr="00C316AD">
        <w:t xml:space="preserve">Для розгортання серверної частини системи було використано контейнер </w:t>
      </w:r>
      <w:proofErr w:type="spellStart"/>
      <w:r w:rsidRPr="00C316AD">
        <w:t>сервлетів</w:t>
      </w:r>
      <w:proofErr w:type="spellEnd"/>
      <w:r w:rsidRPr="00C316AD">
        <w:t xml:space="preserve"> </w:t>
      </w:r>
      <w:proofErr w:type="spellStart"/>
      <w:r w:rsidR="001B2008">
        <w:t>А</w:t>
      </w:r>
      <w:r w:rsidRPr="00C316AD">
        <w:t>p</w:t>
      </w:r>
      <w:r w:rsidR="001B2008">
        <w:t>а</w:t>
      </w:r>
      <w:r w:rsidRPr="00C316AD">
        <w:t>che</w:t>
      </w:r>
      <w:proofErr w:type="spellEnd"/>
      <w:r w:rsidRPr="00C316AD">
        <w:t xml:space="preserve"> </w:t>
      </w:r>
      <w:proofErr w:type="spellStart"/>
      <w:r w:rsidRPr="00C316AD">
        <w:t>Tomc</w:t>
      </w:r>
      <w:r w:rsidR="001B2008">
        <w:t>а</w:t>
      </w:r>
      <w:r w:rsidRPr="00C316AD">
        <w:t>t</w:t>
      </w:r>
      <w:proofErr w:type="spellEnd"/>
      <w:r w:rsidRPr="00C316AD">
        <w:t xml:space="preserve"> </w:t>
      </w:r>
      <w:r w:rsidR="00C316AD" w:rsidRPr="007932D6">
        <w:rPr>
          <w:lang w:val="ru-RU"/>
        </w:rPr>
        <w:t>10.1.12</w:t>
      </w:r>
      <w:r w:rsidRPr="00C316AD">
        <w:t xml:space="preserve"> [</w:t>
      </w:r>
      <w:r w:rsidR="00A13DA5">
        <w:t>42</w:t>
      </w:r>
      <w:r w:rsidRPr="00C316AD">
        <w:t xml:space="preserve">]. </w:t>
      </w:r>
      <w:r w:rsidR="00C316AD">
        <w:t xml:space="preserve">Ця версія вже працює на компонентах </w:t>
      </w:r>
      <w:proofErr w:type="spellStart"/>
      <w:r w:rsidR="00C316AD">
        <w:rPr>
          <w:lang w:val="ru-RU"/>
        </w:rPr>
        <w:t>мови</w:t>
      </w:r>
      <w:proofErr w:type="spellEnd"/>
      <w:r w:rsidR="00C316AD">
        <w:rPr>
          <w:lang w:val="ru-RU"/>
        </w:rPr>
        <w:t xml:space="preserve"> </w:t>
      </w:r>
      <w:r w:rsidR="00C316AD">
        <w:rPr>
          <w:lang w:val="en-US"/>
        </w:rPr>
        <w:t>J</w:t>
      </w:r>
      <w:r w:rsidR="001B2008" w:rsidRPr="007932D6">
        <w:rPr>
          <w:lang w:val="ru-RU"/>
        </w:rPr>
        <w:t>а</w:t>
      </w:r>
      <w:r w:rsidR="00C316AD">
        <w:rPr>
          <w:lang w:val="en-US"/>
        </w:rPr>
        <w:t>k</w:t>
      </w:r>
      <w:r w:rsidR="001B2008" w:rsidRPr="007932D6">
        <w:rPr>
          <w:lang w:val="ru-RU"/>
        </w:rPr>
        <w:t>а</w:t>
      </w:r>
      <w:r w:rsidR="00C316AD">
        <w:rPr>
          <w:lang w:val="en-US"/>
        </w:rPr>
        <w:t>rt</w:t>
      </w:r>
      <w:r w:rsidR="001B2008" w:rsidRPr="007932D6">
        <w:rPr>
          <w:lang w:val="ru-RU"/>
        </w:rPr>
        <w:t>а</w:t>
      </w:r>
      <w:r w:rsidR="00C316AD" w:rsidRPr="007932D6">
        <w:rPr>
          <w:lang w:val="ru-RU"/>
        </w:rPr>
        <w:t xml:space="preserve"> </w:t>
      </w:r>
      <w:r w:rsidR="00C316AD">
        <w:rPr>
          <w:lang w:val="en-US"/>
        </w:rPr>
        <w:t>EE</w:t>
      </w:r>
      <w:r w:rsidR="00C316AD" w:rsidRPr="007932D6">
        <w:rPr>
          <w:lang w:val="ru-RU"/>
        </w:rPr>
        <w:t xml:space="preserve"> 9</w:t>
      </w:r>
      <w:r w:rsidR="00C316AD">
        <w:t>. З одного боку це крок вперед, а з іншого – це потребує перегляду коду інших частин веб-застосунку, тому що вони не будуть працювати на цьому сервері.</w:t>
      </w:r>
      <w:r w:rsidR="002016E7">
        <w:t xml:space="preserve"> </w:t>
      </w:r>
      <w:proofErr w:type="spellStart"/>
      <w:r w:rsidR="002016E7">
        <w:t>А</w:t>
      </w:r>
      <w:r w:rsidRPr="00C316AD">
        <w:t>p</w:t>
      </w:r>
      <w:r w:rsidR="001B2008">
        <w:t>а</w:t>
      </w:r>
      <w:r w:rsidRPr="00C316AD">
        <w:t>che</w:t>
      </w:r>
      <w:proofErr w:type="spellEnd"/>
      <w:r w:rsidRPr="00C316AD">
        <w:t xml:space="preserve"> </w:t>
      </w:r>
      <w:proofErr w:type="spellStart"/>
      <w:r w:rsidRPr="00C316AD">
        <w:t>Tomc</w:t>
      </w:r>
      <w:r w:rsidR="001B2008">
        <w:t>а</w:t>
      </w:r>
      <w:r w:rsidRPr="00C316AD">
        <w:t>t</w:t>
      </w:r>
      <w:proofErr w:type="spellEnd"/>
      <w:r w:rsidRPr="00C316AD">
        <w:t xml:space="preserve"> обраний тому, що цей веб-сервер </w:t>
      </w:r>
      <w:r w:rsidR="002016E7">
        <w:t xml:space="preserve">найбільш розповсюджений серед хмарних сервісів, наряду із СКБД </w:t>
      </w:r>
      <w:r w:rsidR="002016E7">
        <w:rPr>
          <w:lang w:val="en-US"/>
        </w:rPr>
        <w:t>MySQL</w:t>
      </w:r>
      <w:r w:rsidR="002016E7" w:rsidRPr="007932D6">
        <w:t>.</w:t>
      </w:r>
      <w:r w:rsidR="002016E7">
        <w:t xml:space="preserve"> Тобто його вибір важливий саме для спільного застосування. Для індивідуального створюватися файл із статистикою, який або можна буде відкрити на диску, або відправити на пошту, яку користувач введе у діалозі. Також в якості переваг індивідуального варіанту є те, що його робота</w:t>
      </w:r>
      <w:r w:rsidRPr="00C316AD">
        <w:t xml:space="preserve"> вимагає менше ресурсів для розгортання та підтримки, оскільки немає потреби у додаткових серверах для обробки великого обсягу даних. </w:t>
      </w:r>
      <w:r w:rsidR="002016E7">
        <w:t xml:space="preserve">Це варіант набагато дешевший з точки зору витрат на </w:t>
      </w:r>
      <w:r w:rsidRPr="00C316AD">
        <w:t>інфраструктуру.</w:t>
      </w:r>
      <w:r w:rsidR="002016E7">
        <w:t xml:space="preserve"> Також в ньому легше організувати забезпечення авторизації користувачів.</w:t>
      </w:r>
    </w:p>
    <w:p w14:paraId="0EC9B42E" w14:textId="77777777" w:rsidR="00316F27" w:rsidRPr="00C316AD" w:rsidRDefault="00316F27" w:rsidP="00316F27">
      <w:r w:rsidRPr="00C316AD">
        <w:t>Мінімальні вимоги до клієнтського комп'ютера:</w:t>
      </w:r>
    </w:p>
    <w:p w14:paraId="6B121210" w14:textId="77777777" w:rsidR="00316F27" w:rsidRPr="002016E7" w:rsidRDefault="00316F27" w:rsidP="002016E7">
      <w:r w:rsidRPr="002016E7">
        <w:t xml:space="preserve">процесор </w:t>
      </w:r>
      <w:proofErr w:type="spellStart"/>
      <w:r w:rsidRPr="002016E7">
        <w:t>Intel</w:t>
      </w:r>
      <w:proofErr w:type="spellEnd"/>
      <w:r w:rsidRPr="002016E7">
        <w:t xml:space="preserve"> </w:t>
      </w:r>
      <w:proofErr w:type="spellStart"/>
      <w:r w:rsidRPr="002016E7">
        <w:t>Core</w:t>
      </w:r>
      <w:proofErr w:type="spellEnd"/>
      <w:r w:rsidRPr="002016E7">
        <w:t xml:space="preserve"> i5</w:t>
      </w:r>
      <w:r w:rsidR="002016E7" w:rsidRPr="002016E7">
        <w:t xml:space="preserve"> або i5</w:t>
      </w:r>
      <w:r w:rsidRPr="002016E7">
        <w:t xml:space="preserve">, </w:t>
      </w:r>
      <w:proofErr w:type="spellStart"/>
      <w:r w:rsidRPr="002016E7">
        <w:t>Intel</w:t>
      </w:r>
      <w:proofErr w:type="spellEnd"/>
      <w:r w:rsidRPr="002016E7">
        <w:t xml:space="preserve"> </w:t>
      </w:r>
      <w:proofErr w:type="spellStart"/>
      <w:r w:rsidRPr="002016E7">
        <w:t>Xeon</w:t>
      </w:r>
      <w:proofErr w:type="spellEnd"/>
      <w:r w:rsidRPr="002016E7">
        <w:t xml:space="preserve"> або </w:t>
      </w:r>
      <w:proofErr w:type="spellStart"/>
      <w:r w:rsidRPr="002016E7">
        <w:t>Intel</w:t>
      </w:r>
      <w:proofErr w:type="spellEnd"/>
      <w:r w:rsidRPr="002016E7">
        <w:t xml:space="preserve"> </w:t>
      </w:r>
      <w:proofErr w:type="spellStart"/>
      <w:r w:rsidRPr="002016E7">
        <w:t>Core</w:t>
      </w:r>
      <w:proofErr w:type="spellEnd"/>
      <w:r w:rsidRPr="002016E7">
        <w:t xml:space="preserve"> </w:t>
      </w:r>
      <w:r w:rsidRPr="002016E7">
        <w:br/>
      </w:r>
      <w:proofErr w:type="spellStart"/>
      <w:r w:rsidRPr="002016E7">
        <w:t>Duo</w:t>
      </w:r>
      <w:proofErr w:type="spellEnd"/>
      <w:r w:rsidRPr="002016E7">
        <w:t xml:space="preserve"> </w:t>
      </w:r>
      <w:r w:rsidR="002016E7" w:rsidRPr="002016E7">
        <w:t>2</w:t>
      </w:r>
      <w:r w:rsidRPr="002016E7">
        <w:t>,</w:t>
      </w:r>
      <w:r w:rsidR="002016E7" w:rsidRPr="002016E7">
        <w:t>3</w:t>
      </w:r>
      <w:r w:rsidRPr="002016E7">
        <w:t xml:space="preserve"> ГГц;</w:t>
      </w:r>
    </w:p>
    <w:p w14:paraId="2F4BE959" w14:textId="77777777" w:rsidR="00316F27" w:rsidRPr="002016E7" w:rsidRDefault="00316F27" w:rsidP="002016E7">
      <w:r w:rsidRPr="002016E7">
        <w:t>тип операційної системи будь який;</w:t>
      </w:r>
    </w:p>
    <w:p w14:paraId="0E43C6CA" w14:textId="77777777" w:rsidR="00316F27" w:rsidRPr="002016E7" w:rsidRDefault="00316F27" w:rsidP="002016E7">
      <w:r w:rsidRPr="002016E7">
        <w:lastRenderedPageBreak/>
        <w:t xml:space="preserve">доступ до мережі </w:t>
      </w:r>
      <w:proofErr w:type="spellStart"/>
      <w:r w:rsidRPr="002016E7">
        <w:t>Internet</w:t>
      </w:r>
      <w:proofErr w:type="spellEnd"/>
      <w:r w:rsidRPr="002016E7">
        <w:t>;</w:t>
      </w:r>
    </w:p>
    <w:p w14:paraId="592DE37C" w14:textId="77777777" w:rsidR="00316F27" w:rsidRPr="002016E7" w:rsidRDefault="00316F27" w:rsidP="002016E7">
      <w:r w:rsidRPr="002016E7">
        <w:t>наявність браузера, що підтримує HTML5.</w:t>
      </w:r>
    </w:p>
    <w:p w14:paraId="507CFD6A" w14:textId="77777777" w:rsidR="002016E7" w:rsidRDefault="002016E7" w:rsidP="00316F27">
      <w:pPr>
        <w:rPr>
          <w:szCs w:val="28"/>
        </w:rPr>
      </w:pPr>
      <w:r>
        <w:rPr>
          <w:szCs w:val="28"/>
        </w:rPr>
        <w:t xml:space="preserve">Щодо вимог до апаратних засобів, то знову це залежить від варіанту розгортання. При спільному використанні це питання взагалі не потребує вирішення – забезпечення можливості установки визначать самі власники хмарного сервісу. </w:t>
      </w:r>
    </w:p>
    <w:p w14:paraId="66129E87" w14:textId="77777777" w:rsidR="00316F27" w:rsidRPr="00C316AD" w:rsidRDefault="002016E7" w:rsidP="003F1469">
      <w:r>
        <w:rPr>
          <w:szCs w:val="28"/>
        </w:rPr>
        <w:t xml:space="preserve">У випадку індивідуального розгортання </w:t>
      </w:r>
      <w:r w:rsidR="0069034E">
        <w:rPr>
          <w:szCs w:val="28"/>
        </w:rPr>
        <w:t>в</w:t>
      </w:r>
      <w:r w:rsidR="00316F27" w:rsidRPr="00C316AD">
        <w:rPr>
          <w:szCs w:val="28"/>
        </w:rPr>
        <w:t xml:space="preserve">имоги </w:t>
      </w:r>
      <w:r w:rsidR="0069034E">
        <w:rPr>
          <w:szCs w:val="28"/>
        </w:rPr>
        <w:t xml:space="preserve">до комп’ютера визначаються вимогами до самого «вибагливого» елемента серед трьох – браузера, </w:t>
      </w:r>
      <w:r w:rsidR="001B2008" w:rsidRPr="007932D6">
        <w:rPr>
          <w:szCs w:val="28"/>
          <w:lang w:val="ru-RU"/>
        </w:rPr>
        <w:t>А</w:t>
      </w:r>
      <w:r w:rsidR="0069034E">
        <w:rPr>
          <w:szCs w:val="28"/>
          <w:lang w:val="en-US"/>
        </w:rPr>
        <w:t>p</w:t>
      </w:r>
      <w:r w:rsidR="001B2008" w:rsidRPr="007932D6">
        <w:rPr>
          <w:szCs w:val="28"/>
          <w:lang w:val="ru-RU"/>
        </w:rPr>
        <w:t>а</w:t>
      </w:r>
      <w:proofErr w:type="spellStart"/>
      <w:r w:rsidR="0069034E">
        <w:rPr>
          <w:szCs w:val="28"/>
          <w:lang w:val="en-US"/>
        </w:rPr>
        <w:t>che</w:t>
      </w:r>
      <w:proofErr w:type="spellEnd"/>
      <w:r w:rsidR="0069034E" w:rsidRPr="007932D6">
        <w:rPr>
          <w:szCs w:val="28"/>
          <w:lang w:val="ru-RU"/>
        </w:rPr>
        <w:t xml:space="preserve"> </w:t>
      </w:r>
      <w:r w:rsidR="0069034E">
        <w:rPr>
          <w:szCs w:val="28"/>
          <w:lang w:val="en-US"/>
        </w:rPr>
        <w:t>Tomc</w:t>
      </w:r>
      <w:r w:rsidR="001B2008" w:rsidRPr="007932D6">
        <w:rPr>
          <w:szCs w:val="28"/>
          <w:lang w:val="ru-RU"/>
        </w:rPr>
        <w:t>а</w:t>
      </w:r>
      <w:r w:rsidR="0069034E">
        <w:rPr>
          <w:szCs w:val="28"/>
          <w:lang w:val="en-US"/>
        </w:rPr>
        <w:t>t</w:t>
      </w:r>
      <w:r w:rsidR="0069034E" w:rsidRPr="007932D6">
        <w:rPr>
          <w:szCs w:val="28"/>
          <w:lang w:val="ru-RU"/>
        </w:rPr>
        <w:t xml:space="preserve"> 10.1</w:t>
      </w:r>
      <w:r w:rsidR="0069034E">
        <w:rPr>
          <w:szCs w:val="28"/>
        </w:rPr>
        <w:t xml:space="preserve">, сервер СКБД </w:t>
      </w:r>
      <w:r w:rsidR="0069034E">
        <w:rPr>
          <w:szCs w:val="28"/>
          <w:lang w:val="en-US"/>
        </w:rPr>
        <w:t>MySQL</w:t>
      </w:r>
      <w:r w:rsidR="0069034E" w:rsidRPr="007932D6">
        <w:rPr>
          <w:szCs w:val="28"/>
          <w:lang w:val="ru-RU"/>
        </w:rPr>
        <w:t xml:space="preserve"> 8. </w:t>
      </w:r>
      <w:proofErr w:type="spellStart"/>
      <w:r w:rsidR="0069034E" w:rsidRPr="007932D6">
        <w:rPr>
          <w:szCs w:val="28"/>
          <w:lang w:val="ru-RU"/>
        </w:rPr>
        <w:t>Переможцем</w:t>
      </w:r>
      <w:proofErr w:type="spellEnd"/>
      <w:r w:rsidR="0069034E" w:rsidRPr="007932D6">
        <w:rPr>
          <w:szCs w:val="28"/>
          <w:lang w:val="ru-RU"/>
        </w:rPr>
        <w:t xml:space="preserve"> </w:t>
      </w:r>
      <w:r w:rsidR="0069034E">
        <w:rPr>
          <w:szCs w:val="28"/>
        </w:rPr>
        <w:t xml:space="preserve">є сервер СКБД </w:t>
      </w:r>
      <w:r w:rsidR="0069034E">
        <w:rPr>
          <w:szCs w:val="28"/>
          <w:lang w:val="en-US"/>
        </w:rPr>
        <w:t>MySQL</w:t>
      </w:r>
      <w:r w:rsidR="0069034E" w:rsidRPr="007932D6">
        <w:rPr>
          <w:szCs w:val="28"/>
          <w:lang w:val="ru-RU"/>
        </w:rPr>
        <w:t xml:space="preserve"> 8</w:t>
      </w:r>
      <w:r w:rsidR="0069034E">
        <w:rPr>
          <w:szCs w:val="28"/>
        </w:rPr>
        <w:t xml:space="preserve">, вимоги для розгортання якого </w:t>
      </w:r>
      <w:r w:rsidR="0069034E" w:rsidRPr="007932D6">
        <w:rPr>
          <w:szCs w:val="28"/>
          <w:lang w:val="ru-RU"/>
        </w:rPr>
        <w:t xml:space="preserve">є </w:t>
      </w:r>
      <w:r w:rsidR="0069034E">
        <w:rPr>
          <w:szCs w:val="28"/>
        </w:rPr>
        <w:t>найбільшим.</w:t>
      </w:r>
      <w:r w:rsidR="003F1469">
        <w:rPr>
          <w:szCs w:val="28"/>
        </w:rPr>
        <w:t xml:space="preserve"> </w:t>
      </w:r>
      <w:r w:rsidR="00316F27" w:rsidRPr="00C316AD">
        <w:t xml:space="preserve">Вимоги до обладнання для встановлення </w:t>
      </w:r>
      <w:r w:rsidR="003F1469">
        <w:t xml:space="preserve">серверу </w:t>
      </w:r>
      <w:proofErr w:type="spellStart"/>
      <w:r w:rsidR="00316F27" w:rsidRPr="00C316AD">
        <w:t>MySQL</w:t>
      </w:r>
      <w:proofErr w:type="spellEnd"/>
      <w:r w:rsidR="00316F27" w:rsidRPr="00C316AD">
        <w:t xml:space="preserve"> </w:t>
      </w:r>
      <w:r w:rsidR="003F1469">
        <w:t>наступні</w:t>
      </w:r>
      <w:r w:rsidR="00316F27" w:rsidRPr="00C316AD">
        <w:t>:</w:t>
      </w:r>
    </w:p>
    <w:p w14:paraId="735884C5" w14:textId="77777777" w:rsidR="00316F27" w:rsidRPr="00C316AD" w:rsidRDefault="00316F27" w:rsidP="00F008D6">
      <w:pPr>
        <w:numPr>
          <w:ilvl w:val="0"/>
          <w:numId w:val="2"/>
        </w:numPr>
        <w:ind w:left="-141"/>
      </w:pPr>
      <w:r w:rsidRPr="00C316AD">
        <w:t xml:space="preserve">ОЗУ: 3 </w:t>
      </w:r>
      <w:proofErr w:type="spellStart"/>
      <w:r w:rsidRPr="00C316AD">
        <w:t>Гб</w:t>
      </w:r>
      <w:proofErr w:type="spellEnd"/>
      <w:r w:rsidRPr="00C316AD">
        <w:t xml:space="preserve"> (пропонується 8 ГБ);</w:t>
      </w:r>
    </w:p>
    <w:p w14:paraId="25EA70B4" w14:textId="77777777" w:rsidR="00316F27" w:rsidRPr="00C316AD" w:rsidRDefault="00316F27" w:rsidP="00F008D6">
      <w:pPr>
        <w:numPr>
          <w:ilvl w:val="0"/>
          <w:numId w:val="2"/>
        </w:numPr>
        <w:ind w:left="-141"/>
      </w:pPr>
      <w:r w:rsidRPr="00C316AD">
        <w:t xml:space="preserve">графічні прискорювачі: </w:t>
      </w:r>
      <w:proofErr w:type="spellStart"/>
      <w:r w:rsidRPr="00C316AD">
        <w:t>nVidi</w:t>
      </w:r>
      <w:r w:rsidR="001B2008">
        <w:t>а</w:t>
      </w:r>
      <w:proofErr w:type="spellEnd"/>
      <w:r w:rsidRPr="00C316AD">
        <w:t xml:space="preserve"> або </w:t>
      </w:r>
      <w:r w:rsidR="001B2008">
        <w:t>А</w:t>
      </w:r>
      <w:r w:rsidRPr="00C316AD">
        <w:t xml:space="preserve">TI з підтримкою </w:t>
      </w:r>
      <w:proofErr w:type="spellStart"/>
      <w:r w:rsidRPr="00C316AD">
        <w:t>OpenGL</w:t>
      </w:r>
      <w:proofErr w:type="spellEnd"/>
      <w:r w:rsidRPr="00C316AD">
        <w:t xml:space="preserve"> 1.5 або вище;</w:t>
      </w:r>
    </w:p>
    <w:p w14:paraId="2DF27C0A" w14:textId="77777777" w:rsidR="00316F27" w:rsidRPr="00C316AD" w:rsidRDefault="00316F27" w:rsidP="00F008D6">
      <w:pPr>
        <w:numPr>
          <w:ilvl w:val="0"/>
          <w:numId w:val="2"/>
        </w:numPr>
        <w:ind w:left="-141"/>
      </w:pPr>
      <w:r w:rsidRPr="00C316AD">
        <w:t>роздільна здатність дисплея: рекомендується 1280 × 1024, мінімально 1024 × 768.</w:t>
      </w:r>
    </w:p>
    <w:p w14:paraId="4A8D4C85" w14:textId="77777777" w:rsidR="00316F27" w:rsidRDefault="00316F27" w:rsidP="00316F27">
      <w:pPr>
        <w:pStyle w:val="a2"/>
        <w:numPr>
          <w:ilvl w:val="0"/>
          <w:numId w:val="0"/>
        </w:numPr>
        <w:ind w:firstLine="709"/>
      </w:pPr>
      <w:r w:rsidRPr="00C316AD">
        <w:rPr>
          <w:szCs w:val="28"/>
        </w:rPr>
        <w:t xml:space="preserve">Для доступу до програми потрібно відкрити браузер і перейти за </w:t>
      </w:r>
      <w:proofErr w:type="spellStart"/>
      <w:r w:rsidRPr="00C316AD">
        <w:rPr>
          <w:szCs w:val="28"/>
        </w:rPr>
        <w:t>адресою</w:t>
      </w:r>
      <w:proofErr w:type="spellEnd"/>
      <w:r w:rsidRPr="00C316AD">
        <w:rPr>
          <w:szCs w:val="28"/>
        </w:rPr>
        <w:t xml:space="preserve">: </w:t>
      </w:r>
      <w:hyperlink w:history="1">
        <w:r w:rsidRPr="00C316AD">
          <w:t>https: // {</w:t>
        </w:r>
        <w:proofErr w:type="spellStart"/>
        <w:r w:rsidRPr="00C316AD">
          <w:t>ім'я_хостінга</w:t>
        </w:r>
        <w:proofErr w:type="spellEnd"/>
        <w:r w:rsidRPr="00C316AD">
          <w:t>}: {порт} / SLDOCS /</w:t>
        </w:r>
      </w:hyperlink>
      <w:r w:rsidRPr="00C316AD">
        <w:t>.</w:t>
      </w:r>
    </w:p>
    <w:p w14:paraId="29BD6FB2" w14:textId="77777777" w:rsidR="003F1469" w:rsidRPr="00C316AD" w:rsidRDefault="003F1469" w:rsidP="00316F27">
      <w:pPr>
        <w:pStyle w:val="a2"/>
        <w:numPr>
          <w:ilvl w:val="0"/>
          <w:numId w:val="0"/>
        </w:numPr>
        <w:ind w:firstLine="709"/>
        <w:rPr>
          <w:szCs w:val="28"/>
        </w:rPr>
      </w:pPr>
      <w:r>
        <w:t>Варто зауважити, що для розгортання підходить будь-який сучасний ноутбук або стаціонарний комп’ютер, який можна вибрати для прикладу тут [</w:t>
      </w:r>
      <w:r w:rsidR="00A13DA5">
        <w:t>43</w:t>
      </w:r>
      <w:r>
        <w:t>].</w:t>
      </w:r>
    </w:p>
    <w:p w14:paraId="6372D049" w14:textId="77777777" w:rsidR="00316F27" w:rsidRPr="00C316AD" w:rsidRDefault="00316F27" w:rsidP="00316F27">
      <w:pPr>
        <w:pStyle w:val="CenterNormal"/>
        <w:rPr>
          <w:lang w:val="uk-UA"/>
        </w:rPr>
      </w:pPr>
    </w:p>
    <w:p w14:paraId="46AD6B71" w14:textId="77777777" w:rsidR="00316F27" w:rsidRPr="007932D6" w:rsidRDefault="00316F27" w:rsidP="00316F27">
      <w:pPr>
        <w:pStyle w:val="20"/>
        <w:rPr>
          <w:rFonts w:cs="Times New Roman"/>
          <w:lang w:val="ru-RU"/>
        </w:rPr>
      </w:pPr>
      <w:bookmarkStart w:id="61" w:name="_Toc74494754"/>
      <w:bookmarkStart w:id="62" w:name="_Toc90548927"/>
      <w:bookmarkStart w:id="63" w:name="_Toc167491289"/>
      <w:bookmarkStart w:id="64" w:name="_Toc169612937"/>
      <w:r w:rsidRPr="007932D6">
        <w:rPr>
          <w:rFonts w:cs="Times New Roman"/>
          <w:lang w:val="ru-RU"/>
        </w:rPr>
        <w:t xml:space="preserve">4.2 </w:t>
      </w:r>
      <w:proofErr w:type="spellStart"/>
      <w:r w:rsidRPr="007932D6">
        <w:rPr>
          <w:rFonts w:cs="Times New Roman"/>
          <w:lang w:val="ru-RU"/>
        </w:rPr>
        <w:t>Опис</w:t>
      </w:r>
      <w:proofErr w:type="spellEnd"/>
      <w:r w:rsidRPr="007932D6">
        <w:rPr>
          <w:rFonts w:cs="Times New Roman"/>
          <w:lang w:val="ru-RU"/>
        </w:rPr>
        <w:t xml:space="preserve"> </w:t>
      </w:r>
      <w:r w:rsidR="003F1469" w:rsidRPr="007932D6">
        <w:rPr>
          <w:rFonts w:cs="Times New Roman"/>
          <w:lang w:val="ru-RU"/>
        </w:rPr>
        <w:t xml:space="preserve">порядку </w:t>
      </w:r>
      <w:proofErr w:type="spellStart"/>
      <w:r w:rsidR="003F1469" w:rsidRPr="007932D6">
        <w:rPr>
          <w:rFonts w:cs="Times New Roman"/>
          <w:lang w:val="ru-RU"/>
        </w:rPr>
        <w:t>використання</w:t>
      </w:r>
      <w:proofErr w:type="spellEnd"/>
      <w:r w:rsidR="003F1469" w:rsidRPr="007932D6">
        <w:rPr>
          <w:rFonts w:cs="Times New Roman"/>
          <w:lang w:val="ru-RU"/>
        </w:rPr>
        <w:t xml:space="preserve"> </w:t>
      </w:r>
      <w:proofErr w:type="spellStart"/>
      <w:r w:rsidR="003F1469" w:rsidRPr="007932D6">
        <w:rPr>
          <w:rFonts w:cs="Times New Roman"/>
          <w:lang w:val="ru-RU"/>
        </w:rPr>
        <w:t>функціоналу</w:t>
      </w:r>
      <w:proofErr w:type="spellEnd"/>
      <w:r w:rsidR="003F1469" w:rsidRPr="007932D6">
        <w:rPr>
          <w:rFonts w:cs="Times New Roman"/>
          <w:lang w:val="ru-RU"/>
        </w:rPr>
        <w:t xml:space="preserve"> </w:t>
      </w:r>
      <w:proofErr w:type="spellStart"/>
      <w:r w:rsidR="003F1469" w:rsidRPr="007932D6">
        <w:rPr>
          <w:rFonts w:cs="Times New Roman"/>
          <w:lang w:val="ru-RU"/>
        </w:rPr>
        <w:t>програмного</w:t>
      </w:r>
      <w:proofErr w:type="spellEnd"/>
      <w:r w:rsidR="003F1469" w:rsidRPr="007932D6">
        <w:rPr>
          <w:rFonts w:cs="Times New Roman"/>
          <w:lang w:val="ru-RU"/>
        </w:rPr>
        <w:t xml:space="preserve"> </w:t>
      </w:r>
      <w:proofErr w:type="spellStart"/>
      <w:r w:rsidR="003F1469" w:rsidRPr="007932D6">
        <w:rPr>
          <w:rFonts w:cs="Times New Roman"/>
          <w:lang w:val="ru-RU"/>
        </w:rPr>
        <w:t>забезпечення</w:t>
      </w:r>
      <w:proofErr w:type="spellEnd"/>
      <w:r w:rsidR="003F1469" w:rsidRPr="007932D6">
        <w:rPr>
          <w:rFonts w:cs="Times New Roman"/>
          <w:lang w:val="ru-RU"/>
        </w:rPr>
        <w:t xml:space="preserve"> </w:t>
      </w:r>
      <w:bookmarkEnd w:id="61"/>
      <w:bookmarkEnd w:id="62"/>
      <w:bookmarkEnd w:id="63"/>
      <w:r w:rsidR="003F1469" w:rsidRPr="007932D6">
        <w:rPr>
          <w:rFonts w:cs="Times New Roman"/>
          <w:lang w:val="ru-RU"/>
        </w:rPr>
        <w:t xml:space="preserve">для </w:t>
      </w:r>
      <w:proofErr w:type="spellStart"/>
      <w:r w:rsidR="003F1469" w:rsidRPr="007932D6">
        <w:rPr>
          <w:rFonts w:cs="Times New Roman"/>
          <w:lang w:val="ru-RU"/>
        </w:rPr>
        <w:t>формування</w:t>
      </w:r>
      <w:proofErr w:type="spellEnd"/>
      <w:r w:rsidR="003F1469" w:rsidRPr="007932D6">
        <w:rPr>
          <w:rFonts w:cs="Times New Roman"/>
          <w:lang w:val="ru-RU"/>
        </w:rPr>
        <w:t xml:space="preserve"> статистики</w:t>
      </w:r>
      <w:bookmarkEnd w:id="64"/>
    </w:p>
    <w:p w14:paraId="05FFAF9C" w14:textId="77777777" w:rsidR="003F1469" w:rsidRPr="00C316AD" w:rsidRDefault="003F1469" w:rsidP="003F1469">
      <w:r>
        <w:t xml:space="preserve">Для початку роботи із системою, необхідно </w:t>
      </w:r>
      <w:r w:rsidRPr="00C316AD">
        <w:t xml:space="preserve">пройти процес </w:t>
      </w:r>
      <w:r>
        <w:t xml:space="preserve">автентифікації, тому що </w:t>
      </w:r>
      <w:proofErr w:type="spellStart"/>
      <w:r>
        <w:t>неавтентифіковані</w:t>
      </w:r>
      <w:proofErr w:type="spellEnd"/>
      <w:r>
        <w:t xml:space="preserve"> користувачі не можуть працювати у системі. Це реалізовано завдяки використанню </w:t>
      </w:r>
      <w:r>
        <w:rPr>
          <w:lang w:val="en-US"/>
        </w:rPr>
        <w:t>Spring</w:t>
      </w:r>
      <w:r w:rsidRPr="007932D6">
        <w:t xml:space="preserve"> </w:t>
      </w:r>
      <w:r>
        <w:rPr>
          <w:lang w:val="en-US"/>
        </w:rPr>
        <w:t>Security</w:t>
      </w:r>
      <w:r w:rsidRPr="007932D6">
        <w:t xml:space="preserve">. </w:t>
      </w:r>
      <w:r w:rsidRPr="00C316AD">
        <w:t xml:space="preserve">Це </w:t>
      </w:r>
      <w:r>
        <w:t>необхідн</w:t>
      </w:r>
      <w:r w:rsidRPr="00C316AD">
        <w:t xml:space="preserve">ий крок, що забезпечує безпеку та персоналізацію сервісу. Після успішної </w:t>
      </w:r>
      <w:r>
        <w:t>автентифікації</w:t>
      </w:r>
      <w:r w:rsidRPr="00C316AD">
        <w:t xml:space="preserve"> </w:t>
      </w:r>
      <w:r w:rsidRPr="00C316AD">
        <w:lastRenderedPageBreak/>
        <w:t>користувач отримує доступ до всіх функцій додатку.</w:t>
      </w:r>
      <w:r w:rsidRPr="003F1469">
        <w:rPr>
          <w:szCs w:val="28"/>
        </w:rPr>
        <w:t xml:space="preserve"> </w:t>
      </w:r>
      <w:r>
        <w:rPr>
          <w:szCs w:val="28"/>
        </w:rPr>
        <w:t>І</w:t>
      </w:r>
      <w:r w:rsidRPr="00C316AD">
        <w:rPr>
          <w:szCs w:val="28"/>
        </w:rPr>
        <w:t xml:space="preserve">нтерфейс </w:t>
      </w:r>
      <w:r>
        <w:rPr>
          <w:szCs w:val="28"/>
        </w:rPr>
        <w:t xml:space="preserve">для вводу логіну та паролю </w:t>
      </w:r>
      <w:r w:rsidRPr="00C316AD">
        <w:rPr>
          <w:szCs w:val="28"/>
        </w:rPr>
        <w:t xml:space="preserve">користувача в систему представлений </w:t>
      </w:r>
      <w:r>
        <w:rPr>
          <w:szCs w:val="28"/>
        </w:rPr>
        <w:t>н</w:t>
      </w:r>
      <w:r w:rsidRPr="00C316AD">
        <w:rPr>
          <w:szCs w:val="28"/>
        </w:rPr>
        <w:t>а рис.</w:t>
      </w:r>
      <w:r>
        <w:rPr>
          <w:szCs w:val="28"/>
        </w:rPr>
        <w:t> 4.3.</w:t>
      </w:r>
    </w:p>
    <w:p w14:paraId="3D00BA2E" w14:textId="77777777" w:rsidR="003F1469" w:rsidRPr="00C316AD" w:rsidRDefault="003F1469" w:rsidP="00316F27"/>
    <w:p w14:paraId="5FF34DA0" w14:textId="77777777" w:rsidR="00316F27" w:rsidRPr="00C316AD" w:rsidRDefault="00316F27" w:rsidP="000E6767">
      <w:pPr>
        <w:pStyle w:val="Picture"/>
      </w:pPr>
      <w:r w:rsidRPr="00C316AD">
        <w:rPr>
          <w:noProof/>
          <w:lang w:val="en-US" w:eastAsia="en-US"/>
        </w:rPr>
        <w:drawing>
          <wp:inline distT="0" distB="0" distL="0" distR="0" wp14:anchorId="3EBDF73C" wp14:editId="18C29171">
            <wp:extent cx="2647484" cy="2400300"/>
            <wp:effectExtent l="0" t="0" r="63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3047" cy="2441609"/>
                    </a:xfrm>
                    <a:prstGeom prst="rect">
                      <a:avLst/>
                    </a:prstGeom>
                  </pic:spPr>
                </pic:pic>
              </a:graphicData>
            </a:graphic>
          </wp:inline>
        </w:drawing>
      </w:r>
    </w:p>
    <w:p w14:paraId="13F5E7F1" w14:textId="77777777" w:rsidR="00316F27" w:rsidRPr="00C316AD" w:rsidRDefault="00316F27" w:rsidP="000E6767">
      <w:pPr>
        <w:pStyle w:val="Picturenumber"/>
      </w:pPr>
      <w:r w:rsidRPr="00C316AD">
        <w:t>Рисунок 4.3 – Сторінка входу</w:t>
      </w:r>
    </w:p>
    <w:p w14:paraId="5BCFC2D8" w14:textId="77777777" w:rsidR="000E6767" w:rsidRPr="00C316AD" w:rsidRDefault="000E6767" w:rsidP="000E6767"/>
    <w:p w14:paraId="4C72BE72" w14:textId="77777777" w:rsidR="00316F27" w:rsidRPr="00C316AD" w:rsidRDefault="00316F27" w:rsidP="00316F27">
      <w:r w:rsidRPr="00C316AD">
        <w:t xml:space="preserve">Після вдалої </w:t>
      </w:r>
      <w:r w:rsidR="003F1469">
        <w:t>автентифікац</w:t>
      </w:r>
      <w:r w:rsidRPr="00C316AD">
        <w:t>ії користувач автоматично перенаправля</w:t>
      </w:r>
      <w:r w:rsidR="00D70FC7">
        <w:t>є</w:t>
      </w:r>
      <w:r w:rsidRPr="00C316AD">
        <w:t>ть</w:t>
      </w:r>
      <w:r w:rsidR="00D70FC7">
        <w:t>ся</w:t>
      </w:r>
      <w:r w:rsidRPr="00C316AD">
        <w:t xml:space="preserve"> на головну сторінку, де представлена стисла інструкція щодо формування </w:t>
      </w:r>
      <w:r w:rsidR="00D70FC7">
        <w:br/>
      </w:r>
      <w:r w:rsidRPr="00C316AD">
        <w:t>витягів (див. рис</w:t>
      </w:r>
      <w:r w:rsidR="00D70FC7">
        <w:t>. </w:t>
      </w:r>
      <w:r w:rsidRPr="00C316AD">
        <w:t>4.4).</w:t>
      </w:r>
    </w:p>
    <w:p w14:paraId="6900FD6B" w14:textId="77777777" w:rsidR="00316F27" w:rsidRPr="00C316AD" w:rsidRDefault="00316F27" w:rsidP="00316F27"/>
    <w:p w14:paraId="6606E230" w14:textId="77777777" w:rsidR="00316F27" w:rsidRPr="00571FFD" w:rsidRDefault="00316F27" w:rsidP="00571FFD">
      <w:pPr>
        <w:pStyle w:val="Picture"/>
      </w:pPr>
      <w:r w:rsidRPr="00571FFD">
        <w:rPr>
          <w:noProof/>
          <w:lang w:val="en-US" w:eastAsia="en-US"/>
        </w:rPr>
        <w:drawing>
          <wp:inline distT="0" distB="0" distL="0" distR="0" wp14:anchorId="7B524AF4" wp14:editId="1F12679B">
            <wp:extent cx="5216525" cy="2466395"/>
            <wp:effectExtent l="0" t="0" r="3175" b="0"/>
            <wp:docPr id="13" name="Picture 2">
              <a:extLst xmlns:a="http://schemas.openxmlformats.org/drawingml/2006/main">
                <a:ext uri="{FF2B5EF4-FFF2-40B4-BE49-F238E27FC236}">
                  <a16:creationId xmlns:a16="http://schemas.microsoft.com/office/drawing/2014/main" id="{39CBD2C9-E6F6-4E03-A9E5-8B03060628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9CBD2C9-E6F6-4E03-A9E5-8B0306062858}"/>
                        </a:ext>
                      </a:extLst>
                    </pic:cNvPr>
                    <pic:cNvPicPr>
                      <a:picLocks noChangeAspect="1"/>
                    </pic:cNvPicPr>
                  </pic:nvPicPr>
                  <pic:blipFill>
                    <a:blip r:embed="rId22"/>
                    <a:stretch>
                      <a:fillRect/>
                    </a:stretch>
                  </pic:blipFill>
                  <pic:spPr>
                    <a:xfrm>
                      <a:off x="0" y="0"/>
                      <a:ext cx="5225533" cy="2470654"/>
                    </a:xfrm>
                    <a:prstGeom prst="rect">
                      <a:avLst/>
                    </a:prstGeom>
                  </pic:spPr>
                </pic:pic>
              </a:graphicData>
            </a:graphic>
          </wp:inline>
        </w:drawing>
      </w:r>
    </w:p>
    <w:p w14:paraId="31202FFE" w14:textId="77777777" w:rsidR="00316F27" w:rsidRPr="00571FFD" w:rsidRDefault="00316F27" w:rsidP="00571FFD">
      <w:pPr>
        <w:pStyle w:val="Picturenumber"/>
      </w:pPr>
      <w:r w:rsidRPr="00571FFD">
        <w:t xml:space="preserve">Рисунок 4.4 – Головна сторінка </w:t>
      </w:r>
      <w:r w:rsidR="00D70FC7" w:rsidRPr="00571FFD">
        <w:t>застосунку «SLDOCS»</w:t>
      </w:r>
    </w:p>
    <w:p w14:paraId="3ADDF3F9" w14:textId="77777777" w:rsidR="00316F27" w:rsidRDefault="00316F27" w:rsidP="00316F27"/>
    <w:p w14:paraId="6FE562FB" w14:textId="77777777" w:rsidR="00A13DA5" w:rsidRPr="00C316AD" w:rsidRDefault="00A13DA5" w:rsidP="00A13DA5">
      <w:r w:rsidRPr="00C316AD">
        <w:lastRenderedPageBreak/>
        <w:t>Процес завантаження плану навчального навантаження розглянутий в роботі [</w:t>
      </w:r>
      <w:r>
        <w:t>6</w:t>
      </w:r>
      <w:r w:rsidRPr="00C316AD">
        <w:t xml:space="preserve">]. </w:t>
      </w:r>
      <w:r w:rsidR="007F4399" w:rsidRPr="00C316AD">
        <w:t xml:space="preserve">Створення </w:t>
      </w:r>
      <w:r w:rsidR="007F4399">
        <w:t>індивідуальних планів та персональних витягів т</w:t>
      </w:r>
      <w:r w:rsidR="007F4399" w:rsidRPr="00C316AD">
        <w:t>риває від 15 до 45 секунд.</w:t>
      </w:r>
      <w:r w:rsidR="007F4399">
        <w:t xml:space="preserve"> До завершення цього процесу к</w:t>
      </w:r>
      <w:r w:rsidRPr="00C316AD">
        <w:t>нопки для скачування документів</w:t>
      </w:r>
      <w:r w:rsidR="007F4399">
        <w:t xml:space="preserve"> будуть не видні на сторінці. Вони будуть </w:t>
      </w:r>
      <w:r w:rsidRPr="00C316AD">
        <w:t>відображ</w:t>
      </w:r>
      <w:r w:rsidR="007F4399">
        <w:t xml:space="preserve">ені </w:t>
      </w:r>
      <w:r w:rsidRPr="00C316AD">
        <w:t xml:space="preserve">після </w:t>
      </w:r>
      <w:r w:rsidR="007F4399">
        <w:t>завершення створення</w:t>
      </w:r>
      <w:r w:rsidRPr="00C316AD">
        <w:t xml:space="preserve">. </w:t>
      </w:r>
    </w:p>
    <w:p w14:paraId="4E133AFB" w14:textId="77777777" w:rsidR="00316F27" w:rsidRPr="00C316AD" w:rsidRDefault="00D70FC7" w:rsidP="00316F27">
      <w:r>
        <w:t xml:space="preserve">Кнопка для розрахунку статистики з’явиться тільки після завантаження необхідного документа. Завантаження полягає в тому, що зчитується </w:t>
      </w:r>
      <w:r w:rsidRPr="007932D6">
        <w:t xml:space="preserve">файл </w:t>
      </w:r>
      <w:r>
        <w:rPr>
          <w:lang w:val="en-US"/>
        </w:rPr>
        <w:t>Excel</w:t>
      </w:r>
      <w:r w:rsidRPr="007932D6">
        <w:t xml:space="preserve"> </w:t>
      </w:r>
      <w:r>
        <w:t xml:space="preserve">із розподілом навчального навантаження, після чого зчитані дані запишуться у відповідні </w:t>
      </w:r>
      <w:r w:rsidR="00571FFD">
        <w:t xml:space="preserve">таблиці бази даних. </w:t>
      </w:r>
      <w:r w:rsidR="00316F27" w:rsidRPr="00C316AD">
        <w:t>Центральна сторінка при цьому буде виглядати так, як показане на рис.</w:t>
      </w:r>
      <w:r w:rsidR="00A13DA5">
        <w:t> </w:t>
      </w:r>
      <w:r w:rsidR="00316F27" w:rsidRPr="00C316AD">
        <w:t>4.5.</w:t>
      </w:r>
    </w:p>
    <w:p w14:paraId="52CA9C81" w14:textId="77777777" w:rsidR="00316F27" w:rsidRPr="00C316AD" w:rsidRDefault="00316F27" w:rsidP="00316F27"/>
    <w:p w14:paraId="41E2DB3A" w14:textId="77777777" w:rsidR="00316F27" w:rsidRPr="00C316AD" w:rsidRDefault="00316F27" w:rsidP="000E6767">
      <w:pPr>
        <w:pStyle w:val="Picture"/>
      </w:pPr>
      <w:r w:rsidRPr="00C316AD">
        <w:rPr>
          <w:noProof/>
          <w:lang w:val="en-US" w:eastAsia="en-US"/>
        </w:rPr>
        <w:drawing>
          <wp:inline distT="0" distB="0" distL="0" distR="0" wp14:anchorId="201D6D9E" wp14:editId="240304BE">
            <wp:extent cx="4276090" cy="28594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090" cy="2859405"/>
                    </a:xfrm>
                    <a:prstGeom prst="rect">
                      <a:avLst/>
                    </a:prstGeom>
                    <a:noFill/>
                    <a:ln>
                      <a:noFill/>
                    </a:ln>
                  </pic:spPr>
                </pic:pic>
              </a:graphicData>
            </a:graphic>
          </wp:inline>
        </w:drawing>
      </w:r>
    </w:p>
    <w:p w14:paraId="37011C28" w14:textId="77777777" w:rsidR="00316F27" w:rsidRPr="00C316AD" w:rsidRDefault="00316F27" w:rsidP="000E6767">
      <w:pPr>
        <w:pStyle w:val="Picture"/>
      </w:pPr>
      <w:r w:rsidRPr="00C316AD">
        <w:t>Рисунок 4.5 – Інтерфейс для формування файлів</w:t>
      </w:r>
    </w:p>
    <w:p w14:paraId="40A20D70" w14:textId="77777777" w:rsidR="00316F27" w:rsidRPr="00C316AD" w:rsidRDefault="00316F27" w:rsidP="00316F27"/>
    <w:p w14:paraId="23EA528A" w14:textId="77777777" w:rsidR="00316F27" w:rsidRPr="00C316AD" w:rsidRDefault="00342636" w:rsidP="00316F27">
      <w:r>
        <w:t>Якщо н</w:t>
      </w:r>
      <w:r w:rsidR="00316F27" w:rsidRPr="00C316AD">
        <w:t>атис</w:t>
      </w:r>
      <w:r>
        <w:t xml:space="preserve">нути </w:t>
      </w:r>
      <w:r w:rsidR="00316F27" w:rsidRPr="00C316AD">
        <w:t>на кнопку «Розрахувати статистику»</w:t>
      </w:r>
      <w:r>
        <w:t xml:space="preserve">, то здійснюється перехід на сторінку, вигляд якої можна побачити </w:t>
      </w:r>
      <w:r w:rsidR="00316F27" w:rsidRPr="00C316AD">
        <w:t>на рис</w:t>
      </w:r>
      <w:r>
        <w:t>. </w:t>
      </w:r>
      <w:r w:rsidR="00316F27" w:rsidRPr="00C316AD">
        <w:t xml:space="preserve">4.6. </w:t>
      </w:r>
      <w:r>
        <w:t>Прост</w:t>
      </w:r>
      <w:r w:rsidR="00316F27" w:rsidRPr="00C316AD">
        <w:t>ий інтерфейс дозвол</w:t>
      </w:r>
      <w:r>
        <w:t>ить</w:t>
      </w:r>
      <w:r w:rsidR="00316F27" w:rsidRPr="00C316AD">
        <w:t xml:space="preserve"> </w:t>
      </w:r>
      <w:r>
        <w:t xml:space="preserve">ввести потрібні </w:t>
      </w:r>
      <w:r w:rsidR="00316F27" w:rsidRPr="00C316AD">
        <w:t>дані</w:t>
      </w:r>
      <w:r>
        <w:t xml:space="preserve">, після чого </w:t>
      </w:r>
      <w:r w:rsidR="00316F27" w:rsidRPr="00C316AD">
        <w:t xml:space="preserve">отримати три </w:t>
      </w:r>
      <w:r>
        <w:t>сторінки</w:t>
      </w:r>
      <w:r w:rsidR="00316F27" w:rsidRPr="00C316AD">
        <w:t xml:space="preserve"> із показниками навантаження</w:t>
      </w:r>
      <w:r>
        <w:t>, які були визначені</w:t>
      </w:r>
      <w:r w:rsidRPr="00342636">
        <w:t xml:space="preserve"> </w:t>
      </w:r>
      <w:r w:rsidRPr="00C316AD">
        <w:t>технічним завданням</w:t>
      </w:r>
      <w:r w:rsidR="00316F27" w:rsidRPr="00C316AD">
        <w:t xml:space="preserve">. </w:t>
      </w:r>
      <w:r>
        <w:t>Н</w:t>
      </w:r>
      <w:r w:rsidRPr="00C316AD">
        <w:t>а рис.</w:t>
      </w:r>
      <w:r w:rsidR="00A13DA5">
        <w:t> </w:t>
      </w:r>
      <w:r w:rsidRPr="00C316AD">
        <w:t xml:space="preserve">4.7, </w:t>
      </w:r>
      <w:r w:rsidR="00A13DA5">
        <w:t>рис. </w:t>
      </w:r>
      <w:r w:rsidRPr="00C316AD">
        <w:t>4.8</w:t>
      </w:r>
      <w:r w:rsidR="00A13DA5">
        <w:t xml:space="preserve"> та рис. </w:t>
      </w:r>
      <w:r w:rsidRPr="00C316AD">
        <w:t xml:space="preserve">4.9 </w:t>
      </w:r>
      <w:r>
        <w:t>можна побачити р</w:t>
      </w:r>
      <w:r w:rsidR="00316F27" w:rsidRPr="00C316AD">
        <w:t>езультати розрахунків.</w:t>
      </w:r>
    </w:p>
    <w:p w14:paraId="6F6D2B3B" w14:textId="77777777" w:rsidR="00316F27" w:rsidRDefault="00316F27" w:rsidP="00316F27">
      <w:r w:rsidRPr="00C316AD">
        <w:lastRenderedPageBreak/>
        <w:t xml:space="preserve">Можна побачити, що отримані сторінки відповідають за представленими даними, значенням на </w:t>
      </w:r>
      <w:r w:rsidR="00A13DA5">
        <w:t xml:space="preserve">сторінках, представлених на </w:t>
      </w:r>
      <w:r w:rsidR="00A13DA5" w:rsidRPr="00C316AD">
        <w:t>рис.</w:t>
      </w:r>
      <w:r w:rsidR="00A13DA5">
        <w:t> </w:t>
      </w:r>
      <w:r w:rsidRPr="00C316AD">
        <w:t xml:space="preserve">2.3, </w:t>
      </w:r>
      <w:r w:rsidR="00A13DA5">
        <w:t>рис. </w:t>
      </w:r>
      <w:r w:rsidRPr="00C316AD">
        <w:t xml:space="preserve">2.4, </w:t>
      </w:r>
      <w:r w:rsidR="00A13DA5">
        <w:t>рис. </w:t>
      </w:r>
      <w:r w:rsidRPr="00C316AD">
        <w:t xml:space="preserve">2.5. Це дозволяє стверджувати, що алгоритми розрахунків реалізовані </w:t>
      </w:r>
      <w:r w:rsidR="00342636">
        <w:t>у вірний спосіб</w:t>
      </w:r>
      <w:r w:rsidRPr="00C316AD">
        <w:t>.</w:t>
      </w:r>
    </w:p>
    <w:p w14:paraId="4A2071FD" w14:textId="77777777" w:rsidR="00342636" w:rsidRPr="00C316AD" w:rsidRDefault="00342636" w:rsidP="00316F27"/>
    <w:p w14:paraId="59C1E4FB" w14:textId="77777777" w:rsidR="00316F27" w:rsidRPr="00C316AD" w:rsidRDefault="00316F27" w:rsidP="00316F27">
      <w:pPr>
        <w:pStyle w:val="Picture"/>
      </w:pPr>
      <w:r w:rsidRPr="00C316AD">
        <w:rPr>
          <w:noProof/>
          <w:lang w:val="en-US" w:eastAsia="en-US"/>
        </w:rPr>
        <w:drawing>
          <wp:inline distT="0" distB="0" distL="0" distR="0" wp14:anchorId="22D9A54C" wp14:editId="288285B5">
            <wp:extent cx="3452780" cy="194978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5251" cy="1956831"/>
                    </a:xfrm>
                    <a:prstGeom prst="rect">
                      <a:avLst/>
                    </a:prstGeom>
                    <a:noFill/>
                    <a:ln>
                      <a:noFill/>
                    </a:ln>
                  </pic:spPr>
                </pic:pic>
              </a:graphicData>
            </a:graphic>
          </wp:inline>
        </w:drawing>
      </w:r>
    </w:p>
    <w:p w14:paraId="7E7A4480" w14:textId="77777777" w:rsidR="00316F27" w:rsidRPr="00C316AD" w:rsidRDefault="00316F27" w:rsidP="00316F27">
      <w:pPr>
        <w:pStyle w:val="Picturenumber"/>
      </w:pPr>
      <w:r w:rsidRPr="00C316AD">
        <w:t xml:space="preserve">Рисунок 4.6 – </w:t>
      </w:r>
      <w:r w:rsidR="00342636">
        <w:t>Сторінка</w:t>
      </w:r>
      <w:r w:rsidRPr="00C316AD">
        <w:t xml:space="preserve"> для </w:t>
      </w:r>
      <w:r w:rsidR="00342636">
        <w:t>старту</w:t>
      </w:r>
      <w:r w:rsidRPr="00C316AD">
        <w:t xml:space="preserve"> розрахунк</w:t>
      </w:r>
      <w:r w:rsidR="00342636">
        <w:t xml:space="preserve">ів </w:t>
      </w:r>
    </w:p>
    <w:p w14:paraId="33A2E21B" w14:textId="77777777" w:rsidR="00316F27" w:rsidRDefault="00316F27" w:rsidP="00316F27"/>
    <w:p w14:paraId="0AC8E62D" w14:textId="77777777" w:rsidR="00473896" w:rsidRDefault="00473896" w:rsidP="00316F27">
      <w:r>
        <w:t xml:space="preserve">На сторінці із загальними даними можна побачити  елементи аналітичного аналізу отриманих цифр. У випадку, коли викладачу «не вистачає» навчального навантаження, то ці значення підкреслюють червоним кольором. Це досягається застосування  тегів </w:t>
      </w:r>
      <w:proofErr w:type="spellStart"/>
      <w:r>
        <w:rPr>
          <w:lang w:val="en-US"/>
        </w:rPr>
        <w:t>th</w:t>
      </w:r>
      <w:proofErr w:type="spellEnd"/>
      <w:r w:rsidRPr="007932D6">
        <w:t>:</w:t>
      </w:r>
      <w:r>
        <w:rPr>
          <w:lang w:val="en-US"/>
        </w:rPr>
        <w:t>if</w:t>
      </w:r>
      <w:r>
        <w:t xml:space="preserve">, які надаються </w:t>
      </w:r>
      <w:r>
        <w:rPr>
          <w:lang w:val="en-US"/>
        </w:rPr>
        <w:t>Thymele</w:t>
      </w:r>
      <w:r w:rsidR="001B2008" w:rsidRPr="007932D6">
        <w:t>а</w:t>
      </w:r>
      <w:r>
        <w:rPr>
          <w:lang w:val="en-US"/>
        </w:rPr>
        <w:t>f</w:t>
      </w:r>
      <w:r>
        <w:t xml:space="preserve">. Використовуючи такі </w:t>
      </w:r>
      <w:proofErr w:type="spellStart"/>
      <w:r>
        <w:t>тегі</w:t>
      </w:r>
      <w:proofErr w:type="spellEnd"/>
      <w:r>
        <w:t xml:space="preserve">, а також </w:t>
      </w:r>
      <w:proofErr w:type="spellStart"/>
      <w:r>
        <w:t>тегі</w:t>
      </w:r>
      <w:proofErr w:type="spellEnd"/>
      <w:r>
        <w:t xml:space="preserve"> циклів та багатоваріантного вибору, можна реалізувати потрібне «розфарбування» сторінки, яке дозволить краще аналізувати статистику. </w:t>
      </w:r>
    </w:p>
    <w:p w14:paraId="583300F2" w14:textId="77777777" w:rsidR="00473896" w:rsidRPr="007932D6" w:rsidRDefault="00473896" w:rsidP="00316F27">
      <w:pPr>
        <w:rPr>
          <w:lang w:val="ru-RU"/>
        </w:rPr>
      </w:pPr>
      <w:r>
        <w:t xml:space="preserve">На кожній сторінці із розрахованими показниками, є кнопка «Відправити». На початку роботи система пропонує ввести припустимий адрес пошти, на який потім користувач отримує лист із представленими зведеними даними </w:t>
      </w:r>
      <w:r w:rsidR="00A13DA5">
        <w:br/>
      </w:r>
      <w:r>
        <w:t xml:space="preserve">у форматі </w:t>
      </w:r>
      <w:r>
        <w:rPr>
          <w:lang w:val="en-US"/>
        </w:rPr>
        <w:t>Excel</w:t>
      </w:r>
      <w:r w:rsidRPr="007932D6">
        <w:rPr>
          <w:lang w:val="ru-RU"/>
        </w:rPr>
        <w:t>.</w:t>
      </w:r>
    </w:p>
    <w:p w14:paraId="37B83163" w14:textId="77777777" w:rsidR="00316F27" w:rsidRPr="00C316AD" w:rsidRDefault="00316F27" w:rsidP="00316F27">
      <w:pPr>
        <w:pStyle w:val="Picture"/>
      </w:pPr>
      <w:r w:rsidRPr="00C316AD">
        <w:rPr>
          <w:noProof/>
          <w:lang w:val="en-US" w:eastAsia="en-US"/>
        </w:rPr>
        <w:lastRenderedPageBreak/>
        <w:drawing>
          <wp:inline distT="0" distB="0" distL="0" distR="0" wp14:anchorId="2F4C8A61" wp14:editId="26656B14">
            <wp:extent cx="4916614" cy="369025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8630" cy="3706782"/>
                    </a:xfrm>
                    <a:prstGeom prst="rect">
                      <a:avLst/>
                    </a:prstGeom>
                    <a:noFill/>
                    <a:ln>
                      <a:noFill/>
                    </a:ln>
                  </pic:spPr>
                </pic:pic>
              </a:graphicData>
            </a:graphic>
          </wp:inline>
        </w:drawing>
      </w:r>
    </w:p>
    <w:p w14:paraId="304B64E7" w14:textId="77777777" w:rsidR="00316F27" w:rsidRDefault="00316F27" w:rsidP="00316F27">
      <w:pPr>
        <w:pStyle w:val="Picturenumber"/>
      </w:pPr>
      <w:r w:rsidRPr="00C316AD">
        <w:t>Рисунок 4.7 – Зведена сторінка розподілу навчального навантаження</w:t>
      </w:r>
    </w:p>
    <w:p w14:paraId="576AC5C3" w14:textId="77777777" w:rsidR="00342636" w:rsidRPr="00342636" w:rsidRDefault="00342636" w:rsidP="00342636"/>
    <w:p w14:paraId="3631AD7F" w14:textId="77777777" w:rsidR="00316F27" w:rsidRPr="00C316AD" w:rsidRDefault="00316F27" w:rsidP="00316F27">
      <w:pPr>
        <w:pStyle w:val="Picture"/>
      </w:pPr>
      <w:r w:rsidRPr="00C316AD">
        <w:rPr>
          <w:noProof/>
          <w:lang w:val="en-US" w:eastAsia="en-US"/>
        </w:rPr>
        <w:drawing>
          <wp:inline distT="0" distB="0" distL="0" distR="0" wp14:anchorId="1BC9AED1" wp14:editId="23444585">
            <wp:extent cx="5053965" cy="3676607"/>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5946" cy="3678048"/>
                    </a:xfrm>
                    <a:prstGeom prst="rect">
                      <a:avLst/>
                    </a:prstGeom>
                    <a:noFill/>
                    <a:ln>
                      <a:noFill/>
                    </a:ln>
                  </pic:spPr>
                </pic:pic>
              </a:graphicData>
            </a:graphic>
          </wp:inline>
        </w:drawing>
      </w:r>
    </w:p>
    <w:p w14:paraId="2AD9AAF1" w14:textId="77777777" w:rsidR="00316F27" w:rsidRPr="00C316AD" w:rsidRDefault="00316F27" w:rsidP="00316F27">
      <w:pPr>
        <w:pStyle w:val="Picturenumber"/>
      </w:pPr>
      <w:r w:rsidRPr="00C316AD">
        <w:t xml:space="preserve">Рисунок 4.8 – </w:t>
      </w:r>
      <w:r w:rsidR="007F4399">
        <w:t xml:space="preserve">Відомості про якість </w:t>
      </w:r>
      <w:r w:rsidRPr="00C316AD">
        <w:t xml:space="preserve">розподілу навчального навантаження </w:t>
      </w:r>
    </w:p>
    <w:p w14:paraId="7B7FB62A" w14:textId="77777777" w:rsidR="00316F27" w:rsidRPr="00C316AD" w:rsidRDefault="00316F27" w:rsidP="00316F27"/>
    <w:p w14:paraId="6D7C688F" w14:textId="77777777" w:rsidR="00316F27" w:rsidRPr="00C316AD" w:rsidRDefault="00316F27" w:rsidP="007F4399">
      <w:pPr>
        <w:pStyle w:val="Picture"/>
      </w:pPr>
      <w:r w:rsidRPr="007F4399">
        <w:rPr>
          <w:noProof/>
          <w:lang w:val="en-US" w:eastAsia="en-US"/>
        </w:rPr>
        <w:drawing>
          <wp:inline distT="0" distB="0" distL="0" distR="0" wp14:anchorId="0D2BBEA2" wp14:editId="623D12FC">
            <wp:extent cx="4847618" cy="1847165"/>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597" cy="1851729"/>
                    </a:xfrm>
                    <a:prstGeom prst="rect">
                      <a:avLst/>
                    </a:prstGeom>
                    <a:noFill/>
                    <a:ln>
                      <a:noFill/>
                    </a:ln>
                  </pic:spPr>
                </pic:pic>
              </a:graphicData>
            </a:graphic>
          </wp:inline>
        </w:drawing>
      </w:r>
    </w:p>
    <w:p w14:paraId="58C4272A" w14:textId="77777777" w:rsidR="00316F27" w:rsidRDefault="00316F27" w:rsidP="00316F27">
      <w:pPr>
        <w:pStyle w:val="Picturenumber"/>
      </w:pPr>
      <w:r w:rsidRPr="00C316AD">
        <w:t xml:space="preserve">Рисунок 4.9 – </w:t>
      </w:r>
      <w:r w:rsidR="007F4399">
        <w:t xml:space="preserve">Відомості про </w:t>
      </w:r>
      <w:r w:rsidRPr="00C316AD">
        <w:t xml:space="preserve">розподілу навантаження </w:t>
      </w:r>
    </w:p>
    <w:p w14:paraId="781F61C7" w14:textId="77777777" w:rsidR="007F4399" w:rsidRDefault="007F4399" w:rsidP="007F4399"/>
    <w:p w14:paraId="66F7023B" w14:textId="77777777" w:rsidR="00D05ED5" w:rsidRPr="007932D6" w:rsidRDefault="00D05ED5" w:rsidP="00D05ED5">
      <w:pPr>
        <w:pStyle w:val="1"/>
        <w:rPr>
          <w:lang w:val="uk-UA"/>
        </w:rPr>
      </w:pPr>
      <w:bookmarkStart w:id="65" w:name="_Toc167566499"/>
      <w:bookmarkStart w:id="66" w:name="_Toc169612938"/>
      <w:r w:rsidRPr="007932D6">
        <w:rPr>
          <w:lang w:val="uk-UA"/>
        </w:rPr>
        <w:lastRenderedPageBreak/>
        <w:t xml:space="preserve">5 </w:t>
      </w:r>
      <w:bookmarkEnd w:id="65"/>
      <w:r w:rsidRPr="007932D6">
        <w:rPr>
          <w:lang w:val="uk-UA"/>
        </w:rPr>
        <w:t>Економічне обґрунтування проекту щодо розробки ПЗ</w:t>
      </w:r>
      <w:bookmarkEnd w:id="66"/>
      <w:r w:rsidRPr="007932D6">
        <w:rPr>
          <w:lang w:val="uk-UA"/>
        </w:rPr>
        <w:t xml:space="preserve"> </w:t>
      </w:r>
    </w:p>
    <w:p w14:paraId="2D1D83DA" w14:textId="77777777" w:rsidR="00D05ED5" w:rsidRPr="007932D6" w:rsidRDefault="00D05ED5" w:rsidP="00D05ED5">
      <w:pPr>
        <w:pStyle w:val="20"/>
        <w:rPr>
          <w:lang w:val="uk-UA"/>
        </w:rPr>
      </w:pPr>
      <w:bookmarkStart w:id="67" w:name="_Toc167566500"/>
      <w:bookmarkStart w:id="68" w:name="_Toc169612939"/>
      <w:r w:rsidRPr="007932D6">
        <w:rPr>
          <w:lang w:val="uk-UA"/>
        </w:rPr>
        <w:t xml:space="preserve">5.1 </w:t>
      </w:r>
      <w:bookmarkEnd w:id="67"/>
      <w:r w:rsidRPr="007932D6">
        <w:rPr>
          <w:lang w:val="uk-UA"/>
        </w:rPr>
        <w:t>Обґрунтування доцільності розробки програмного забезпечення</w:t>
      </w:r>
      <w:bookmarkEnd w:id="68"/>
    </w:p>
    <w:p w14:paraId="605803AE" w14:textId="77777777" w:rsidR="00D05ED5" w:rsidRPr="00413F77" w:rsidRDefault="00D05ED5" w:rsidP="00D05ED5">
      <w:r w:rsidRPr="00413F77">
        <w:t xml:space="preserve">У даному розділі представлено економічне обґрунтування розробки ПЗ для </w:t>
      </w:r>
      <w:r w:rsidRPr="00413F77">
        <w:rPr>
          <w:color w:val="000000"/>
          <w:shd w:val="clear" w:color="auto" w:fill="FFFFFF"/>
        </w:rPr>
        <w:t>аналізу якості розподілу навчального навантаження викладачів кафедри НТУ «ХПІ»</w:t>
      </w:r>
      <w:r w:rsidRPr="007932D6">
        <w:rPr>
          <w:color w:val="000000"/>
          <w:shd w:val="clear" w:color="auto" w:fill="FFFFFF"/>
        </w:rPr>
        <w:t>, яка буде зд</w:t>
      </w:r>
      <w:r>
        <w:rPr>
          <w:color w:val="000000"/>
          <w:shd w:val="clear" w:color="auto" w:fill="FFFFFF"/>
        </w:rPr>
        <w:t>ійснена відповідно до [33]</w:t>
      </w:r>
      <w:r w:rsidRPr="00413F77">
        <w:rPr>
          <w:color w:val="000000"/>
          <w:shd w:val="clear" w:color="auto" w:fill="FFFFFF"/>
        </w:rPr>
        <w:t xml:space="preserve">. </w:t>
      </w:r>
      <w:r>
        <w:t>Застосування</w:t>
      </w:r>
      <w:r w:rsidRPr="00413F77">
        <w:t xml:space="preserve"> ПЗ надає користувач</w:t>
      </w:r>
      <w:r>
        <w:t>ам</w:t>
      </w:r>
      <w:r w:rsidRPr="00413F77">
        <w:t xml:space="preserve"> можливість формувати та оцінювати якість формування навчального навантаження викладачів. Через велику кількість навчальних дисциплін, які викладаються викладачами кафедри, виникає потреба в розробці програм для автоматизації рутинної роботи щодо формування планів навчального навантаження. Складовою частиною є оцінка якості такого навантаження та формування рекомендацій щодо його покращення. </w:t>
      </w:r>
    </w:p>
    <w:p w14:paraId="2B9220F9" w14:textId="77777777" w:rsidR="00D05ED5" w:rsidRPr="00413F77" w:rsidRDefault="00D05ED5" w:rsidP="00D05ED5">
      <w:r w:rsidRPr="00413F77">
        <w:t xml:space="preserve">В якості користувачів розробленого ПЗ будуть працівники кафедри ПІІТУ НТУ «ХПІ». </w:t>
      </w:r>
    </w:p>
    <w:p w14:paraId="2007C67A" w14:textId="77777777" w:rsidR="00D05ED5" w:rsidRPr="00413F77" w:rsidRDefault="00D05ED5" w:rsidP="00D05ED5">
      <w:pPr>
        <w:rPr>
          <w:bCs/>
          <w:szCs w:val="28"/>
        </w:rPr>
      </w:pPr>
      <w:r w:rsidRPr="00413F77">
        <w:t xml:space="preserve">Розробка програмного забезпечення, яке дозволить легко та швидко формувати та аналізувати навчальне навантаження, сприятиме підвищенню ефективності управління навчальним процесом, </w:t>
      </w:r>
      <w:r w:rsidRPr="00413F77">
        <w:rPr>
          <w:bCs/>
          <w:szCs w:val="28"/>
        </w:rPr>
        <w:t>дозволить запобігти помилок щодо перевантаження або недовантаження викладачі, а також зменшення часу на їх виправлення.</w:t>
      </w:r>
    </w:p>
    <w:p w14:paraId="6555FDE0" w14:textId="77777777" w:rsidR="00D05ED5" w:rsidRPr="00413F77" w:rsidRDefault="00D05ED5" w:rsidP="00D05ED5"/>
    <w:p w14:paraId="2EF96620" w14:textId="77777777" w:rsidR="00D05ED5" w:rsidRPr="007932D6" w:rsidRDefault="00D05ED5" w:rsidP="00D05ED5">
      <w:pPr>
        <w:pStyle w:val="20"/>
        <w:rPr>
          <w:lang w:val="ru-RU"/>
        </w:rPr>
      </w:pPr>
      <w:bookmarkStart w:id="69" w:name="_Toc167566501"/>
      <w:bookmarkStart w:id="70" w:name="_Toc169612940"/>
      <w:r w:rsidRPr="007932D6">
        <w:rPr>
          <w:lang w:val="ru-RU"/>
        </w:rPr>
        <w:t xml:space="preserve">5.2 </w:t>
      </w:r>
      <w:bookmarkEnd w:id="69"/>
      <w:proofErr w:type="spellStart"/>
      <w:r w:rsidRPr="007932D6">
        <w:rPr>
          <w:lang w:val="ru-RU"/>
        </w:rPr>
        <w:t>Оцінка</w:t>
      </w:r>
      <w:proofErr w:type="spellEnd"/>
      <w:r w:rsidRPr="007932D6">
        <w:rPr>
          <w:lang w:val="ru-RU"/>
        </w:rPr>
        <w:t xml:space="preserve"> </w:t>
      </w:r>
      <w:proofErr w:type="spellStart"/>
      <w:r w:rsidRPr="007932D6">
        <w:rPr>
          <w:lang w:val="ru-RU"/>
        </w:rPr>
        <w:t>конкурентоспроможності</w:t>
      </w:r>
      <w:proofErr w:type="spellEnd"/>
      <w:r w:rsidRPr="007932D6">
        <w:rPr>
          <w:lang w:val="ru-RU"/>
        </w:rPr>
        <w:t xml:space="preserve"> ПЗ у </w:t>
      </w:r>
      <w:proofErr w:type="spellStart"/>
      <w:r w:rsidRPr="007932D6">
        <w:rPr>
          <w:lang w:val="ru-RU"/>
        </w:rPr>
        <w:t>порівнянні</w:t>
      </w:r>
      <w:proofErr w:type="spellEnd"/>
      <w:r w:rsidRPr="007932D6">
        <w:rPr>
          <w:lang w:val="ru-RU"/>
        </w:rPr>
        <w:t xml:space="preserve"> з аналогом</w:t>
      </w:r>
      <w:bookmarkEnd w:id="70"/>
    </w:p>
    <w:p w14:paraId="30CF94BF" w14:textId="77777777" w:rsidR="00D05ED5" w:rsidRPr="00413F77" w:rsidRDefault="00D05ED5" w:rsidP="00D05ED5">
      <w:r w:rsidRPr="00413F77">
        <w:t>Для здійснення аналізу та оцінки конкурентоспроможності розроблювального програмного забезпечення, було обрано в якості аналогу АСУ ВНЗ, який розроблено  НДП Прикладних інформаційних технологій [</w:t>
      </w:r>
      <w:hyperlink r:id="rId28" w:history="1">
        <w:r w:rsidRPr="00D05ED5">
          <w:t>34</w:t>
        </w:r>
      </w:hyperlink>
      <w:r w:rsidRPr="00413F77">
        <w:t>]</w:t>
      </w:r>
    </w:p>
    <w:p w14:paraId="268A22EE" w14:textId="77777777" w:rsidR="00D05ED5" w:rsidRPr="00413F77" w:rsidRDefault="00D05ED5" w:rsidP="00D05ED5">
      <w:r w:rsidRPr="00413F77">
        <w:t xml:space="preserve">Конкурентоспроможність ПЗ визначається властивостями його як товару на ринку. Для оцінки конкурентоспроможності ПЗ, що розроблено, проведено аналіз і порівняння з обраним аналогом за функціональним призначенням, </w:t>
      </w:r>
      <w:r w:rsidRPr="00413F77">
        <w:lastRenderedPageBreak/>
        <w:t xml:space="preserve">основними технічними та експлуатаційними параметрами, областям використання. </w:t>
      </w:r>
    </w:p>
    <w:p w14:paraId="1C6AB923" w14:textId="77777777" w:rsidR="00D05ED5" w:rsidRPr="00413F77" w:rsidRDefault="00D05ED5" w:rsidP="00D05ED5">
      <w:r w:rsidRPr="00413F77">
        <w:t>Експлуатаційно-технічний рівень (ЕТУ) програмного забезпечення, що розроблено, визначено індексом (</w:t>
      </w:r>
      <w:r w:rsidRPr="00413F77">
        <w:rPr>
          <w:rFonts w:ascii="Cambria Math" w:hAnsi="Cambria Math" w:cs="Cambria Math"/>
        </w:rPr>
        <w:t>𝐽</w:t>
      </w:r>
      <w:r w:rsidRPr="00413F77">
        <w:rPr>
          <w:vertAlign w:val="subscript"/>
        </w:rPr>
        <w:t>ЕТР</w:t>
      </w:r>
      <w:r w:rsidRPr="00413F77">
        <w:t xml:space="preserve">) експлуатаційно-технічного рівня </w:t>
      </w:r>
      <w:proofErr w:type="spellStart"/>
      <w:r w:rsidRPr="00413F77">
        <w:t>бально</w:t>
      </w:r>
      <w:proofErr w:type="spellEnd"/>
      <w:r w:rsidRPr="00413F77">
        <w:t xml:space="preserve">-індексним методом за п’ятибальною шкалою оцінювання. Результати розрахунку </w:t>
      </w:r>
      <w:r w:rsidRPr="00413F77">
        <w:rPr>
          <w:rFonts w:ascii="Cambria Math" w:hAnsi="Cambria Math" w:cs="Cambria Math"/>
        </w:rPr>
        <w:t>𝐽</w:t>
      </w:r>
      <w:r w:rsidRPr="00413F77">
        <w:rPr>
          <w:vertAlign w:val="subscript"/>
        </w:rPr>
        <w:t xml:space="preserve">ЕТР </w:t>
      </w:r>
      <w:r w:rsidRPr="00413F77">
        <w:t>наведені у таблиці 5.1.</w:t>
      </w:r>
    </w:p>
    <w:p w14:paraId="454D41CA" w14:textId="77777777" w:rsidR="00D05ED5" w:rsidRPr="00413F77" w:rsidRDefault="00D05ED5" w:rsidP="00D05ED5"/>
    <w:p w14:paraId="3FE1C690" w14:textId="77777777" w:rsidR="00D05ED5" w:rsidRPr="00504FDB" w:rsidRDefault="00D05ED5" w:rsidP="00504FDB">
      <w:pPr>
        <w:pStyle w:val="Tablenumber"/>
      </w:pPr>
      <w:r w:rsidRPr="00504FDB">
        <w:t>Таблиця 5.1 –</w:t>
      </w:r>
      <w:r w:rsidR="00504FDB">
        <w:t xml:space="preserve"> </w:t>
      </w:r>
      <w:r w:rsidRPr="00504FDB">
        <w:t>Розрахунок показника якості</w:t>
      </w:r>
    </w:p>
    <w:tbl>
      <w:tblPr>
        <w:tblStyle w:val="af"/>
        <w:tblW w:w="0" w:type="auto"/>
        <w:tblLook w:val="04A0" w:firstRow="1" w:lastRow="0" w:firstColumn="1" w:lastColumn="0" w:noHBand="0" w:noVBand="1"/>
      </w:tblPr>
      <w:tblGrid>
        <w:gridCol w:w="4387"/>
        <w:gridCol w:w="1842"/>
        <w:gridCol w:w="567"/>
        <w:gridCol w:w="993"/>
        <w:gridCol w:w="567"/>
        <w:gridCol w:w="988"/>
      </w:tblGrid>
      <w:tr w:rsidR="00D05ED5" w:rsidRPr="00413F77" w14:paraId="366F22DD" w14:textId="77777777" w:rsidTr="00B87760">
        <w:trPr>
          <w:trHeight w:val="465"/>
        </w:trPr>
        <w:tc>
          <w:tcPr>
            <w:tcW w:w="4387" w:type="dxa"/>
            <w:vMerge w:val="restart"/>
          </w:tcPr>
          <w:p w14:paraId="538B5688" w14:textId="77777777" w:rsidR="00D05ED5" w:rsidRPr="00413F77" w:rsidRDefault="00D05ED5" w:rsidP="00B87760">
            <w:pPr>
              <w:spacing w:line="240" w:lineRule="auto"/>
              <w:ind w:firstLine="0"/>
              <w:jc w:val="center"/>
              <w:rPr>
                <w:szCs w:val="28"/>
              </w:rPr>
            </w:pPr>
            <w:r w:rsidRPr="00413F77">
              <w:rPr>
                <w:szCs w:val="28"/>
              </w:rPr>
              <w:t>Показники якості програмного продукту</w:t>
            </w:r>
          </w:p>
        </w:tc>
        <w:tc>
          <w:tcPr>
            <w:tcW w:w="1842" w:type="dxa"/>
            <w:vMerge w:val="restart"/>
          </w:tcPr>
          <w:p w14:paraId="23837F8B" w14:textId="77777777" w:rsidR="00D05ED5" w:rsidRPr="00413F77" w:rsidRDefault="00D05ED5" w:rsidP="00B87760">
            <w:pPr>
              <w:spacing w:line="240" w:lineRule="auto"/>
              <w:ind w:firstLine="0"/>
              <w:jc w:val="center"/>
              <w:rPr>
                <w:szCs w:val="28"/>
              </w:rPr>
            </w:pPr>
            <w:r w:rsidRPr="00413F77">
              <w:rPr>
                <w:szCs w:val="28"/>
              </w:rPr>
              <w:t xml:space="preserve">Коефіцієнт вагомості,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w:p>
        </w:tc>
        <w:tc>
          <w:tcPr>
            <w:tcW w:w="1560" w:type="dxa"/>
            <w:gridSpan w:val="2"/>
          </w:tcPr>
          <w:p w14:paraId="06C0ACB3" w14:textId="77777777" w:rsidR="00D05ED5" w:rsidRPr="00413F77" w:rsidRDefault="00D05ED5" w:rsidP="00B87760">
            <w:pPr>
              <w:spacing w:line="240" w:lineRule="auto"/>
              <w:ind w:firstLine="0"/>
              <w:jc w:val="center"/>
              <w:rPr>
                <w:szCs w:val="28"/>
              </w:rPr>
            </w:pPr>
            <w:r w:rsidRPr="00413F77">
              <w:rPr>
                <w:szCs w:val="28"/>
              </w:rPr>
              <w:t>Проект</w:t>
            </w:r>
          </w:p>
        </w:tc>
        <w:tc>
          <w:tcPr>
            <w:tcW w:w="1555" w:type="dxa"/>
            <w:gridSpan w:val="2"/>
          </w:tcPr>
          <w:p w14:paraId="28AE0128" w14:textId="77777777" w:rsidR="00D05ED5" w:rsidRPr="00413F77" w:rsidRDefault="00D05ED5" w:rsidP="00B87760">
            <w:pPr>
              <w:spacing w:line="240" w:lineRule="auto"/>
              <w:ind w:firstLine="0"/>
              <w:jc w:val="center"/>
              <w:rPr>
                <w:szCs w:val="28"/>
              </w:rPr>
            </w:pPr>
            <w:r w:rsidRPr="00413F77">
              <w:rPr>
                <w:szCs w:val="28"/>
              </w:rPr>
              <w:t>Аналог</w:t>
            </w:r>
          </w:p>
        </w:tc>
      </w:tr>
      <w:tr w:rsidR="00D05ED5" w:rsidRPr="00413F77" w14:paraId="20345779" w14:textId="77777777" w:rsidTr="00B87760">
        <w:trPr>
          <w:trHeight w:val="70"/>
        </w:trPr>
        <w:tc>
          <w:tcPr>
            <w:tcW w:w="4387" w:type="dxa"/>
            <w:vMerge/>
          </w:tcPr>
          <w:p w14:paraId="60994F20" w14:textId="77777777" w:rsidR="00D05ED5" w:rsidRPr="00413F77" w:rsidRDefault="00D05ED5" w:rsidP="00B87760">
            <w:pPr>
              <w:spacing w:line="240" w:lineRule="auto"/>
              <w:ind w:firstLine="0"/>
              <w:jc w:val="center"/>
              <w:rPr>
                <w:szCs w:val="28"/>
              </w:rPr>
            </w:pPr>
          </w:p>
        </w:tc>
        <w:tc>
          <w:tcPr>
            <w:tcW w:w="1842" w:type="dxa"/>
            <w:vMerge/>
          </w:tcPr>
          <w:p w14:paraId="747D6C78" w14:textId="77777777" w:rsidR="00D05ED5" w:rsidRPr="00413F77" w:rsidRDefault="00D05ED5" w:rsidP="00B87760">
            <w:pPr>
              <w:spacing w:line="240" w:lineRule="auto"/>
              <w:ind w:firstLine="0"/>
              <w:jc w:val="center"/>
              <w:rPr>
                <w:szCs w:val="28"/>
              </w:rPr>
            </w:pPr>
          </w:p>
        </w:tc>
        <w:tc>
          <w:tcPr>
            <w:tcW w:w="567" w:type="dxa"/>
          </w:tcPr>
          <w:p w14:paraId="0AB71C60" w14:textId="77777777" w:rsidR="00D05ED5" w:rsidRPr="00413F77" w:rsidRDefault="00000000"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oMath>
            </m:oMathPara>
          </w:p>
        </w:tc>
        <w:tc>
          <w:tcPr>
            <w:tcW w:w="993" w:type="dxa"/>
          </w:tcPr>
          <w:p w14:paraId="2DC84E31" w14:textId="77777777" w:rsidR="00D05ED5" w:rsidRPr="00413F77" w:rsidRDefault="00000000"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r>
                  <m:rPr>
                    <m:sty m:val="p"/>
                  </m:rP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m:oMathPara>
          </w:p>
        </w:tc>
        <w:tc>
          <w:tcPr>
            <w:tcW w:w="567" w:type="dxa"/>
          </w:tcPr>
          <w:p w14:paraId="786C73EE" w14:textId="77777777" w:rsidR="00D05ED5" w:rsidRPr="00413F77" w:rsidRDefault="00000000"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oMath>
            </m:oMathPara>
          </w:p>
        </w:tc>
        <w:tc>
          <w:tcPr>
            <w:tcW w:w="988" w:type="dxa"/>
          </w:tcPr>
          <w:p w14:paraId="73A87243" w14:textId="77777777" w:rsidR="00D05ED5" w:rsidRPr="00413F77" w:rsidRDefault="00000000"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r>
                  <m:rPr>
                    <m:sty m:val="p"/>
                  </m:rP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m:oMathPara>
          </w:p>
        </w:tc>
      </w:tr>
      <w:tr w:rsidR="00D05ED5" w:rsidRPr="00413F77" w14:paraId="6E074BCC" w14:textId="77777777" w:rsidTr="00B87760">
        <w:tc>
          <w:tcPr>
            <w:tcW w:w="4387" w:type="dxa"/>
          </w:tcPr>
          <w:p w14:paraId="130C7C6D" w14:textId="77777777" w:rsidR="00D05ED5" w:rsidRPr="00413F77" w:rsidRDefault="00D05ED5" w:rsidP="00B87760">
            <w:pPr>
              <w:tabs>
                <w:tab w:val="num" w:pos="2160"/>
              </w:tabs>
              <w:spacing w:line="240" w:lineRule="auto"/>
              <w:ind w:firstLine="0"/>
              <w:rPr>
                <w:szCs w:val="28"/>
              </w:rPr>
            </w:pPr>
            <w:r w:rsidRPr="00413F77">
              <w:rPr>
                <w:szCs w:val="28"/>
              </w:rPr>
              <w:t>Зручність роботи(призначений для користувача інтерфейс)</w:t>
            </w:r>
          </w:p>
        </w:tc>
        <w:tc>
          <w:tcPr>
            <w:tcW w:w="1842" w:type="dxa"/>
          </w:tcPr>
          <w:p w14:paraId="610E0F4D" w14:textId="77777777" w:rsidR="00D05ED5" w:rsidRPr="00413F77" w:rsidRDefault="00D05ED5" w:rsidP="00B87760">
            <w:pPr>
              <w:spacing w:line="240" w:lineRule="auto"/>
              <w:ind w:firstLine="0"/>
              <w:jc w:val="center"/>
              <w:rPr>
                <w:szCs w:val="28"/>
              </w:rPr>
            </w:pPr>
            <w:r w:rsidRPr="00413F77">
              <w:rPr>
                <w:szCs w:val="28"/>
              </w:rPr>
              <w:t>0,1</w:t>
            </w:r>
          </w:p>
        </w:tc>
        <w:tc>
          <w:tcPr>
            <w:tcW w:w="567" w:type="dxa"/>
          </w:tcPr>
          <w:p w14:paraId="736DF588" w14:textId="77777777" w:rsidR="00D05ED5" w:rsidRPr="00413F77" w:rsidRDefault="00D05ED5" w:rsidP="00B87760">
            <w:pPr>
              <w:spacing w:line="240" w:lineRule="auto"/>
              <w:ind w:firstLine="0"/>
              <w:jc w:val="center"/>
              <w:rPr>
                <w:szCs w:val="28"/>
              </w:rPr>
            </w:pPr>
            <w:r w:rsidRPr="00413F77">
              <w:rPr>
                <w:szCs w:val="28"/>
              </w:rPr>
              <w:t>3</w:t>
            </w:r>
          </w:p>
        </w:tc>
        <w:tc>
          <w:tcPr>
            <w:tcW w:w="993" w:type="dxa"/>
          </w:tcPr>
          <w:p w14:paraId="5C714636" w14:textId="77777777" w:rsidR="00D05ED5" w:rsidRPr="00413F77" w:rsidRDefault="00D05ED5" w:rsidP="00B87760">
            <w:pPr>
              <w:spacing w:line="240" w:lineRule="auto"/>
              <w:ind w:firstLine="0"/>
              <w:jc w:val="center"/>
              <w:rPr>
                <w:szCs w:val="28"/>
              </w:rPr>
            </w:pPr>
            <w:r w:rsidRPr="00413F77">
              <w:rPr>
                <w:szCs w:val="28"/>
              </w:rPr>
              <w:t>0,3</w:t>
            </w:r>
          </w:p>
        </w:tc>
        <w:tc>
          <w:tcPr>
            <w:tcW w:w="567" w:type="dxa"/>
          </w:tcPr>
          <w:p w14:paraId="009F5D5D" w14:textId="77777777" w:rsidR="00D05ED5" w:rsidRPr="00413F77" w:rsidRDefault="00D05ED5" w:rsidP="00B87760">
            <w:pPr>
              <w:spacing w:line="240" w:lineRule="auto"/>
              <w:ind w:firstLine="0"/>
              <w:jc w:val="center"/>
              <w:rPr>
                <w:szCs w:val="28"/>
              </w:rPr>
            </w:pPr>
            <w:r w:rsidRPr="00413F77">
              <w:rPr>
                <w:szCs w:val="28"/>
              </w:rPr>
              <w:t>4</w:t>
            </w:r>
          </w:p>
        </w:tc>
        <w:tc>
          <w:tcPr>
            <w:tcW w:w="988" w:type="dxa"/>
          </w:tcPr>
          <w:p w14:paraId="7CCD60CB" w14:textId="77777777" w:rsidR="00D05ED5" w:rsidRPr="00413F77" w:rsidRDefault="00D05ED5" w:rsidP="00B87760">
            <w:pPr>
              <w:spacing w:line="240" w:lineRule="auto"/>
              <w:ind w:firstLine="0"/>
              <w:jc w:val="center"/>
              <w:rPr>
                <w:szCs w:val="28"/>
              </w:rPr>
            </w:pPr>
            <w:r w:rsidRPr="00413F77">
              <w:rPr>
                <w:szCs w:val="28"/>
              </w:rPr>
              <w:t>0,4</w:t>
            </w:r>
          </w:p>
        </w:tc>
      </w:tr>
      <w:tr w:rsidR="00D05ED5" w:rsidRPr="00413F77" w14:paraId="2B97103C" w14:textId="77777777" w:rsidTr="00B87760">
        <w:tc>
          <w:tcPr>
            <w:tcW w:w="4387" w:type="dxa"/>
          </w:tcPr>
          <w:p w14:paraId="28F3C6D3" w14:textId="77777777" w:rsidR="00D05ED5" w:rsidRPr="00413F77" w:rsidRDefault="00D05ED5" w:rsidP="00B87760">
            <w:pPr>
              <w:tabs>
                <w:tab w:val="num" w:pos="2160"/>
              </w:tabs>
              <w:spacing w:line="240" w:lineRule="auto"/>
              <w:ind w:firstLine="0"/>
              <w:rPr>
                <w:szCs w:val="28"/>
              </w:rPr>
            </w:pPr>
            <w:r w:rsidRPr="00413F77">
              <w:rPr>
                <w:szCs w:val="28"/>
              </w:rPr>
              <w:t>Новизна (відповідність сучасним вимогам)</w:t>
            </w:r>
          </w:p>
        </w:tc>
        <w:tc>
          <w:tcPr>
            <w:tcW w:w="1842" w:type="dxa"/>
          </w:tcPr>
          <w:p w14:paraId="2B1F4DEB" w14:textId="77777777" w:rsidR="00D05ED5" w:rsidRPr="00413F77" w:rsidRDefault="00D05ED5" w:rsidP="00B87760">
            <w:pPr>
              <w:spacing w:line="240" w:lineRule="auto"/>
              <w:ind w:firstLine="0"/>
              <w:jc w:val="center"/>
              <w:rPr>
                <w:szCs w:val="28"/>
              </w:rPr>
            </w:pPr>
            <w:r w:rsidRPr="00413F77">
              <w:rPr>
                <w:szCs w:val="28"/>
              </w:rPr>
              <w:t>0,1</w:t>
            </w:r>
          </w:p>
        </w:tc>
        <w:tc>
          <w:tcPr>
            <w:tcW w:w="567" w:type="dxa"/>
          </w:tcPr>
          <w:p w14:paraId="6AFCEBDD" w14:textId="77777777" w:rsidR="00D05ED5" w:rsidRPr="00413F77" w:rsidRDefault="00D05ED5" w:rsidP="00B87760">
            <w:pPr>
              <w:spacing w:line="240" w:lineRule="auto"/>
              <w:ind w:firstLine="0"/>
              <w:jc w:val="center"/>
              <w:rPr>
                <w:szCs w:val="28"/>
              </w:rPr>
            </w:pPr>
            <w:r w:rsidRPr="00413F77">
              <w:rPr>
                <w:szCs w:val="28"/>
              </w:rPr>
              <w:t>5</w:t>
            </w:r>
          </w:p>
        </w:tc>
        <w:tc>
          <w:tcPr>
            <w:tcW w:w="993" w:type="dxa"/>
          </w:tcPr>
          <w:p w14:paraId="03F15FAC" w14:textId="77777777" w:rsidR="00D05ED5" w:rsidRPr="00413F77" w:rsidRDefault="00D05ED5" w:rsidP="00B87760">
            <w:pPr>
              <w:spacing w:line="240" w:lineRule="auto"/>
              <w:ind w:firstLine="0"/>
              <w:jc w:val="center"/>
              <w:rPr>
                <w:szCs w:val="28"/>
              </w:rPr>
            </w:pPr>
            <w:r w:rsidRPr="00413F77">
              <w:rPr>
                <w:szCs w:val="28"/>
              </w:rPr>
              <w:t>0,5</w:t>
            </w:r>
          </w:p>
        </w:tc>
        <w:tc>
          <w:tcPr>
            <w:tcW w:w="567" w:type="dxa"/>
          </w:tcPr>
          <w:p w14:paraId="5DEFE9A1" w14:textId="77777777" w:rsidR="00D05ED5" w:rsidRPr="00413F77" w:rsidRDefault="00D05ED5" w:rsidP="00B87760">
            <w:pPr>
              <w:spacing w:line="240" w:lineRule="auto"/>
              <w:ind w:firstLine="0"/>
              <w:jc w:val="center"/>
              <w:rPr>
                <w:szCs w:val="28"/>
              </w:rPr>
            </w:pPr>
            <w:r w:rsidRPr="00413F77">
              <w:rPr>
                <w:szCs w:val="28"/>
              </w:rPr>
              <w:t>4</w:t>
            </w:r>
          </w:p>
        </w:tc>
        <w:tc>
          <w:tcPr>
            <w:tcW w:w="988" w:type="dxa"/>
          </w:tcPr>
          <w:p w14:paraId="57E29C67" w14:textId="77777777" w:rsidR="00D05ED5" w:rsidRPr="00413F77" w:rsidRDefault="00D05ED5" w:rsidP="00B87760">
            <w:pPr>
              <w:spacing w:line="240" w:lineRule="auto"/>
              <w:ind w:firstLine="0"/>
              <w:jc w:val="center"/>
              <w:rPr>
                <w:szCs w:val="28"/>
              </w:rPr>
            </w:pPr>
            <w:r w:rsidRPr="00413F77">
              <w:rPr>
                <w:szCs w:val="28"/>
              </w:rPr>
              <w:t>0,4</w:t>
            </w:r>
          </w:p>
        </w:tc>
      </w:tr>
      <w:tr w:rsidR="00D05ED5" w:rsidRPr="00413F77" w14:paraId="45C4A25A" w14:textId="77777777" w:rsidTr="00B87760">
        <w:tc>
          <w:tcPr>
            <w:tcW w:w="4387" w:type="dxa"/>
          </w:tcPr>
          <w:p w14:paraId="5D568817" w14:textId="77777777" w:rsidR="00D05ED5" w:rsidRPr="00413F77" w:rsidRDefault="00D05ED5" w:rsidP="00B87760">
            <w:pPr>
              <w:spacing w:line="240" w:lineRule="auto"/>
              <w:ind w:firstLine="0"/>
              <w:contextualSpacing/>
              <w:rPr>
                <w:szCs w:val="28"/>
              </w:rPr>
            </w:pPr>
            <w:r w:rsidRPr="00413F77">
              <w:rPr>
                <w:szCs w:val="28"/>
              </w:rPr>
              <w:t>Відповідність профілю діяльності замовника</w:t>
            </w:r>
          </w:p>
        </w:tc>
        <w:tc>
          <w:tcPr>
            <w:tcW w:w="1842" w:type="dxa"/>
          </w:tcPr>
          <w:p w14:paraId="5BAFC055" w14:textId="77777777" w:rsidR="00D05ED5" w:rsidRPr="00413F77" w:rsidRDefault="00D05ED5" w:rsidP="00B87760">
            <w:pPr>
              <w:spacing w:line="240" w:lineRule="auto"/>
              <w:ind w:firstLine="0"/>
              <w:jc w:val="center"/>
              <w:rPr>
                <w:szCs w:val="28"/>
              </w:rPr>
            </w:pPr>
            <w:r w:rsidRPr="00413F77">
              <w:rPr>
                <w:szCs w:val="28"/>
              </w:rPr>
              <w:t>0,25</w:t>
            </w:r>
          </w:p>
        </w:tc>
        <w:tc>
          <w:tcPr>
            <w:tcW w:w="567" w:type="dxa"/>
          </w:tcPr>
          <w:p w14:paraId="00725EE4" w14:textId="77777777" w:rsidR="00D05ED5" w:rsidRPr="00413F77" w:rsidRDefault="00D05ED5" w:rsidP="00B87760">
            <w:pPr>
              <w:spacing w:line="240" w:lineRule="auto"/>
              <w:ind w:firstLine="0"/>
              <w:jc w:val="center"/>
              <w:rPr>
                <w:szCs w:val="28"/>
              </w:rPr>
            </w:pPr>
            <w:r w:rsidRPr="00413F77">
              <w:rPr>
                <w:szCs w:val="28"/>
              </w:rPr>
              <w:t>5</w:t>
            </w:r>
          </w:p>
        </w:tc>
        <w:tc>
          <w:tcPr>
            <w:tcW w:w="993" w:type="dxa"/>
          </w:tcPr>
          <w:p w14:paraId="3EAEF46B" w14:textId="77777777" w:rsidR="00D05ED5" w:rsidRPr="00413F77" w:rsidRDefault="00D05ED5" w:rsidP="00B87760">
            <w:pPr>
              <w:spacing w:line="240" w:lineRule="auto"/>
              <w:ind w:firstLine="0"/>
              <w:jc w:val="center"/>
              <w:rPr>
                <w:szCs w:val="28"/>
              </w:rPr>
            </w:pPr>
            <w:r w:rsidRPr="00413F77">
              <w:rPr>
                <w:szCs w:val="28"/>
              </w:rPr>
              <w:t>1,25</w:t>
            </w:r>
          </w:p>
        </w:tc>
        <w:tc>
          <w:tcPr>
            <w:tcW w:w="567" w:type="dxa"/>
          </w:tcPr>
          <w:p w14:paraId="58E3916D" w14:textId="77777777" w:rsidR="00D05ED5" w:rsidRPr="00413F77" w:rsidRDefault="00D05ED5" w:rsidP="00B87760">
            <w:pPr>
              <w:spacing w:line="240" w:lineRule="auto"/>
              <w:ind w:firstLine="0"/>
              <w:jc w:val="center"/>
              <w:rPr>
                <w:szCs w:val="28"/>
              </w:rPr>
            </w:pPr>
            <w:r w:rsidRPr="00413F77">
              <w:rPr>
                <w:szCs w:val="28"/>
              </w:rPr>
              <w:t>3</w:t>
            </w:r>
          </w:p>
        </w:tc>
        <w:tc>
          <w:tcPr>
            <w:tcW w:w="988" w:type="dxa"/>
          </w:tcPr>
          <w:p w14:paraId="2D4EDEC3" w14:textId="77777777" w:rsidR="00D05ED5" w:rsidRPr="00413F77" w:rsidRDefault="00D05ED5" w:rsidP="00B87760">
            <w:pPr>
              <w:spacing w:line="240" w:lineRule="auto"/>
              <w:ind w:firstLine="0"/>
              <w:jc w:val="center"/>
              <w:rPr>
                <w:szCs w:val="28"/>
              </w:rPr>
            </w:pPr>
            <w:r w:rsidRPr="00413F77">
              <w:rPr>
                <w:szCs w:val="28"/>
              </w:rPr>
              <w:t>0,75</w:t>
            </w:r>
          </w:p>
        </w:tc>
      </w:tr>
      <w:tr w:rsidR="00D05ED5" w:rsidRPr="00413F77" w14:paraId="0B18247D" w14:textId="77777777" w:rsidTr="00B87760">
        <w:tc>
          <w:tcPr>
            <w:tcW w:w="4387" w:type="dxa"/>
          </w:tcPr>
          <w:p w14:paraId="2395236D" w14:textId="77777777" w:rsidR="00D05ED5" w:rsidRPr="00413F77" w:rsidRDefault="00D05ED5" w:rsidP="00B87760">
            <w:pPr>
              <w:spacing w:line="240" w:lineRule="auto"/>
              <w:ind w:firstLine="0"/>
              <w:contextualSpacing/>
              <w:rPr>
                <w:szCs w:val="28"/>
              </w:rPr>
            </w:pPr>
            <w:r w:rsidRPr="00413F77">
              <w:rPr>
                <w:szCs w:val="28"/>
              </w:rPr>
              <w:t>Ресурсна ефективність</w:t>
            </w:r>
          </w:p>
        </w:tc>
        <w:tc>
          <w:tcPr>
            <w:tcW w:w="1842" w:type="dxa"/>
          </w:tcPr>
          <w:p w14:paraId="2B7CC013" w14:textId="77777777" w:rsidR="00D05ED5" w:rsidRPr="00413F77" w:rsidRDefault="00D05ED5" w:rsidP="00B87760">
            <w:pPr>
              <w:spacing w:line="240" w:lineRule="auto"/>
              <w:ind w:firstLine="0"/>
              <w:jc w:val="center"/>
              <w:rPr>
                <w:szCs w:val="28"/>
              </w:rPr>
            </w:pPr>
            <w:r w:rsidRPr="00413F77">
              <w:rPr>
                <w:szCs w:val="28"/>
              </w:rPr>
              <w:t>0,05</w:t>
            </w:r>
          </w:p>
        </w:tc>
        <w:tc>
          <w:tcPr>
            <w:tcW w:w="567" w:type="dxa"/>
          </w:tcPr>
          <w:p w14:paraId="6BE16A92" w14:textId="77777777" w:rsidR="00D05ED5" w:rsidRPr="00413F77" w:rsidRDefault="00D05ED5" w:rsidP="00B87760">
            <w:pPr>
              <w:spacing w:line="240" w:lineRule="auto"/>
              <w:ind w:firstLine="0"/>
              <w:jc w:val="center"/>
              <w:rPr>
                <w:szCs w:val="28"/>
              </w:rPr>
            </w:pPr>
            <w:r w:rsidRPr="00413F77">
              <w:rPr>
                <w:szCs w:val="28"/>
              </w:rPr>
              <w:t>4</w:t>
            </w:r>
          </w:p>
        </w:tc>
        <w:tc>
          <w:tcPr>
            <w:tcW w:w="993" w:type="dxa"/>
          </w:tcPr>
          <w:p w14:paraId="41C262CB" w14:textId="77777777" w:rsidR="00D05ED5" w:rsidRPr="00413F77" w:rsidRDefault="00D05ED5" w:rsidP="00B87760">
            <w:pPr>
              <w:spacing w:line="240" w:lineRule="auto"/>
              <w:ind w:firstLine="0"/>
              <w:jc w:val="center"/>
              <w:rPr>
                <w:szCs w:val="28"/>
              </w:rPr>
            </w:pPr>
            <w:r w:rsidRPr="00413F77">
              <w:rPr>
                <w:szCs w:val="28"/>
              </w:rPr>
              <w:t>0,20</w:t>
            </w:r>
          </w:p>
        </w:tc>
        <w:tc>
          <w:tcPr>
            <w:tcW w:w="567" w:type="dxa"/>
          </w:tcPr>
          <w:p w14:paraId="5954D40C" w14:textId="77777777" w:rsidR="00D05ED5" w:rsidRPr="00413F77" w:rsidRDefault="00D05ED5" w:rsidP="00B87760">
            <w:pPr>
              <w:spacing w:line="240" w:lineRule="auto"/>
              <w:ind w:firstLine="0"/>
              <w:jc w:val="center"/>
              <w:rPr>
                <w:szCs w:val="28"/>
              </w:rPr>
            </w:pPr>
            <w:r w:rsidRPr="00413F77">
              <w:rPr>
                <w:szCs w:val="28"/>
              </w:rPr>
              <w:t>3</w:t>
            </w:r>
          </w:p>
        </w:tc>
        <w:tc>
          <w:tcPr>
            <w:tcW w:w="988" w:type="dxa"/>
          </w:tcPr>
          <w:p w14:paraId="2657A315" w14:textId="77777777" w:rsidR="00D05ED5" w:rsidRPr="00413F77" w:rsidRDefault="00D05ED5" w:rsidP="00B87760">
            <w:pPr>
              <w:spacing w:line="240" w:lineRule="auto"/>
              <w:ind w:firstLine="0"/>
              <w:jc w:val="center"/>
              <w:rPr>
                <w:szCs w:val="28"/>
              </w:rPr>
            </w:pPr>
            <w:r w:rsidRPr="00413F77">
              <w:rPr>
                <w:szCs w:val="28"/>
              </w:rPr>
              <w:t>0,15</w:t>
            </w:r>
          </w:p>
        </w:tc>
      </w:tr>
      <w:tr w:rsidR="00D05ED5" w:rsidRPr="00413F77" w14:paraId="51099B35" w14:textId="77777777" w:rsidTr="00B87760">
        <w:tc>
          <w:tcPr>
            <w:tcW w:w="4387" w:type="dxa"/>
          </w:tcPr>
          <w:p w14:paraId="383C8A4E" w14:textId="77777777" w:rsidR="00D05ED5" w:rsidRPr="00413F77" w:rsidRDefault="00D05ED5" w:rsidP="00B87760">
            <w:pPr>
              <w:spacing w:line="240" w:lineRule="auto"/>
              <w:ind w:firstLine="0"/>
              <w:contextualSpacing/>
              <w:rPr>
                <w:szCs w:val="28"/>
              </w:rPr>
            </w:pPr>
            <w:r w:rsidRPr="00413F77">
              <w:rPr>
                <w:szCs w:val="28"/>
              </w:rPr>
              <w:t>Надійність (захист даних)</w:t>
            </w:r>
          </w:p>
        </w:tc>
        <w:tc>
          <w:tcPr>
            <w:tcW w:w="1842" w:type="dxa"/>
          </w:tcPr>
          <w:p w14:paraId="0592A356" w14:textId="77777777" w:rsidR="00D05ED5" w:rsidRPr="00413F77" w:rsidRDefault="00D05ED5" w:rsidP="00B87760">
            <w:pPr>
              <w:spacing w:line="240" w:lineRule="auto"/>
              <w:ind w:firstLine="0"/>
              <w:jc w:val="center"/>
              <w:rPr>
                <w:szCs w:val="28"/>
              </w:rPr>
            </w:pPr>
            <w:r w:rsidRPr="00413F77">
              <w:rPr>
                <w:szCs w:val="28"/>
              </w:rPr>
              <w:t>0,2</w:t>
            </w:r>
          </w:p>
        </w:tc>
        <w:tc>
          <w:tcPr>
            <w:tcW w:w="567" w:type="dxa"/>
          </w:tcPr>
          <w:p w14:paraId="6590DB47" w14:textId="77777777" w:rsidR="00D05ED5" w:rsidRPr="00413F77" w:rsidRDefault="00D05ED5" w:rsidP="00B87760">
            <w:pPr>
              <w:spacing w:line="240" w:lineRule="auto"/>
              <w:ind w:firstLine="0"/>
              <w:jc w:val="center"/>
              <w:rPr>
                <w:szCs w:val="28"/>
              </w:rPr>
            </w:pPr>
            <w:r w:rsidRPr="00413F77">
              <w:rPr>
                <w:szCs w:val="28"/>
              </w:rPr>
              <w:t>3</w:t>
            </w:r>
          </w:p>
        </w:tc>
        <w:tc>
          <w:tcPr>
            <w:tcW w:w="993" w:type="dxa"/>
          </w:tcPr>
          <w:p w14:paraId="0139261D" w14:textId="77777777" w:rsidR="00D05ED5" w:rsidRPr="00413F77" w:rsidRDefault="00D05ED5" w:rsidP="00B87760">
            <w:pPr>
              <w:spacing w:line="240" w:lineRule="auto"/>
              <w:ind w:firstLine="0"/>
              <w:jc w:val="center"/>
              <w:rPr>
                <w:szCs w:val="28"/>
              </w:rPr>
            </w:pPr>
            <w:r w:rsidRPr="00413F77">
              <w:rPr>
                <w:szCs w:val="28"/>
              </w:rPr>
              <w:t>0,6</w:t>
            </w:r>
          </w:p>
        </w:tc>
        <w:tc>
          <w:tcPr>
            <w:tcW w:w="567" w:type="dxa"/>
          </w:tcPr>
          <w:p w14:paraId="0877C88E" w14:textId="77777777" w:rsidR="00D05ED5" w:rsidRPr="00413F77" w:rsidRDefault="00D05ED5" w:rsidP="00B87760">
            <w:pPr>
              <w:spacing w:line="240" w:lineRule="auto"/>
              <w:ind w:firstLine="0"/>
              <w:jc w:val="center"/>
              <w:rPr>
                <w:szCs w:val="28"/>
              </w:rPr>
            </w:pPr>
            <w:r w:rsidRPr="00413F77">
              <w:rPr>
                <w:szCs w:val="28"/>
              </w:rPr>
              <w:t>2</w:t>
            </w:r>
          </w:p>
        </w:tc>
        <w:tc>
          <w:tcPr>
            <w:tcW w:w="988" w:type="dxa"/>
          </w:tcPr>
          <w:p w14:paraId="7655B4E5" w14:textId="77777777" w:rsidR="00D05ED5" w:rsidRPr="00413F77" w:rsidRDefault="00D05ED5" w:rsidP="00B87760">
            <w:pPr>
              <w:spacing w:line="240" w:lineRule="auto"/>
              <w:ind w:firstLine="0"/>
              <w:jc w:val="center"/>
              <w:rPr>
                <w:szCs w:val="28"/>
              </w:rPr>
            </w:pPr>
            <w:r w:rsidRPr="00413F77">
              <w:rPr>
                <w:szCs w:val="28"/>
              </w:rPr>
              <w:t>0,4</w:t>
            </w:r>
          </w:p>
        </w:tc>
      </w:tr>
      <w:tr w:rsidR="00D05ED5" w:rsidRPr="00413F77" w14:paraId="6F1BB3E1" w14:textId="77777777" w:rsidTr="00B87760">
        <w:tc>
          <w:tcPr>
            <w:tcW w:w="4387" w:type="dxa"/>
          </w:tcPr>
          <w:p w14:paraId="78941299" w14:textId="77777777" w:rsidR="00D05ED5" w:rsidRPr="00413F77" w:rsidRDefault="00D05ED5" w:rsidP="00B87760">
            <w:pPr>
              <w:spacing w:line="240" w:lineRule="auto"/>
              <w:ind w:firstLine="0"/>
              <w:contextualSpacing/>
              <w:rPr>
                <w:szCs w:val="28"/>
              </w:rPr>
            </w:pPr>
            <w:r w:rsidRPr="00413F77">
              <w:rPr>
                <w:szCs w:val="28"/>
              </w:rPr>
              <w:t>Швидкість доступу до даних</w:t>
            </w:r>
          </w:p>
        </w:tc>
        <w:tc>
          <w:tcPr>
            <w:tcW w:w="1842" w:type="dxa"/>
          </w:tcPr>
          <w:p w14:paraId="639A6952" w14:textId="77777777" w:rsidR="00D05ED5" w:rsidRPr="00413F77" w:rsidRDefault="00D05ED5" w:rsidP="00B87760">
            <w:pPr>
              <w:spacing w:line="240" w:lineRule="auto"/>
              <w:ind w:firstLine="0"/>
              <w:jc w:val="center"/>
              <w:rPr>
                <w:szCs w:val="28"/>
              </w:rPr>
            </w:pPr>
            <w:r w:rsidRPr="00413F77">
              <w:rPr>
                <w:szCs w:val="28"/>
              </w:rPr>
              <w:t>0,1</w:t>
            </w:r>
          </w:p>
        </w:tc>
        <w:tc>
          <w:tcPr>
            <w:tcW w:w="567" w:type="dxa"/>
          </w:tcPr>
          <w:p w14:paraId="35C764CD" w14:textId="77777777" w:rsidR="00D05ED5" w:rsidRPr="00413F77" w:rsidRDefault="00D05ED5" w:rsidP="00B87760">
            <w:pPr>
              <w:spacing w:line="240" w:lineRule="auto"/>
              <w:ind w:firstLine="0"/>
              <w:jc w:val="center"/>
              <w:rPr>
                <w:szCs w:val="28"/>
              </w:rPr>
            </w:pPr>
            <w:r w:rsidRPr="00413F77">
              <w:rPr>
                <w:szCs w:val="28"/>
              </w:rPr>
              <w:t>4</w:t>
            </w:r>
          </w:p>
        </w:tc>
        <w:tc>
          <w:tcPr>
            <w:tcW w:w="993" w:type="dxa"/>
          </w:tcPr>
          <w:p w14:paraId="3D72E989" w14:textId="77777777" w:rsidR="00D05ED5" w:rsidRPr="00413F77" w:rsidRDefault="00D05ED5" w:rsidP="00B87760">
            <w:pPr>
              <w:spacing w:line="240" w:lineRule="auto"/>
              <w:ind w:firstLine="0"/>
              <w:jc w:val="center"/>
              <w:rPr>
                <w:szCs w:val="28"/>
              </w:rPr>
            </w:pPr>
            <w:r w:rsidRPr="00413F77">
              <w:rPr>
                <w:szCs w:val="28"/>
              </w:rPr>
              <w:t>0,4</w:t>
            </w:r>
          </w:p>
        </w:tc>
        <w:tc>
          <w:tcPr>
            <w:tcW w:w="567" w:type="dxa"/>
          </w:tcPr>
          <w:p w14:paraId="7C75F72C" w14:textId="77777777" w:rsidR="00D05ED5" w:rsidRPr="00413F77" w:rsidRDefault="00D05ED5" w:rsidP="00B87760">
            <w:pPr>
              <w:spacing w:line="240" w:lineRule="auto"/>
              <w:ind w:firstLine="0"/>
              <w:jc w:val="center"/>
              <w:rPr>
                <w:szCs w:val="28"/>
              </w:rPr>
            </w:pPr>
            <w:r w:rsidRPr="00413F77">
              <w:rPr>
                <w:szCs w:val="28"/>
              </w:rPr>
              <w:t>3</w:t>
            </w:r>
          </w:p>
        </w:tc>
        <w:tc>
          <w:tcPr>
            <w:tcW w:w="988" w:type="dxa"/>
          </w:tcPr>
          <w:p w14:paraId="54983AFC" w14:textId="77777777" w:rsidR="00D05ED5" w:rsidRPr="00413F77" w:rsidRDefault="00D05ED5" w:rsidP="00B87760">
            <w:pPr>
              <w:spacing w:line="240" w:lineRule="auto"/>
              <w:ind w:firstLine="0"/>
              <w:jc w:val="center"/>
              <w:rPr>
                <w:szCs w:val="28"/>
              </w:rPr>
            </w:pPr>
            <w:r w:rsidRPr="00413F77">
              <w:rPr>
                <w:szCs w:val="28"/>
              </w:rPr>
              <w:t>0,3</w:t>
            </w:r>
          </w:p>
        </w:tc>
      </w:tr>
      <w:tr w:rsidR="00D05ED5" w:rsidRPr="00413F77" w14:paraId="374E2ABA" w14:textId="77777777" w:rsidTr="00B87760">
        <w:tc>
          <w:tcPr>
            <w:tcW w:w="4387" w:type="dxa"/>
          </w:tcPr>
          <w:p w14:paraId="14D0B2E1" w14:textId="77777777" w:rsidR="00D05ED5" w:rsidRPr="00413F77" w:rsidRDefault="00D05ED5" w:rsidP="00B87760">
            <w:pPr>
              <w:spacing w:line="240" w:lineRule="auto"/>
              <w:ind w:firstLine="0"/>
              <w:contextualSpacing/>
              <w:rPr>
                <w:szCs w:val="28"/>
              </w:rPr>
            </w:pPr>
            <w:r w:rsidRPr="00413F77">
              <w:rPr>
                <w:szCs w:val="28"/>
              </w:rPr>
              <w:t>Гнучкість щодо налаштування</w:t>
            </w:r>
          </w:p>
        </w:tc>
        <w:tc>
          <w:tcPr>
            <w:tcW w:w="1842" w:type="dxa"/>
          </w:tcPr>
          <w:p w14:paraId="256B2A32" w14:textId="77777777" w:rsidR="00D05ED5" w:rsidRPr="00413F77" w:rsidRDefault="00D05ED5" w:rsidP="00B87760">
            <w:pPr>
              <w:spacing w:line="240" w:lineRule="auto"/>
              <w:ind w:firstLine="0"/>
              <w:jc w:val="center"/>
              <w:rPr>
                <w:szCs w:val="28"/>
              </w:rPr>
            </w:pPr>
            <w:r w:rsidRPr="00413F77">
              <w:rPr>
                <w:szCs w:val="28"/>
              </w:rPr>
              <w:t>0,15</w:t>
            </w:r>
          </w:p>
        </w:tc>
        <w:tc>
          <w:tcPr>
            <w:tcW w:w="567" w:type="dxa"/>
          </w:tcPr>
          <w:p w14:paraId="1B3E8C72" w14:textId="77777777" w:rsidR="00D05ED5" w:rsidRPr="00413F77" w:rsidRDefault="00D05ED5" w:rsidP="00B87760">
            <w:pPr>
              <w:spacing w:line="240" w:lineRule="auto"/>
              <w:ind w:firstLine="0"/>
              <w:jc w:val="center"/>
              <w:rPr>
                <w:szCs w:val="28"/>
              </w:rPr>
            </w:pPr>
            <w:r w:rsidRPr="00413F77">
              <w:rPr>
                <w:szCs w:val="28"/>
              </w:rPr>
              <w:t>5</w:t>
            </w:r>
          </w:p>
        </w:tc>
        <w:tc>
          <w:tcPr>
            <w:tcW w:w="993" w:type="dxa"/>
          </w:tcPr>
          <w:p w14:paraId="499EA171" w14:textId="77777777" w:rsidR="00D05ED5" w:rsidRPr="00413F77" w:rsidRDefault="00D05ED5" w:rsidP="00B87760">
            <w:pPr>
              <w:spacing w:line="240" w:lineRule="auto"/>
              <w:ind w:firstLine="0"/>
              <w:jc w:val="center"/>
              <w:rPr>
                <w:szCs w:val="28"/>
              </w:rPr>
            </w:pPr>
            <w:r w:rsidRPr="00413F77">
              <w:rPr>
                <w:szCs w:val="28"/>
              </w:rPr>
              <w:t>0,75</w:t>
            </w:r>
          </w:p>
        </w:tc>
        <w:tc>
          <w:tcPr>
            <w:tcW w:w="567" w:type="dxa"/>
          </w:tcPr>
          <w:p w14:paraId="65A45672" w14:textId="77777777" w:rsidR="00D05ED5" w:rsidRPr="00413F77" w:rsidRDefault="00D05ED5" w:rsidP="00B87760">
            <w:pPr>
              <w:spacing w:line="240" w:lineRule="auto"/>
              <w:ind w:firstLine="0"/>
              <w:jc w:val="center"/>
              <w:rPr>
                <w:szCs w:val="28"/>
              </w:rPr>
            </w:pPr>
            <w:r w:rsidRPr="00413F77">
              <w:rPr>
                <w:szCs w:val="28"/>
              </w:rPr>
              <w:t>2</w:t>
            </w:r>
          </w:p>
        </w:tc>
        <w:tc>
          <w:tcPr>
            <w:tcW w:w="988" w:type="dxa"/>
          </w:tcPr>
          <w:p w14:paraId="6C9550EB" w14:textId="77777777" w:rsidR="00D05ED5" w:rsidRPr="00413F77" w:rsidRDefault="00D05ED5" w:rsidP="00B87760">
            <w:pPr>
              <w:spacing w:line="240" w:lineRule="auto"/>
              <w:ind w:firstLine="0"/>
              <w:jc w:val="center"/>
              <w:rPr>
                <w:szCs w:val="28"/>
              </w:rPr>
            </w:pPr>
            <w:r w:rsidRPr="00413F77">
              <w:rPr>
                <w:szCs w:val="28"/>
              </w:rPr>
              <w:t>0,3</w:t>
            </w:r>
          </w:p>
        </w:tc>
      </w:tr>
      <w:tr w:rsidR="00D05ED5" w:rsidRPr="00413F77" w14:paraId="76D52A94" w14:textId="77777777" w:rsidTr="00B87760">
        <w:tc>
          <w:tcPr>
            <w:tcW w:w="4387" w:type="dxa"/>
          </w:tcPr>
          <w:p w14:paraId="4CC9F604" w14:textId="77777777" w:rsidR="00D05ED5" w:rsidRPr="00413F77" w:rsidRDefault="00D05ED5" w:rsidP="00B87760">
            <w:pPr>
              <w:spacing w:line="240" w:lineRule="auto"/>
              <w:ind w:firstLine="0"/>
              <w:contextualSpacing/>
              <w:rPr>
                <w:szCs w:val="28"/>
              </w:rPr>
            </w:pPr>
            <w:r w:rsidRPr="00413F77">
              <w:rPr>
                <w:szCs w:val="28"/>
              </w:rPr>
              <w:t>Здатність до навчання персоналу</w:t>
            </w:r>
          </w:p>
        </w:tc>
        <w:tc>
          <w:tcPr>
            <w:tcW w:w="1842" w:type="dxa"/>
          </w:tcPr>
          <w:p w14:paraId="7AEFC620" w14:textId="77777777" w:rsidR="00D05ED5" w:rsidRPr="00413F77" w:rsidRDefault="00D05ED5" w:rsidP="00B87760">
            <w:pPr>
              <w:spacing w:line="240" w:lineRule="auto"/>
              <w:ind w:firstLine="0"/>
              <w:jc w:val="center"/>
              <w:rPr>
                <w:szCs w:val="28"/>
              </w:rPr>
            </w:pPr>
            <w:r w:rsidRPr="00413F77">
              <w:rPr>
                <w:szCs w:val="28"/>
              </w:rPr>
              <w:t>0,05</w:t>
            </w:r>
          </w:p>
        </w:tc>
        <w:tc>
          <w:tcPr>
            <w:tcW w:w="567" w:type="dxa"/>
          </w:tcPr>
          <w:p w14:paraId="5B90AF30" w14:textId="77777777" w:rsidR="00D05ED5" w:rsidRPr="00413F77" w:rsidRDefault="00D05ED5" w:rsidP="00B87760">
            <w:pPr>
              <w:spacing w:line="240" w:lineRule="auto"/>
              <w:ind w:firstLine="0"/>
              <w:jc w:val="center"/>
              <w:rPr>
                <w:szCs w:val="28"/>
              </w:rPr>
            </w:pPr>
            <w:r w:rsidRPr="00413F77">
              <w:rPr>
                <w:szCs w:val="28"/>
              </w:rPr>
              <w:t>3</w:t>
            </w:r>
          </w:p>
        </w:tc>
        <w:tc>
          <w:tcPr>
            <w:tcW w:w="993" w:type="dxa"/>
          </w:tcPr>
          <w:p w14:paraId="589D9E20" w14:textId="77777777" w:rsidR="00D05ED5" w:rsidRPr="00413F77" w:rsidRDefault="00D05ED5" w:rsidP="00B87760">
            <w:pPr>
              <w:spacing w:line="240" w:lineRule="auto"/>
              <w:ind w:firstLine="0"/>
              <w:jc w:val="center"/>
              <w:rPr>
                <w:szCs w:val="28"/>
              </w:rPr>
            </w:pPr>
            <w:r w:rsidRPr="00413F77">
              <w:rPr>
                <w:szCs w:val="28"/>
              </w:rPr>
              <w:t>0,15</w:t>
            </w:r>
          </w:p>
        </w:tc>
        <w:tc>
          <w:tcPr>
            <w:tcW w:w="567" w:type="dxa"/>
          </w:tcPr>
          <w:p w14:paraId="31C81BBA" w14:textId="77777777" w:rsidR="00D05ED5" w:rsidRPr="00413F77" w:rsidRDefault="00D05ED5" w:rsidP="00B87760">
            <w:pPr>
              <w:spacing w:line="240" w:lineRule="auto"/>
              <w:ind w:firstLine="0"/>
              <w:jc w:val="center"/>
              <w:rPr>
                <w:szCs w:val="28"/>
              </w:rPr>
            </w:pPr>
            <w:r w:rsidRPr="00413F77">
              <w:rPr>
                <w:szCs w:val="28"/>
              </w:rPr>
              <w:t>1</w:t>
            </w:r>
          </w:p>
        </w:tc>
        <w:tc>
          <w:tcPr>
            <w:tcW w:w="988" w:type="dxa"/>
          </w:tcPr>
          <w:p w14:paraId="64DC69D6" w14:textId="77777777" w:rsidR="00D05ED5" w:rsidRPr="00413F77" w:rsidRDefault="00D05ED5" w:rsidP="00B87760">
            <w:pPr>
              <w:spacing w:line="240" w:lineRule="auto"/>
              <w:ind w:firstLine="0"/>
              <w:jc w:val="center"/>
              <w:rPr>
                <w:szCs w:val="28"/>
              </w:rPr>
            </w:pPr>
            <w:r w:rsidRPr="00413F77">
              <w:rPr>
                <w:szCs w:val="28"/>
              </w:rPr>
              <w:t>0,05</w:t>
            </w:r>
          </w:p>
        </w:tc>
      </w:tr>
      <w:tr w:rsidR="00D05ED5" w:rsidRPr="00413F77" w14:paraId="1D600226" w14:textId="77777777" w:rsidTr="00B87760">
        <w:tc>
          <w:tcPr>
            <w:tcW w:w="6229" w:type="dxa"/>
            <w:gridSpan w:val="2"/>
          </w:tcPr>
          <w:p w14:paraId="6ACF68EC" w14:textId="77777777" w:rsidR="00D05ED5" w:rsidRPr="00413F77" w:rsidRDefault="00D05ED5" w:rsidP="00B87760">
            <w:pPr>
              <w:spacing w:line="240" w:lineRule="auto"/>
              <w:ind w:firstLine="0"/>
              <w:jc w:val="center"/>
              <w:rPr>
                <w:szCs w:val="28"/>
              </w:rPr>
            </w:pPr>
            <w:r w:rsidRPr="00413F77">
              <w:rPr>
                <w:szCs w:val="28"/>
              </w:rPr>
              <w:t xml:space="preserve">Узагальнений показник якості </w:t>
            </w:r>
            <m:oMath>
              <m:sSub>
                <m:sSubPr>
                  <m:ctrlPr>
                    <w:rPr>
                      <w:rFonts w:ascii="Cambria Math" w:hAnsi="Cambria Math"/>
                      <w:i/>
                      <w:szCs w:val="28"/>
                    </w:rPr>
                  </m:ctrlPr>
                </m:sSubPr>
                <m:e>
                  <m:r>
                    <w:rPr>
                      <w:rFonts w:ascii="Cambria Math" w:hAnsi="Cambria Math"/>
                      <w:szCs w:val="28"/>
                    </w:rPr>
                    <m:t>J</m:t>
                  </m:r>
                </m:e>
                <m:sub>
                  <m:r>
                    <m:rPr>
                      <m:sty m:val="p"/>
                    </m:rPr>
                    <w:rPr>
                      <w:rFonts w:ascii="Cambria Math" w:hAnsi="Cambria Math"/>
                      <w:szCs w:val="28"/>
                    </w:rPr>
                    <m:t>ЕТР</m:t>
                  </m:r>
                </m:sub>
              </m:sSub>
            </m:oMath>
          </w:p>
        </w:tc>
        <w:tc>
          <w:tcPr>
            <w:tcW w:w="1560" w:type="dxa"/>
            <w:gridSpan w:val="2"/>
          </w:tcPr>
          <w:p w14:paraId="31F91B00" w14:textId="77777777" w:rsidR="00D05ED5" w:rsidRPr="00413F77" w:rsidRDefault="00D05ED5" w:rsidP="00B87760">
            <w:pPr>
              <w:spacing w:line="240" w:lineRule="auto"/>
              <w:ind w:firstLine="0"/>
              <w:jc w:val="center"/>
              <w:rPr>
                <w:szCs w:val="28"/>
              </w:rPr>
            </w:pPr>
            <w:r w:rsidRPr="00413F77">
              <w:rPr>
                <w:szCs w:val="28"/>
              </w:rPr>
              <w:t>3,25</w:t>
            </w:r>
          </w:p>
        </w:tc>
        <w:tc>
          <w:tcPr>
            <w:tcW w:w="1555" w:type="dxa"/>
            <w:gridSpan w:val="2"/>
          </w:tcPr>
          <w:p w14:paraId="3C8D8CD1" w14:textId="77777777" w:rsidR="00D05ED5" w:rsidRPr="00413F77" w:rsidRDefault="00D05ED5" w:rsidP="00B87760">
            <w:pPr>
              <w:spacing w:line="240" w:lineRule="auto"/>
              <w:ind w:firstLine="0"/>
              <w:jc w:val="center"/>
              <w:rPr>
                <w:szCs w:val="28"/>
              </w:rPr>
            </w:pPr>
            <w:r w:rsidRPr="00413F77">
              <w:rPr>
                <w:szCs w:val="28"/>
              </w:rPr>
              <w:t>2,75</w:t>
            </w:r>
          </w:p>
        </w:tc>
      </w:tr>
    </w:tbl>
    <w:p w14:paraId="073F2594" w14:textId="77777777" w:rsidR="00D05ED5" w:rsidRPr="00413F77" w:rsidRDefault="00D05ED5" w:rsidP="00D05ED5"/>
    <w:p w14:paraId="1C9153F8" w14:textId="77777777" w:rsidR="00D05ED5" w:rsidRPr="00413F77" w:rsidRDefault="00D05ED5" w:rsidP="00D05ED5">
      <w:r w:rsidRPr="00413F77">
        <w:t xml:space="preserve">Для зрівнюваних ПЗ та програмного продукту як його аналога коефіцієнт технічного рівня буде дорівнювати </w:t>
      </w:r>
      <w:r w:rsidRPr="00413F77">
        <w:rPr>
          <w:rFonts w:ascii="Cambria Math" w:hAnsi="Cambria Math" w:cs="Cambria Math"/>
        </w:rPr>
        <w:t>𝐴𝑘</w:t>
      </w:r>
      <w:r w:rsidRPr="00413F77">
        <w:t xml:space="preserve"> = 3,25 ⁄ 2,75 = 1,18. Оскільки коефіцієнт більше 1, то розробка ПЗ з технічної точки зору виправдана.</w:t>
      </w:r>
    </w:p>
    <w:p w14:paraId="0E4F0339" w14:textId="77777777" w:rsidR="00D05ED5" w:rsidRPr="00413F77" w:rsidRDefault="00D05ED5" w:rsidP="00D05ED5"/>
    <w:p w14:paraId="083B690B" w14:textId="77777777" w:rsidR="00D05ED5" w:rsidRPr="007932D6" w:rsidRDefault="00D05ED5" w:rsidP="00D05ED5">
      <w:pPr>
        <w:pStyle w:val="20"/>
        <w:rPr>
          <w:lang w:val="uk-UA"/>
        </w:rPr>
      </w:pPr>
      <w:bookmarkStart w:id="71" w:name="_Toc167565694"/>
      <w:bookmarkStart w:id="72" w:name="_Toc169612941"/>
      <w:r w:rsidRPr="007932D6">
        <w:rPr>
          <w:lang w:val="uk-UA"/>
        </w:rPr>
        <w:t>5.3 Обґрунтування доцільності розробки ПЗ</w:t>
      </w:r>
      <w:bookmarkEnd w:id="71"/>
      <w:bookmarkEnd w:id="72"/>
    </w:p>
    <w:p w14:paraId="6A397B79" w14:textId="77777777" w:rsidR="00D05ED5" w:rsidRPr="00413F77" w:rsidRDefault="00D05ED5" w:rsidP="00D05ED5">
      <w:pPr>
        <w:ind w:firstLine="708"/>
        <w:rPr>
          <w:szCs w:val="28"/>
        </w:rPr>
      </w:pPr>
      <w:r w:rsidRPr="00413F77">
        <w:rPr>
          <w:szCs w:val="28"/>
        </w:rPr>
        <w:t>У розробці ПЗ беруть участь керівник проєкту та виконавець (програміст). Комплекс робіт проекту по розробці ПЗ наведено в таблиці 5.2. Календарний графік виконання робіт наведено у таблиці 5.3.</w:t>
      </w:r>
    </w:p>
    <w:p w14:paraId="3A42BECD" w14:textId="77777777" w:rsidR="00D05ED5" w:rsidRPr="00413F77" w:rsidRDefault="00D05ED5" w:rsidP="008C2FC6">
      <w:pPr>
        <w:pStyle w:val="Tablenumber"/>
      </w:pPr>
      <w:r w:rsidRPr="00413F77">
        <w:lastRenderedPageBreak/>
        <w:t>Таблиця 5.2 – Комплекс робіт проекту по розробці ПЗ</w:t>
      </w:r>
    </w:p>
    <w:tbl>
      <w:tblPr>
        <w:tblStyle w:val="af"/>
        <w:tblW w:w="0" w:type="auto"/>
        <w:jc w:val="center"/>
        <w:tblLook w:val="04A0" w:firstRow="1" w:lastRow="0" w:firstColumn="1" w:lastColumn="0" w:noHBand="0" w:noVBand="1"/>
      </w:tblPr>
      <w:tblGrid>
        <w:gridCol w:w="3397"/>
        <w:gridCol w:w="1701"/>
        <w:gridCol w:w="1445"/>
        <w:gridCol w:w="990"/>
        <w:gridCol w:w="684"/>
        <w:gridCol w:w="177"/>
        <w:gridCol w:w="951"/>
      </w:tblGrid>
      <w:tr w:rsidR="00D05ED5" w:rsidRPr="00413F77" w14:paraId="27D1ABE3" w14:textId="77777777" w:rsidTr="00B87760">
        <w:trPr>
          <w:jc w:val="center"/>
        </w:trPr>
        <w:tc>
          <w:tcPr>
            <w:tcW w:w="3397" w:type="dxa"/>
            <w:vMerge w:val="restart"/>
            <w:vAlign w:val="center"/>
          </w:tcPr>
          <w:p w14:paraId="2D9EA341" w14:textId="77777777" w:rsidR="00D05ED5" w:rsidRPr="00413F77" w:rsidRDefault="00D05ED5" w:rsidP="00B87760">
            <w:pPr>
              <w:spacing w:line="240" w:lineRule="auto"/>
              <w:ind w:firstLine="0"/>
              <w:jc w:val="center"/>
              <w:rPr>
                <w:sz w:val="24"/>
              </w:rPr>
            </w:pPr>
            <w:r w:rsidRPr="00413F77">
              <w:rPr>
                <w:sz w:val="24"/>
              </w:rPr>
              <w:t>Зміст робіт</w:t>
            </w:r>
          </w:p>
        </w:tc>
        <w:tc>
          <w:tcPr>
            <w:tcW w:w="1701" w:type="dxa"/>
            <w:vMerge w:val="restart"/>
            <w:vAlign w:val="center"/>
          </w:tcPr>
          <w:p w14:paraId="39E9B3DA" w14:textId="77777777" w:rsidR="00D05ED5" w:rsidRPr="00413F77" w:rsidRDefault="00D05ED5" w:rsidP="00B87760">
            <w:pPr>
              <w:spacing w:line="240" w:lineRule="auto"/>
              <w:ind w:firstLine="0"/>
              <w:jc w:val="center"/>
              <w:rPr>
                <w:sz w:val="24"/>
              </w:rPr>
            </w:pPr>
            <w:r w:rsidRPr="00413F77">
              <w:rPr>
                <w:sz w:val="24"/>
              </w:rPr>
              <w:t>Виконавець</w:t>
            </w:r>
          </w:p>
        </w:tc>
        <w:tc>
          <w:tcPr>
            <w:tcW w:w="1445" w:type="dxa"/>
            <w:vMerge w:val="restart"/>
            <w:vAlign w:val="center"/>
          </w:tcPr>
          <w:p w14:paraId="55A597B9" w14:textId="77777777" w:rsidR="00D05ED5" w:rsidRPr="00413F77" w:rsidRDefault="00D05ED5" w:rsidP="00B87760">
            <w:pPr>
              <w:spacing w:line="240" w:lineRule="auto"/>
              <w:ind w:firstLine="0"/>
              <w:jc w:val="center"/>
              <w:rPr>
                <w:sz w:val="24"/>
              </w:rPr>
            </w:pPr>
            <w:r w:rsidRPr="00413F77">
              <w:rPr>
                <w:sz w:val="24"/>
              </w:rPr>
              <w:t>Тривалість, день</w:t>
            </w:r>
          </w:p>
        </w:tc>
        <w:tc>
          <w:tcPr>
            <w:tcW w:w="2802" w:type="dxa"/>
            <w:gridSpan w:val="4"/>
            <w:vAlign w:val="center"/>
          </w:tcPr>
          <w:p w14:paraId="4CBA72C4" w14:textId="77777777" w:rsidR="00D05ED5" w:rsidRPr="00413F77" w:rsidRDefault="00D05ED5" w:rsidP="00B87760">
            <w:pPr>
              <w:spacing w:line="240" w:lineRule="auto"/>
              <w:ind w:firstLine="0"/>
              <w:jc w:val="center"/>
              <w:rPr>
                <w:sz w:val="24"/>
              </w:rPr>
            </w:pPr>
            <w:r w:rsidRPr="00413F77">
              <w:rPr>
                <w:sz w:val="24"/>
              </w:rPr>
              <w:t>Навантаження</w:t>
            </w:r>
          </w:p>
        </w:tc>
      </w:tr>
      <w:tr w:rsidR="00D05ED5" w:rsidRPr="00413F77" w14:paraId="312CA73C" w14:textId="77777777" w:rsidTr="00B87760">
        <w:trPr>
          <w:jc w:val="center"/>
        </w:trPr>
        <w:tc>
          <w:tcPr>
            <w:tcW w:w="3397" w:type="dxa"/>
            <w:vMerge/>
            <w:vAlign w:val="center"/>
          </w:tcPr>
          <w:p w14:paraId="31BBDF69" w14:textId="77777777" w:rsidR="00D05ED5" w:rsidRPr="00413F77" w:rsidRDefault="00D05ED5" w:rsidP="00B87760">
            <w:pPr>
              <w:spacing w:line="240" w:lineRule="auto"/>
              <w:ind w:firstLine="0"/>
              <w:jc w:val="center"/>
              <w:rPr>
                <w:sz w:val="24"/>
              </w:rPr>
            </w:pPr>
          </w:p>
        </w:tc>
        <w:tc>
          <w:tcPr>
            <w:tcW w:w="1701" w:type="dxa"/>
            <w:vMerge/>
            <w:vAlign w:val="center"/>
          </w:tcPr>
          <w:p w14:paraId="0F767E9D" w14:textId="77777777" w:rsidR="00D05ED5" w:rsidRPr="00413F77" w:rsidRDefault="00D05ED5" w:rsidP="00B87760">
            <w:pPr>
              <w:spacing w:line="240" w:lineRule="auto"/>
              <w:ind w:firstLine="0"/>
              <w:jc w:val="center"/>
              <w:rPr>
                <w:sz w:val="24"/>
              </w:rPr>
            </w:pPr>
          </w:p>
        </w:tc>
        <w:tc>
          <w:tcPr>
            <w:tcW w:w="1445" w:type="dxa"/>
            <w:vMerge/>
            <w:vAlign w:val="center"/>
          </w:tcPr>
          <w:p w14:paraId="4FE3FABE" w14:textId="77777777" w:rsidR="00D05ED5" w:rsidRPr="00413F77" w:rsidRDefault="00D05ED5" w:rsidP="00B87760">
            <w:pPr>
              <w:spacing w:line="240" w:lineRule="auto"/>
              <w:ind w:firstLine="0"/>
              <w:jc w:val="center"/>
              <w:rPr>
                <w:sz w:val="24"/>
              </w:rPr>
            </w:pPr>
          </w:p>
        </w:tc>
        <w:tc>
          <w:tcPr>
            <w:tcW w:w="990" w:type="dxa"/>
            <w:vAlign w:val="center"/>
          </w:tcPr>
          <w:p w14:paraId="78171D37" w14:textId="77777777" w:rsidR="00D05ED5" w:rsidRPr="00413F77" w:rsidRDefault="00D05ED5" w:rsidP="00B87760">
            <w:pPr>
              <w:spacing w:line="240" w:lineRule="auto"/>
              <w:ind w:firstLine="0"/>
              <w:jc w:val="center"/>
              <w:rPr>
                <w:sz w:val="24"/>
              </w:rPr>
            </w:pPr>
            <w:proofErr w:type="spellStart"/>
            <w:r w:rsidRPr="00413F77">
              <w:rPr>
                <w:sz w:val="24"/>
              </w:rPr>
              <w:t>Трив</w:t>
            </w:r>
            <w:proofErr w:type="spellEnd"/>
            <w:r w:rsidRPr="00413F77">
              <w:rPr>
                <w:sz w:val="24"/>
              </w:rPr>
              <w:t>., день</w:t>
            </w:r>
          </w:p>
        </w:tc>
        <w:tc>
          <w:tcPr>
            <w:tcW w:w="684" w:type="dxa"/>
            <w:vAlign w:val="center"/>
          </w:tcPr>
          <w:p w14:paraId="29C8D126" w14:textId="77777777" w:rsidR="00D05ED5" w:rsidRPr="00413F77" w:rsidRDefault="00D05ED5" w:rsidP="00B87760">
            <w:pPr>
              <w:spacing w:line="240" w:lineRule="auto"/>
              <w:ind w:firstLine="0"/>
              <w:jc w:val="center"/>
              <w:rPr>
                <w:sz w:val="24"/>
              </w:rPr>
            </w:pPr>
            <w:r w:rsidRPr="00413F77">
              <w:rPr>
                <w:sz w:val="24"/>
              </w:rPr>
              <w:t>%</w:t>
            </w:r>
          </w:p>
        </w:tc>
        <w:tc>
          <w:tcPr>
            <w:tcW w:w="1128" w:type="dxa"/>
            <w:gridSpan w:val="2"/>
            <w:vAlign w:val="center"/>
          </w:tcPr>
          <w:p w14:paraId="180C768C" w14:textId="77777777" w:rsidR="00D05ED5" w:rsidRPr="00413F77" w:rsidRDefault="00D05ED5" w:rsidP="00B87760">
            <w:pPr>
              <w:spacing w:line="240" w:lineRule="auto"/>
              <w:ind w:firstLine="0"/>
              <w:jc w:val="center"/>
              <w:rPr>
                <w:sz w:val="24"/>
              </w:rPr>
            </w:pPr>
            <w:r w:rsidRPr="00413F77">
              <w:rPr>
                <w:sz w:val="24"/>
              </w:rPr>
              <w:t>Люди но-дні</w:t>
            </w:r>
          </w:p>
        </w:tc>
      </w:tr>
      <w:tr w:rsidR="00D05ED5" w:rsidRPr="00413F77" w14:paraId="5C52B925" w14:textId="77777777" w:rsidTr="00B87760">
        <w:trPr>
          <w:jc w:val="center"/>
        </w:trPr>
        <w:tc>
          <w:tcPr>
            <w:tcW w:w="9345" w:type="dxa"/>
            <w:gridSpan w:val="7"/>
            <w:vAlign w:val="center"/>
          </w:tcPr>
          <w:p w14:paraId="1918827D" w14:textId="77777777" w:rsidR="00D05ED5" w:rsidRPr="00413F77" w:rsidRDefault="00D05ED5" w:rsidP="00B87760">
            <w:pPr>
              <w:spacing w:line="240" w:lineRule="auto"/>
              <w:ind w:firstLine="0"/>
              <w:jc w:val="center"/>
              <w:rPr>
                <w:sz w:val="24"/>
              </w:rPr>
            </w:pPr>
            <w:r w:rsidRPr="00413F77">
              <w:rPr>
                <w:sz w:val="24"/>
              </w:rPr>
              <w:t>1. Обґрунтування необхідності створення застосунку</w:t>
            </w:r>
          </w:p>
        </w:tc>
      </w:tr>
      <w:tr w:rsidR="00D05ED5" w:rsidRPr="00413F77" w14:paraId="43778061" w14:textId="77777777" w:rsidTr="00B87760">
        <w:trPr>
          <w:jc w:val="center"/>
        </w:trPr>
        <w:tc>
          <w:tcPr>
            <w:tcW w:w="9345" w:type="dxa"/>
            <w:gridSpan w:val="7"/>
            <w:vAlign w:val="center"/>
          </w:tcPr>
          <w:p w14:paraId="6C95A212" w14:textId="77777777" w:rsidR="00D05ED5" w:rsidRPr="00413F77" w:rsidRDefault="00D05ED5" w:rsidP="00B87760">
            <w:pPr>
              <w:spacing w:line="240" w:lineRule="auto"/>
              <w:ind w:firstLine="0"/>
              <w:jc w:val="center"/>
              <w:rPr>
                <w:sz w:val="24"/>
              </w:rPr>
            </w:pPr>
            <w:r w:rsidRPr="00413F77">
              <w:rPr>
                <w:sz w:val="24"/>
              </w:rPr>
              <w:t>1.1. Опис предметної області</w:t>
            </w:r>
          </w:p>
        </w:tc>
      </w:tr>
      <w:tr w:rsidR="00D05ED5" w:rsidRPr="00413F77" w14:paraId="69B399B4" w14:textId="77777777" w:rsidTr="00B87760">
        <w:trPr>
          <w:jc w:val="center"/>
        </w:trPr>
        <w:tc>
          <w:tcPr>
            <w:tcW w:w="3397" w:type="dxa"/>
            <w:vAlign w:val="center"/>
          </w:tcPr>
          <w:p w14:paraId="5A84DC2F" w14:textId="77777777" w:rsidR="00D05ED5" w:rsidRPr="00413F77" w:rsidRDefault="00D05ED5" w:rsidP="00B87760">
            <w:pPr>
              <w:spacing w:line="240" w:lineRule="auto"/>
              <w:ind w:firstLine="0"/>
              <w:jc w:val="left"/>
              <w:rPr>
                <w:sz w:val="24"/>
              </w:rPr>
            </w:pPr>
            <w:r w:rsidRPr="00413F77">
              <w:rPr>
                <w:sz w:val="24"/>
              </w:rPr>
              <w:t>1.1.1 Основні поняття</w:t>
            </w:r>
          </w:p>
        </w:tc>
        <w:tc>
          <w:tcPr>
            <w:tcW w:w="1701" w:type="dxa"/>
            <w:vAlign w:val="center"/>
          </w:tcPr>
          <w:p w14:paraId="35FFD3D6"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326E8DA3"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563C7856" w14:textId="77777777" w:rsidR="00D05ED5" w:rsidRPr="00413F77" w:rsidRDefault="00D05ED5" w:rsidP="00B87760">
            <w:pPr>
              <w:spacing w:line="240" w:lineRule="auto"/>
              <w:ind w:firstLine="0"/>
              <w:jc w:val="center"/>
              <w:rPr>
                <w:sz w:val="24"/>
              </w:rPr>
            </w:pPr>
            <w:r w:rsidRPr="00413F77">
              <w:rPr>
                <w:sz w:val="24"/>
              </w:rPr>
              <w:t>1</w:t>
            </w:r>
          </w:p>
          <w:p w14:paraId="68E15813" w14:textId="77777777" w:rsidR="00D05ED5" w:rsidRPr="00413F77" w:rsidRDefault="00D05ED5" w:rsidP="00B87760">
            <w:pPr>
              <w:spacing w:line="240" w:lineRule="auto"/>
              <w:ind w:firstLine="0"/>
              <w:jc w:val="center"/>
              <w:rPr>
                <w:sz w:val="24"/>
              </w:rPr>
            </w:pPr>
            <w:r w:rsidRPr="00413F77">
              <w:rPr>
                <w:sz w:val="24"/>
              </w:rPr>
              <w:t>2</w:t>
            </w:r>
          </w:p>
        </w:tc>
        <w:tc>
          <w:tcPr>
            <w:tcW w:w="684" w:type="dxa"/>
            <w:vAlign w:val="center"/>
          </w:tcPr>
          <w:p w14:paraId="27FCD321" w14:textId="77777777" w:rsidR="00D05ED5" w:rsidRPr="00413F77" w:rsidRDefault="00D05ED5" w:rsidP="00B87760">
            <w:pPr>
              <w:spacing w:line="240" w:lineRule="auto"/>
              <w:ind w:firstLine="0"/>
              <w:jc w:val="center"/>
              <w:rPr>
                <w:sz w:val="24"/>
              </w:rPr>
            </w:pPr>
            <w:r w:rsidRPr="00413F77">
              <w:rPr>
                <w:sz w:val="24"/>
              </w:rPr>
              <w:t>10</w:t>
            </w:r>
          </w:p>
          <w:p w14:paraId="293C66FE" w14:textId="77777777"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14:paraId="0D47D520" w14:textId="77777777" w:rsidR="00D05ED5" w:rsidRPr="00413F77" w:rsidRDefault="00D05ED5" w:rsidP="00B87760">
            <w:pPr>
              <w:spacing w:line="240" w:lineRule="auto"/>
              <w:ind w:firstLine="0"/>
              <w:jc w:val="center"/>
              <w:rPr>
                <w:sz w:val="24"/>
              </w:rPr>
            </w:pPr>
            <w:r w:rsidRPr="00413F77">
              <w:rPr>
                <w:sz w:val="24"/>
              </w:rPr>
              <w:t>0,1</w:t>
            </w:r>
          </w:p>
          <w:p w14:paraId="17C7DE9B"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0C2C648D" w14:textId="77777777" w:rsidTr="00B87760">
        <w:trPr>
          <w:jc w:val="center"/>
        </w:trPr>
        <w:tc>
          <w:tcPr>
            <w:tcW w:w="3397" w:type="dxa"/>
            <w:vAlign w:val="center"/>
          </w:tcPr>
          <w:p w14:paraId="2A1C6D7A" w14:textId="77777777" w:rsidR="00D05ED5" w:rsidRPr="00413F77" w:rsidRDefault="00D05ED5" w:rsidP="00B87760">
            <w:pPr>
              <w:spacing w:line="240" w:lineRule="auto"/>
              <w:ind w:firstLine="0"/>
              <w:jc w:val="left"/>
              <w:rPr>
                <w:sz w:val="24"/>
              </w:rPr>
            </w:pPr>
            <w:r w:rsidRPr="00413F77">
              <w:rPr>
                <w:sz w:val="24"/>
              </w:rPr>
              <w:t>1.1.2 Аналіз ПЗ</w:t>
            </w:r>
          </w:p>
        </w:tc>
        <w:tc>
          <w:tcPr>
            <w:tcW w:w="1701" w:type="dxa"/>
            <w:vAlign w:val="center"/>
          </w:tcPr>
          <w:p w14:paraId="1FA0A80E"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715BE68B" w14:textId="77777777"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14:paraId="6DA84AF2" w14:textId="77777777" w:rsidR="00D05ED5" w:rsidRPr="00413F77" w:rsidRDefault="00D05ED5" w:rsidP="00B87760">
            <w:pPr>
              <w:spacing w:line="240" w:lineRule="auto"/>
              <w:ind w:firstLine="0"/>
              <w:jc w:val="center"/>
              <w:rPr>
                <w:sz w:val="24"/>
              </w:rPr>
            </w:pPr>
            <w:r w:rsidRPr="00413F77">
              <w:rPr>
                <w:sz w:val="24"/>
              </w:rPr>
              <w:t>5</w:t>
            </w:r>
          </w:p>
        </w:tc>
        <w:tc>
          <w:tcPr>
            <w:tcW w:w="684" w:type="dxa"/>
            <w:vAlign w:val="center"/>
          </w:tcPr>
          <w:p w14:paraId="6C5007D8" w14:textId="77777777"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14:paraId="5549D2E4" w14:textId="77777777" w:rsidR="00D05ED5" w:rsidRPr="00413F77" w:rsidRDefault="00D05ED5" w:rsidP="00B87760">
            <w:pPr>
              <w:spacing w:line="240" w:lineRule="auto"/>
              <w:ind w:firstLine="0"/>
              <w:jc w:val="center"/>
              <w:rPr>
                <w:sz w:val="24"/>
              </w:rPr>
            </w:pPr>
            <w:r w:rsidRPr="00413F77">
              <w:rPr>
                <w:sz w:val="24"/>
              </w:rPr>
              <w:t>5</w:t>
            </w:r>
          </w:p>
        </w:tc>
      </w:tr>
      <w:tr w:rsidR="00D05ED5" w:rsidRPr="00413F77" w14:paraId="129565C5" w14:textId="77777777" w:rsidTr="00B87760">
        <w:trPr>
          <w:jc w:val="center"/>
        </w:trPr>
        <w:tc>
          <w:tcPr>
            <w:tcW w:w="3397" w:type="dxa"/>
            <w:vAlign w:val="center"/>
          </w:tcPr>
          <w:p w14:paraId="1E1A2208" w14:textId="77777777" w:rsidR="00D05ED5" w:rsidRPr="00413F77" w:rsidRDefault="00D05ED5" w:rsidP="00B87760">
            <w:pPr>
              <w:spacing w:line="240" w:lineRule="auto"/>
              <w:ind w:firstLine="0"/>
              <w:jc w:val="left"/>
              <w:rPr>
                <w:sz w:val="24"/>
              </w:rPr>
            </w:pPr>
            <w:r w:rsidRPr="00413F77">
              <w:rPr>
                <w:sz w:val="24"/>
              </w:rPr>
              <w:t>1.1.3 Опис етапів розробки ПЗ</w:t>
            </w:r>
          </w:p>
        </w:tc>
        <w:tc>
          <w:tcPr>
            <w:tcW w:w="1701" w:type="dxa"/>
            <w:vAlign w:val="center"/>
          </w:tcPr>
          <w:p w14:paraId="6B985835"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4E7CD826" w14:textId="77777777"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14:paraId="267CFD0D" w14:textId="77777777" w:rsidR="00D05ED5" w:rsidRPr="00413F77" w:rsidRDefault="00D05ED5" w:rsidP="00B87760">
            <w:pPr>
              <w:spacing w:line="240" w:lineRule="auto"/>
              <w:ind w:firstLine="0"/>
              <w:jc w:val="center"/>
              <w:rPr>
                <w:sz w:val="24"/>
              </w:rPr>
            </w:pPr>
            <w:r w:rsidRPr="00413F77">
              <w:rPr>
                <w:sz w:val="24"/>
              </w:rPr>
              <w:t>1</w:t>
            </w:r>
          </w:p>
          <w:p w14:paraId="2404ADFF" w14:textId="77777777" w:rsidR="00D05ED5" w:rsidRPr="00413F77" w:rsidRDefault="00D05ED5" w:rsidP="00B87760">
            <w:pPr>
              <w:spacing w:line="240" w:lineRule="auto"/>
              <w:ind w:firstLine="0"/>
              <w:jc w:val="center"/>
              <w:rPr>
                <w:sz w:val="24"/>
              </w:rPr>
            </w:pPr>
            <w:r w:rsidRPr="00413F77">
              <w:rPr>
                <w:sz w:val="24"/>
              </w:rPr>
              <w:t>3</w:t>
            </w:r>
          </w:p>
        </w:tc>
        <w:tc>
          <w:tcPr>
            <w:tcW w:w="684" w:type="dxa"/>
            <w:vAlign w:val="center"/>
          </w:tcPr>
          <w:p w14:paraId="6293D40B" w14:textId="77777777" w:rsidR="00D05ED5" w:rsidRPr="00413F77" w:rsidRDefault="00D05ED5" w:rsidP="00B87760">
            <w:pPr>
              <w:spacing w:line="240" w:lineRule="auto"/>
              <w:ind w:firstLine="0"/>
              <w:jc w:val="center"/>
              <w:rPr>
                <w:sz w:val="24"/>
              </w:rPr>
            </w:pPr>
            <w:r w:rsidRPr="00413F77">
              <w:rPr>
                <w:sz w:val="24"/>
              </w:rPr>
              <w:t>25</w:t>
            </w:r>
          </w:p>
          <w:p w14:paraId="5C3AA3FA" w14:textId="77777777"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14:paraId="50B1A2EF" w14:textId="77777777" w:rsidR="00D05ED5" w:rsidRPr="00413F77" w:rsidRDefault="00D05ED5" w:rsidP="00B87760">
            <w:pPr>
              <w:spacing w:line="240" w:lineRule="auto"/>
              <w:ind w:firstLine="0"/>
              <w:jc w:val="center"/>
              <w:rPr>
                <w:sz w:val="24"/>
              </w:rPr>
            </w:pPr>
            <w:r w:rsidRPr="00413F77">
              <w:rPr>
                <w:sz w:val="24"/>
              </w:rPr>
              <w:t>0,25</w:t>
            </w:r>
          </w:p>
          <w:p w14:paraId="49C480FE" w14:textId="77777777" w:rsidR="00D05ED5" w:rsidRPr="00413F77" w:rsidRDefault="00D05ED5" w:rsidP="00B87760">
            <w:pPr>
              <w:spacing w:line="240" w:lineRule="auto"/>
              <w:ind w:firstLine="0"/>
              <w:jc w:val="center"/>
              <w:rPr>
                <w:sz w:val="24"/>
              </w:rPr>
            </w:pPr>
            <w:r w:rsidRPr="00413F77">
              <w:rPr>
                <w:sz w:val="24"/>
              </w:rPr>
              <w:t>3</w:t>
            </w:r>
          </w:p>
        </w:tc>
      </w:tr>
      <w:tr w:rsidR="00D05ED5" w:rsidRPr="00413F77" w14:paraId="1D263C83" w14:textId="77777777" w:rsidTr="00B87760">
        <w:trPr>
          <w:jc w:val="center"/>
        </w:trPr>
        <w:tc>
          <w:tcPr>
            <w:tcW w:w="3397" w:type="dxa"/>
            <w:vAlign w:val="center"/>
          </w:tcPr>
          <w:p w14:paraId="086DF3B6" w14:textId="77777777" w:rsidR="00D05ED5" w:rsidRPr="00413F77" w:rsidRDefault="00D05ED5" w:rsidP="00B87760">
            <w:pPr>
              <w:spacing w:line="240" w:lineRule="auto"/>
              <w:ind w:firstLine="0"/>
              <w:jc w:val="left"/>
              <w:rPr>
                <w:sz w:val="24"/>
              </w:rPr>
            </w:pPr>
            <w:r w:rsidRPr="00413F77">
              <w:rPr>
                <w:sz w:val="24"/>
              </w:rPr>
              <w:t>1.1.4 Вибір методології розробки</w:t>
            </w:r>
          </w:p>
        </w:tc>
        <w:tc>
          <w:tcPr>
            <w:tcW w:w="1701" w:type="dxa"/>
            <w:vAlign w:val="center"/>
          </w:tcPr>
          <w:p w14:paraId="7D2B48FB"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009BCA69"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73B0D01E" w14:textId="77777777" w:rsidR="00D05ED5" w:rsidRPr="00413F77" w:rsidRDefault="00D05ED5" w:rsidP="00B87760">
            <w:pPr>
              <w:spacing w:line="240" w:lineRule="auto"/>
              <w:ind w:firstLine="0"/>
              <w:jc w:val="center"/>
              <w:rPr>
                <w:sz w:val="24"/>
              </w:rPr>
            </w:pPr>
            <w:r w:rsidRPr="00413F77">
              <w:rPr>
                <w:sz w:val="24"/>
              </w:rPr>
              <w:t>1</w:t>
            </w:r>
          </w:p>
          <w:p w14:paraId="612D1505"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198C4B71" w14:textId="77777777" w:rsidR="00D05ED5" w:rsidRPr="00413F77" w:rsidRDefault="00D05ED5" w:rsidP="00B87760">
            <w:pPr>
              <w:spacing w:line="240" w:lineRule="auto"/>
              <w:ind w:firstLine="0"/>
              <w:jc w:val="center"/>
              <w:rPr>
                <w:sz w:val="24"/>
              </w:rPr>
            </w:pPr>
            <w:r w:rsidRPr="00413F77">
              <w:rPr>
                <w:sz w:val="24"/>
              </w:rPr>
              <w:t>20</w:t>
            </w:r>
          </w:p>
          <w:p w14:paraId="3636F3BC"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75314A49" w14:textId="77777777" w:rsidR="00D05ED5" w:rsidRPr="00413F77" w:rsidRDefault="00D05ED5" w:rsidP="00B87760">
            <w:pPr>
              <w:spacing w:line="240" w:lineRule="auto"/>
              <w:ind w:firstLine="0"/>
              <w:jc w:val="center"/>
              <w:rPr>
                <w:sz w:val="24"/>
              </w:rPr>
            </w:pPr>
            <w:r w:rsidRPr="00413F77">
              <w:rPr>
                <w:sz w:val="24"/>
              </w:rPr>
              <w:t>0,2</w:t>
            </w:r>
          </w:p>
          <w:p w14:paraId="7EFBCE4C"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25A0451F" w14:textId="77777777" w:rsidTr="00B87760">
        <w:trPr>
          <w:jc w:val="center"/>
        </w:trPr>
        <w:tc>
          <w:tcPr>
            <w:tcW w:w="9345" w:type="dxa"/>
            <w:gridSpan w:val="7"/>
            <w:vAlign w:val="center"/>
          </w:tcPr>
          <w:p w14:paraId="5EEC2DA7" w14:textId="77777777" w:rsidR="00D05ED5" w:rsidRPr="00413F77" w:rsidRDefault="00D05ED5" w:rsidP="00B87760">
            <w:pPr>
              <w:spacing w:line="240" w:lineRule="auto"/>
              <w:ind w:firstLine="0"/>
              <w:jc w:val="center"/>
              <w:rPr>
                <w:sz w:val="24"/>
              </w:rPr>
            </w:pPr>
            <w:r w:rsidRPr="00413F77">
              <w:rPr>
                <w:sz w:val="24"/>
              </w:rPr>
              <w:t xml:space="preserve">1.2. Опис </w:t>
            </w:r>
            <w:proofErr w:type="spellStart"/>
            <w:r w:rsidRPr="00413F77">
              <w:rPr>
                <w:sz w:val="24"/>
              </w:rPr>
              <w:t>проєктування</w:t>
            </w:r>
            <w:proofErr w:type="spellEnd"/>
            <w:r w:rsidRPr="00413F77">
              <w:rPr>
                <w:sz w:val="24"/>
              </w:rPr>
              <w:t xml:space="preserve"> застосунку</w:t>
            </w:r>
          </w:p>
        </w:tc>
      </w:tr>
      <w:tr w:rsidR="00D05ED5" w:rsidRPr="00413F77" w14:paraId="67549605" w14:textId="77777777" w:rsidTr="00B87760">
        <w:trPr>
          <w:jc w:val="center"/>
        </w:trPr>
        <w:tc>
          <w:tcPr>
            <w:tcW w:w="3397" w:type="dxa"/>
            <w:vAlign w:val="center"/>
          </w:tcPr>
          <w:p w14:paraId="10888DDB" w14:textId="77777777" w:rsidR="00D05ED5" w:rsidRPr="00413F77" w:rsidRDefault="00D05ED5" w:rsidP="00B87760">
            <w:pPr>
              <w:spacing w:line="240" w:lineRule="auto"/>
              <w:ind w:firstLine="0"/>
              <w:jc w:val="left"/>
              <w:rPr>
                <w:sz w:val="24"/>
              </w:rPr>
            </w:pPr>
            <w:r w:rsidRPr="00413F77">
              <w:rPr>
                <w:sz w:val="24"/>
              </w:rPr>
              <w:t>1.2.1 Аналіз бізнес-вимог</w:t>
            </w:r>
          </w:p>
        </w:tc>
        <w:tc>
          <w:tcPr>
            <w:tcW w:w="1701" w:type="dxa"/>
            <w:vAlign w:val="center"/>
          </w:tcPr>
          <w:p w14:paraId="61B6CAFF"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3C967A92"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73E8F606"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4B332CDB"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054C9DF6"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55055C0E" w14:textId="77777777" w:rsidTr="00B87760">
        <w:trPr>
          <w:jc w:val="center"/>
        </w:trPr>
        <w:tc>
          <w:tcPr>
            <w:tcW w:w="3397" w:type="dxa"/>
            <w:vAlign w:val="center"/>
          </w:tcPr>
          <w:p w14:paraId="330C2BBD" w14:textId="77777777" w:rsidR="00D05ED5" w:rsidRPr="00413F77" w:rsidRDefault="00D05ED5" w:rsidP="00B87760">
            <w:pPr>
              <w:spacing w:line="240" w:lineRule="auto"/>
              <w:ind w:firstLine="0"/>
              <w:jc w:val="left"/>
              <w:rPr>
                <w:sz w:val="24"/>
              </w:rPr>
            </w:pPr>
            <w:r w:rsidRPr="00413F77">
              <w:rPr>
                <w:sz w:val="24"/>
              </w:rPr>
              <w:t>1.2.2 Аналіз, вдосконалення бізнес-процесів</w:t>
            </w:r>
          </w:p>
        </w:tc>
        <w:tc>
          <w:tcPr>
            <w:tcW w:w="1701" w:type="dxa"/>
            <w:vAlign w:val="center"/>
          </w:tcPr>
          <w:p w14:paraId="74F6B70A"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37D9027B" w14:textId="77777777" w:rsidR="00D05ED5" w:rsidRPr="00413F77" w:rsidRDefault="00D05ED5" w:rsidP="00B87760">
            <w:pPr>
              <w:spacing w:line="240" w:lineRule="auto"/>
              <w:ind w:firstLine="0"/>
              <w:jc w:val="center"/>
              <w:rPr>
                <w:sz w:val="24"/>
              </w:rPr>
            </w:pPr>
            <w:r w:rsidRPr="00413F77">
              <w:rPr>
                <w:sz w:val="24"/>
              </w:rPr>
              <w:t>4</w:t>
            </w:r>
          </w:p>
        </w:tc>
        <w:tc>
          <w:tcPr>
            <w:tcW w:w="990" w:type="dxa"/>
            <w:vAlign w:val="center"/>
          </w:tcPr>
          <w:p w14:paraId="1B40E84D" w14:textId="77777777" w:rsidR="00D05ED5" w:rsidRPr="00413F77" w:rsidRDefault="00D05ED5" w:rsidP="00B87760">
            <w:pPr>
              <w:spacing w:line="240" w:lineRule="auto"/>
              <w:ind w:firstLine="0"/>
              <w:jc w:val="center"/>
              <w:rPr>
                <w:sz w:val="24"/>
              </w:rPr>
            </w:pPr>
            <w:r w:rsidRPr="00413F77">
              <w:rPr>
                <w:sz w:val="24"/>
              </w:rPr>
              <w:t>2</w:t>
            </w:r>
          </w:p>
          <w:p w14:paraId="241C8D9E" w14:textId="77777777" w:rsidR="00D05ED5" w:rsidRPr="00413F77" w:rsidRDefault="00D05ED5" w:rsidP="00B87760">
            <w:pPr>
              <w:spacing w:line="240" w:lineRule="auto"/>
              <w:ind w:firstLine="0"/>
              <w:jc w:val="center"/>
              <w:rPr>
                <w:sz w:val="24"/>
              </w:rPr>
            </w:pPr>
            <w:r w:rsidRPr="00413F77">
              <w:rPr>
                <w:sz w:val="24"/>
              </w:rPr>
              <w:t>4</w:t>
            </w:r>
          </w:p>
        </w:tc>
        <w:tc>
          <w:tcPr>
            <w:tcW w:w="861" w:type="dxa"/>
            <w:gridSpan w:val="2"/>
            <w:vAlign w:val="center"/>
          </w:tcPr>
          <w:p w14:paraId="7671B05A" w14:textId="77777777" w:rsidR="00D05ED5" w:rsidRPr="00413F77" w:rsidRDefault="00D05ED5" w:rsidP="00B87760">
            <w:pPr>
              <w:spacing w:line="240" w:lineRule="auto"/>
              <w:ind w:firstLine="0"/>
              <w:jc w:val="center"/>
              <w:rPr>
                <w:sz w:val="24"/>
              </w:rPr>
            </w:pPr>
            <w:r w:rsidRPr="00413F77">
              <w:rPr>
                <w:sz w:val="24"/>
              </w:rPr>
              <w:t>25</w:t>
            </w:r>
          </w:p>
          <w:p w14:paraId="02875141"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1C44D51A" w14:textId="77777777" w:rsidR="00D05ED5" w:rsidRPr="00413F77" w:rsidRDefault="00D05ED5" w:rsidP="00B87760">
            <w:pPr>
              <w:spacing w:line="240" w:lineRule="auto"/>
              <w:ind w:firstLine="0"/>
              <w:jc w:val="center"/>
              <w:rPr>
                <w:sz w:val="24"/>
              </w:rPr>
            </w:pPr>
            <w:r w:rsidRPr="00413F77">
              <w:rPr>
                <w:sz w:val="24"/>
              </w:rPr>
              <w:t>0,5</w:t>
            </w:r>
          </w:p>
          <w:p w14:paraId="17AFF98D" w14:textId="77777777" w:rsidR="00D05ED5" w:rsidRPr="00413F77" w:rsidRDefault="00D05ED5" w:rsidP="00B87760">
            <w:pPr>
              <w:spacing w:line="240" w:lineRule="auto"/>
              <w:ind w:firstLine="0"/>
              <w:jc w:val="center"/>
              <w:rPr>
                <w:sz w:val="24"/>
              </w:rPr>
            </w:pPr>
            <w:r w:rsidRPr="00413F77">
              <w:rPr>
                <w:sz w:val="24"/>
              </w:rPr>
              <w:t>4</w:t>
            </w:r>
          </w:p>
        </w:tc>
      </w:tr>
      <w:tr w:rsidR="00D05ED5" w:rsidRPr="00413F77" w14:paraId="18F2C81B" w14:textId="77777777" w:rsidTr="00B87760">
        <w:trPr>
          <w:jc w:val="center"/>
        </w:trPr>
        <w:tc>
          <w:tcPr>
            <w:tcW w:w="3397" w:type="dxa"/>
            <w:vAlign w:val="center"/>
          </w:tcPr>
          <w:p w14:paraId="49A96A04" w14:textId="77777777" w:rsidR="00D05ED5" w:rsidRPr="00413F77" w:rsidRDefault="00D05ED5" w:rsidP="00B87760">
            <w:pPr>
              <w:spacing w:line="240" w:lineRule="auto"/>
              <w:ind w:firstLine="0"/>
              <w:jc w:val="left"/>
              <w:rPr>
                <w:sz w:val="24"/>
              </w:rPr>
            </w:pPr>
            <w:r w:rsidRPr="00413F77">
              <w:rPr>
                <w:sz w:val="24"/>
              </w:rPr>
              <w:t>1.2.3 Функціональні вимоги</w:t>
            </w:r>
          </w:p>
        </w:tc>
        <w:tc>
          <w:tcPr>
            <w:tcW w:w="1701" w:type="dxa"/>
            <w:vAlign w:val="center"/>
          </w:tcPr>
          <w:p w14:paraId="0354E8A2"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6B6D45C6"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5A1A9C3D" w14:textId="77777777" w:rsidR="00D05ED5" w:rsidRPr="00413F77" w:rsidRDefault="00D05ED5" w:rsidP="00B87760">
            <w:pPr>
              <w:spacing w:line="240" w:lineRule="auto"/>
              <w:ind w:firstLine="0"/>
              <w:jc w:val="center"/>
              <w:rPr>
                <w:sz w:val="24"/>
              </w:rPr>
            </w:pPr>
            <w:r w:rsidRPr="00413F77">
              <w:rPr>
                <w:sz w:val="24"/>
              </w:rPr>
              <w:t>1</w:t>
            </w:r>
          </w:p>
          <w:p w14:paraId="49E8C2E0"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0188E8BD" w14:textId="77777777" w:rsidR="00D05ED5" w:rsidRPr="00413F77" w:rsidRDefault="00D05ED5" w:rsidP="00B87760">
            <w:pPr>
              <w:spacing w:line="240" w:lineRule="auto"/>
              <w:ind w:firstLine="0"/>
              <w:jc w:val="center"/>
              <w:rPr>
                <w:sz w:val="24"/>
              </w:rPr>
            </w:pPr>
            <w:r w:rsidRPr="00413F77">
              <w:rPr>
                <w:sz w:val="24"/>
              </w:rPr>
              <w:t>50</w:t>
            </w:r>
          </w:p>
          <w:p w14:paraId="7C555A92"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718090EB" w14:textId="77777777" w:rsidR="00D05ED5" w:rsidRPr="00413F77" w:rsidRDefault="00D05ED5" w:rsidP="00B87760">
            <w:pPr>
              <w:spacing w:line="240" w:lineRule="auto"/>
              <w:ind w:firstLine="0"/>
              <w:jc w:val="center"/>
              <w:rPr>
                <w:sz w:val="24"/>
              </w:rPr>
            </w:pPr>
            <w:r w:rsidRPr="00413F77">
              <w:rPr>
                <w:sz w:val="24"/>
              </w:rPr>
              <w:t>0,25</w:t>
            </w:r>
          </w:p>
          <w:p w14:paraId="6C4472BE"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36B73C2F" w14:textId="77777777" w:rsidTr="00B87760">
        <w:trPr>
          <w:jc w:val="center"/>
        </w:trPr>
        <w:tc>
          <w:tcPr>
            <w:tcW w:w="3397" w:type="dxa"/>
            <w:vAlign w:val="center"/>
          </w:tcPr>
          <w:p w14:paraId="34F368A2" w14:textId="77777777" w:rsidR="00D05ED5" w:rsidRPr="00413F77" w:rsidRDefault="00D05ED5" w:rsidP="00B87760">
            <w:pPr>
              <w:spacing w:line="240" w:lineRule="auto"/>
              <w:ind w:firstLine="0"/>
              <w:jc w:val="left"/>
              <w:rPr>
                <w:sz w:val="24"/>
              </w:rPr>
            </w:pPr>
            <w:r w:rsidRPr="00413F77">
              <w:rPr>
                <w:sz w:val="24"/>
              </w:rPr>
              <w:t>1.2.4 Нефункціональні вимоги</w:t>
            </w:r>
          </w:p>
        </w:tc>
        <w:tc>
          <w:tcPr>
            <w:tcW w:w="1701" w:type="dxa"/>
            <w:vAlign w:val="center"/>
          </w:tcPr>
          <w:p w14:paraId="7901EADC"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599BFC39"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5027EBC0" w14:textId="77777777" w:rsidR="00D05ED5" w:rsidRPr="00413F77" w:rsidRDefault="00D05ED5" w:rsidP="00B87760">
            <w:pPr>
              <w:spacing w:line="240" w:lineRule="auto"/>
              <w:ind w:firstLine="0"/>
              <w:jc w:val="center"/>
              <w:rPr>
                <w:sz w:val="24"/>
              </w:rPr>
            </w:pPr>
            <w:r w:rsidRPr="00413F77">
              <w:rPr>
                <w:sz w:val="24"/>
              </w:rPr>
              <w:t>1</w:t>
            </w:r>
          </w:p>
          <w:p w14:paraId="268C04CF"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64A14DCB" w14:textId="77777777" w:rsidR="00D05ED5" w:rsidRPr="00413F77" w:rsidRDefault="00D05ED5" w:rsidP="00B87760">
            <w:pPr>
              <w:spacing w:line="240" w:lineRule="auto"/>
              <w:ind w:firstLine="0"/>
              <w:jc w:val="center"/>
              <w:rPr>
                <w:sz w:val="24"/>
              </w:rPr>
            </w:pPr>
            <w:r w:rsidRPr="00413F77">
              <w:rPr>
                <w:sz w:val="24"/>
              </w:rPr>
              <w:t>50</w:t>
            </w:r>
          </w:p>
          <w:p w14:paraId="1B32415C"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72022D60" w14:textId="77777777" w:rsidR="00D05ED5" w:rsidRPr="00413F77" w:rsidRDefault="00D05ED5" w:rsidP="00B87760">
            <w:pPr>
              <w:spacing w:line="240" w:lineRule="auto"/>
              <w:ind w:firstLine="0"/>
              <w:jc w:val="center"/>
              <w:rPr>
                <w:sz w:val="24"/>
              </w:rPr>
            </w:pPr>
            <w:r w:rsidRPr="00413F77">
              <w:rPr>
                <w:sz w:val="24"/>
              </w:rPr>
              <w:t>0,25</w:t>
            </w:r>
          </w:p>
          <w:p w14:paraId="5893BC9A"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43063F09" w14:textId="77777777" w:rsidTr="00B87760">
        <w:trPr>
          <w:jc w:val="center"/>
        </w:trPr>
        <w:tc>
          <w:tcPr>
            <w:tcW w:w="3397" w:type="dxa"/>
            <w:vAlign w:val="center"/>
          </w:tcPr>
          <w:p w14:paraId="2E8CA18E" w14:textId="77777777" w:rsidR="00D05ED5" w:rsidRPr="00413F77" w:rsidRDefault="00D05ED5" w:rsidP="00B87760">
            <w:pPr>
              <w:spacing w:line="240" w:lineRule="auto"/>
              <w:ind w:firstLine="0"/>
              <w:jc w:val="left"/>
              <w:rPr>
                <w:sz w:val="24"/>
              </w:rPr>
            </w:pPr>
            <w:r w:rsidRPr="00413F77">
              <w:rPr>
                <w:sz w:val="24"/>
              </w:rPr>
              <w:t>1.3 Постанова задачі</w:t>
            </w:r>
          </w:p>
        </w:tc>
        <w:tc>
          <w:tcPr>
            <w:tcW w:w="1701" w:type="dxa"/>
            <w:vAlign w:val="center"/>
          </w:tcPr>
          <w:p w14:paraId="641E8D31" w14:textId="77777777" w:rsidR="00D05ED5" w:rsidRPr="00413F77" w:rsidRDefault="00D05ED5" w:rsidP="00B87760">
            <w:pPr>
              <w:spacing w:line="240" w:lineRule="auto"/>
              <w:ind w:firstLine="0"/>
              <w:jc w:val="center"/>
              <w:rPr>
                <w:sz w:val="24"/>
              </w:rPr>
            </w:pPr>
            <w:r w:rsidRPr="00413F77">
              <w:rPr>
                <w:sz w:val="24"/>
              </w:rPr>
              <w:t>Керівник,</w:t>
            </w:r>
          </w:p>
          <w:p w14:paraId="031B6B05"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4DE5469A" w14:textId="77777777"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14:paraId="6FD26D18" w14:textId="77777777" w:rsidR="00D05ED5" w:rsidRPr="00413F77" w:rsidRDefault="00D05ED5" w:rsidP="00B87760">
            <w:pPr>
              <w:spacing w:line="240" w:lineRule="auto"/>
              <w:ind w:firstLine="0"/>
              <w:jc w:val="center"/>
              <w:rPr>
                <w:sz w:val="24"/>
              </w:rPr>
            </w:pPr>
            <w:r w:rsidRPr="00413F77">
              <w:rPr>
                <w:sz w:val="24"/>
              </w:rPr>
              <w:t>2</w:t>
            </w:r>
          </w:p>
          <w:p w14:paraId="76B018D1" w14:textId="77777777" w:rsidR="00D05ED5" w:rsidRPr="00413F77" w:rsidRDefault="00D05ED5" w:rsidP="00B87760">
            <w:pPr>
              <w:spacing w:line="240" w:lineRule="auto"/>
              <w:ind w:firstLine="0"/>
              <w:jc w:val="center"/>
              <w:rPr>
                <w:sz w:val="24"/>
              </w:rPr>
            </w:pPr>
            <w:r w:rsidRPr="00413F77">
              <w:rPr>
                <w:sz w:val="24"/>
              </w:rPr>
              <w:t>5</w:t>
            </w:r>
          </w:p>
        </w:tc>
        <w:tc>
          <w:tcPr>
            <w:tcW w:w="861" w:type="dxa"/>
            <w:gridSpan w:val="2"/>
            <w:vAlign w:val="center"/>
          </w:tcPr>
          <w:p w14:paraId="5CB507BB" w14:textId="77777777" w:rsidR="00D05ED5" w:rsidRPr="00413F77" w:rsidRDefault="00D05ED5" w:rsidP="00B87760">
            <w:pPr>
              <w:spacing w:line="240" w:lineRule="auto"/>
              <w:ind w:firstLine="0"/>
              <w:jc w:val="center"/>
              <w:rPr>
                <w:sz w:val="24"/>
              </w:rPr>
            </w:pPr>
            <w:r w:rsidRPr="00413F77">
              <w:rPr>
                <w:sz w:val="24"/>
              </w:rPr>
              <w:t>20</w:t>
            </w:r>
          </w:p>
          <w:p w14:paraId="27F669E0"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33488128" w14:textId="77777777" w:rsidR="00D05ED5" w:rsidRPr="00413F77" w:rsidRDefault="00D05ED5" w:rsidP="00B87760">
            <w:pPr>
              <w:spacing w:line="240" w:lineRule="auto"/>
              <w:ind w:firstLine="0"/>
              <w:jc w:val="center"/>
              <w:rPr>
                <w:sz w:val="24"/>
              </w:rPr>
            </w:pPr>
            <w:r w:rsidRPr="00413F77">
              <w:rPr>
                <w:sz w:val="24"/>
              </w:rPr>
              <w:t>0,4</w:t>
            </w:r>
          </w:p>
          <w:p w14:paraId="7F8F99A5" w14:textId="77777777" w:rsidR="00D05ED5" w:rsidRPr="00413F77" w:rsidRDefault="00D05ED5" w:rsidP="00B87760">
            <w:pPr>
              <w:spacing w:line="240" w:lineRule="auto"/>
              <w:ind w:firstLine="0"/>
              <w:jc w:val="center"/>
              <w:rPr>
                <w:sz w:val="24"/>
              </w:rPr>
            </w:pPr>
            <w:r w:rsidRPr="00413F77">
              <w:rPr>
                <w:sz w:val="24"/>
              </w:rPr>
              <w:t>5</w:t>
            </w:r>
          </w:p>
        </w:tc>
      </w:tr>
      <w:tr w:rsidR="00D05ED5" w:rsidRPr="00413F77" w14:paraId="62CAC02C" w14:textId="77777777" w:rsidTr="00B87760">
        <w:trPr>
          <w:jc w:val="center"/>
        </w:trPr>
        <w:tc>
          <w:tcPr>
            <w:tcW w:w="3397" w:type="dxa"/>
            <w:vAlign w:val="center"/>
          </w:tcPr>
          <w:p w14:paraId="61AD0BEB" w14:textId="77777777" w:rsidR="00D05ED5" w:rsidRPr="00413F77" w:rsidRDefault="00D05ED5" w:rsidP="00B87760">
            <w:pPr>
              <w:spacing w:line="240" w:lineRule="auto"/>
              <w:ind w:firstLine="0"/>
              <w:jc w:val="left"/>
              <w:rPr>
                <w:sz w:val="24"/>
              </w:rPr>
            </w:pPr>
            <w:r w:rsidRPr="00413F77">
              <w:rPr>
                <w:sz w:val="24"/>
              </w:rPr>
              <w:t>Разом з етапом 1</w:t>
            </w:r>
          </w:p>
        </w:tc>
        <w:tc>
          <w:tcPr>
            <w:tcW w:w="1701" w:type="dxa"/>
            <w:vAlign w:val="center"/>
          </w:tcPr>
          <w:p w14:paraId="46AF136F"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458953BA" w14:textId="77777777" w:rsidR="00D05ED5" w:rsidRPr="00413F77" w:rsidRDefault="00D05ED5" w:rsidP="00B87760">
            <w:pPr>
              <w:spacing w:line="240" w:lineRule="auto"/>
              <w:ind w:firstLine="0"/>
              <w:jc w:val="center"/>
              <w:rPr>
                <w:sz w:val="24"/>
              </w:rPr>
            </w:pPr>
            <w:r w:rsidRPr="00413F77">
              <w:rPr>
                <w:sz w:val="24"/>
              </w:rPr>
              <w:t>27</w:t>
            </w:r>
          </w:p>
        </w:tc>
        <w:tc>
          <w:tcPr>
            <w:tcW w:w="990" w:type="dxa"/>
            <w:vAlign w:val="center"/>
          </w:tcPr>
          <w:p w14:paraId="405DEE92" w14:textId="77777777" w:rsidR="00D05ED5" w:rsidRPr="00413F77" w:rsidRDefault="00D05ED5" w:rsidP="00B87760">
            <w:pPr>
              <w:spacing w:line="240" w:lineRule="auto"/>
              <w:ind w:firstLine="0"/>
              <w:jc w:val="center"/>
              <w:rPr>
                <w:sz w:val="24"/>
              </w:rPr>
            </w:pPr>
            <w:r w:rsidRPr="00413F77">
              <w:rPr>
                <w:sz w:val="24"/>
              </w:rPr>
              <w:t>9</w:t>
            </w:r>
          </w:p>
          <w:p w14:paraId="6E96355F" w14:textId="77777777" w:rsidR="00D05ED5" w:rsidRPr="00413F77" w:rsidRDefault="00D05ED5" w:rsidP="00B87760">
            <w:pPr>
              <w:spacing w:line="240" w:lineRule="auto"/>
              <w:ind w:firstLine="0"/>
              <w:jc w:val="center"/>
              <w:rPr>
                <w:sz w:val="24"/>
              </w:rPr>
            </w:pPr>
            <w:r w:rsidRPr="00413F77">
              <w:rPr>
                <w:sz w:val="24"/>
              </w:rPr>
              <w:t>27</w:t>
            </w:r>
          </w:p>
        </w:tc>
        <w:tc>
          <w:tcPr>
            <w:tcW w:w="861" w:type="dxa"/>
            <w:gridSpan w:val="2"/>
            <w:vAlign w:val="center"/>
          </w:tcPr>
          <w:p w14:paraId="138A71A7" w14:textId="77777777" w:rsidR="00D05ED5" w:rsidRPr="00413F77" w:rsidRDefault="00D05ED5" w:rsidP="00B87760">
            <w:pPr>
              <w:spacing w:line="240" w:lineRule="auto"/>
              <w:ind w:firstLine="0"/>
              <w:jc w:val="center"/>
              <w:rPr>
                <w:sz w:val="24"/>
              </w:rPr>
            </w:pPr>
            <w:r w:rsidRPr="00413F77">
              <w:rPr>
                <w:sz w:val="24"/>
              </w:rPr>
              <w:t>33</w:t>
            </w:r>
          </w:p>
          <w:p w14:paraId="4136DC20"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70A783E6" w14:textId="77777777" w:rsidR="00D05ED5" w:rsidRPr="00413F77" w:rsidRDefault="00D05ED5" w:rsidP="00B87760">
            <w:pPr>
              <w:spacing w:line="240" w:lineRule="auto"/>
              <w:ind w:firstLine="0"/>
              <w:jc w:val="center"/>
              <w:rPr>
                <w:sz w:val="24"/>
              </w:rPr>
            </w:pPr>
            <w:r w:rsidRPr="00413F77">
              <w:rPr>
                <w:sz w:val="24"/>
              </w:rPr>
              <w:t>2,45</w:t>
            </w:r>
          </w:p>
          <w:p w14:paraId="657C0B4F" w14:textId="77777777" w:rsidR="00D05ED5" w:rsidRPr="00413F77" w:rsidRDefault="00D05ED5" w:rsidP="00B87760">
            <w:pPr>
              <w:spacing w:line="240" w:lineRule="auto"/>
              <w:ind w:firstLine="0"/>
              <w:jc w:val="center"/>
              <w:rPr>
                <w:sz w:val="24"/>
              </w:rPr>
            </w:pPr>
            <w:r w:rsidRPr="00413F77">
              <w:rPr>
                <w:sz w:val="24"/>
              </w:rPr>
              <w:t>27</w:t>
            </w:r>
          </w:p>
        </w:tc>
      </w:tr>
      <w:tr w:rsidR="00D05ED5" w:rsidRPr="00413F77" w14:paraId="559715F4" w14:textId="77777777" w:rsidTr="00B87760">
        <w:trPr>
          <w:jc w:val="center"/>
        </w:trPr>
        <w:tc>
          <w:tcPr>
            <w:tcW w:w="9345" w:type="dxa"/>
            <w:gridSpan w:val="7"/>
            <w:vAlign w:val="center"/>
          </w:tcPr>
          <w:p w14:paraId="173B3619" w14:textId="77777777" w:rsidR="00D05ED5" w:rsidRPr="00413F77" w:rsidRDefault="00D05ED5" w:rsidP="00B87760">
            <w:pPr>
              <w:spacing w:line="240" w:lineRule="auto"/>
              <w:ind w:firstLine="0"/>
              <w:jc w:val="center"/>
              <w:rPr>
                <w:sz w:val="24"/>
              </w:rPr>
            </w:pPr>
            <w:r w:rsidRPr="00413F77">
              <w:rPr>
                <w:sz w:val="24"/>
              </w:rPr>
              <w:t>2 Огляд методів та підходів для розв’язання задачі</w:t>
            </w:r>
          </w:p>
        </w:tc>
      </w:tr>
      <w:tr w:rsidR="00D05ED5" w:rsidRPr="00413F77" w14:paraId="623C9506" w14:textId="77777777" w:rsidTr="00B87760">
        <w:trPr>
          <w:jc w:val="center"/>
        </w:trPr>
        <w:tc>
          <w:tcPr>
            <w:tcW w:w="3397" w:type="dxa"/>
            <w:vAlign w:val="center"/>
          </w:tcPr>
          <w:p w14:paraId="20320650" w14:textId="77777777" w:rsidR="00D05ED5" w:rsidRPr="00413F77" w:rsidRDefault="00D05ED5" w:rsidP="00B87760">
            <w:pPr>
              <w:spacing w:line="240" w:lineRule="auto"/>
              <w:ind w:firstLine="0"/>
              <w:jc w:val="left"/>
              <w:rPr>
                <w:sz w:val="24"/>
              </w:rPr>
            </w:pPr>
            <w:r w:rsidRPr="00413F77">
              <w:rPr>
                <w:sz w:val="24"/>
              </w:rPr>
              <w:t>2.1 Огляд існуючих ПЗ</w:t>
            </w:r>
          </w:p>
        </w:tc>
        <w:tc>
          <w:tcPr>
            <w:tcW w:w="1701" w:type="dxa"/>
            <w:vAlign w:val="center"/>
          </w:tcPr>
          <w:p w14:paraId="3A28E848"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4E63D4FE" w14:textId="77777777"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14:paraId="66EEEF02" w14:textId="77777777" w:rsidR="00D05ED5" w:rsidRPr="00413F77" w:rsidRDefault="00D05ED5" w:rsidP="00B87760">
            <w:pPr>
              <w:spacing w:line="240" w:lineRule="auto"/>
              <w:ind w:firstLine="0"/>
              <w:jc w:val="center"/>
              <w:rPr>
                <w:sz w:val="24"/>
              </w:rPr>
            </w:pPr>
            <w:r w:rsidRPr="00413F77">
              <w:rPr>
                <w:sz w:val="24"/>
              </w:rPr>
              <w:t>1</w:t>
            </w:r>
          </w:p>
          <w:p w14:paraId="77541EA7" w14:textId="77777777"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14:paraId="7128E154" w14:textId="77777777" w:rsidR="00D05ED5" w:rsidRPr="00413F77" w:rsidRDefault="00D05ED5" w:rsidP="00B87760">
            <w:pPr>
              <w:spacing w:line="240" w:lineRule="auto"/>
              <w:ind w:firstLine="0"/>
              <w:jc w:val="center"/>
              <w:rPr>
                <w:sz w:val="24"/>
              </w:rPr>
            </w:pPr>
            <w:r w:rsidRPr="00413F77">
              <w:rPr>
                <w:sz w:val="24"/>
              </w:rPr>
              <w:t>25</w:t>
            </w:r>
          </w:p>
          <w:p w14:paraId="48594CAD"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24DF57C0" w14:textId="77777777" w:rsidR="00D05ED5" w:rsidRPr="00413F77" w:rsidRDefault="00D05ED5" w:rsidP="00B87760">
            <w:pPr>
              <w:spacing w:line="240" w:lineRule="auto"/>
              <w:ind w:firstLine="0"/>
              <w:jc w:val="center"/>
              <w:rPr>
                <w:sz w:val="24"/>
              </w:rPr>
            </w:pPr>
            <w:r w:rsidRPr="00413F77">
              <w:rPr>
                <w:sz w:val="24"/>
              </w:rPr>
              <w:t>0,25</w:t>
            </w:r>
          </w:p>
          <w:p w14:paraId="27361E7E" w14:textId="77777777" w:rsidR="00D05ED5" w:rsidRPr="00413F77" w:rsidRDefault="00D05ED5" w:rsidP="00B87760">
            <w:pPr>
              <w:spacing w:line="240" w:lineRule="auto"/>
              <w:ind w:firstLine="0"/>
              <w:jc w:val="center"/>
              <w:rPr>
                <w:sz w:val="24"/>
              </w:rPr>
            </w:pPr>
            <w:r w:rsidRPr="00413F77">
              <w:rPr>
                <w:sz w:val="24"/>
              </w:rPr>
              <w:t>3</w:t>
            </w:r>
          </w:p>
        </w:tc>
      </w:tr>
      <w:tr w:rsidR="00D05ED5" w:rsidRPr="00413F77" w14:paraId="7EB5978D" w14:textId="77777777" w:rsidTr="00B87760">
        <w:trPr>
          <w:jc w:val="center"/>
        </w:trPr>
        <w:tc>
          <w:tcPr>
            <w:tcW w:w="3397" w:type="dxa"/>
            <w:vAlign w:val="center"/>
          </w:tcPr>
          <w:p w14:paraId="492DEB6F" w14:textId="77777777" w:rsidR="00D05ED5" w:rsidRPr="00413F77" w:rsidRDefault="00D05ED5" w:rsidP="00B87760">
            <w:pPr>
              <w:spacing w:line="240" w:lineRule="auto"/>
              <w:ind w:firstLine="0"/>
              <w:jc w:val="left"/>
              <w:rPr>
                <w:sz w:val="24"/>
              </w:rPr>
            </w:pPr>
            <w:r w:rsidRPr="00413F77">
              <w:rPr>
                <w:sz w:val="24"/>
              </w:rPr>
              <w:t>2.2 Архітектура ПЗ</w:t>
            </w:r>
          </w:p>
        </w:tc>
        <w:tc>
          <w:tcPr>
            <w:tcW w:w="1701" w:type="dxa"/>
            <w:vAlign w:val="center"/>
          </w:tcPr>
          <w:p w14:paraId="01ADDC84"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05F1699B" w14:textId="77777777" w:rsidR="00D05ED5" w:rsidRPr="00413F77" w:rsidRDefault="00D05ED5" w:rsidP="00B87760">
            <w:pPr>
              <w:spacing w:line="240" w:lineRule="auto"/>
              <w:ind w:firstLine="0"/>
              <w:jc w:val="center"/>
              <w:rPr>
                <w:sz w:val="24"/>
              </w:rPr>
            </w:pPr>
            <w:r w:rsidRPr="00413F77">
              <w:rPr>
                <w:sz w:val="24"/>
              </w:rPr>
              <w:t>6</w:t>
            </w:r>
          </w:p>
        </w:tc>
        <w:tc>
          <w:tcPr>
            <w:tcW w:w="990" w:type="dxa"/>
            <w:vAlign w:val="center"/>
          </w:tcPr>
          <w:p w14:paraId="196D14E3" w14:textId="77777777" w:rsidR="00D05ED5" w:rsidRPr="00413F77" w:rsidRDefault="00D05ED5" w:rsidP="00B87760">
            <w:pPr>
              <w:spacing w:line="240" w:lineRule="auto"/>
              <w:ind w:firstLine="0"/>
              <w:jc w:val="center"/>
              <w:rPr>
                <w:sz w:val="24"/>
              </w:rPr>
            </w:pPr>
            <w:r w:rsidRPr="00413F77">
              <w:rPr>
                <w:sz w:val="24"/>
              </w:rPr>
              <w:t>2</w:t>
            </w:r>
          </w:p>
          <w:p w14:paraId="08C70E11" w14:textId="77777777" w:rsidR="00D05ED5" w:rsidRPr="00413F77" w:rsidRDefault="00D05ED5" w:rsidP="00B87760">
            <w:pPr>
              <w:spacing w:line="240" w:lineRule="auto"/>
              <w:ind w:firstLine="0"/>
              <w:jc w:val="center"/>
              <w:rPr>
                <w:sz w:val="24"/>
              </w:rPr>
            </w:pPr>
            <w:r w:rsidRPr="00413F77">
              <w:rPr>
                <w:sz w:val="24"/>
              </w:rPr>
              <w:t>6</w:t>
            </w:r>
          </w:p>
        </w:tc>
        <w:tc>
          <w:tcPr>
            <w:tcW w:w="861" w:type="dxa"/>
            <w:gridSpan w:val="2"/>
            <w:vAlign w:val="center"/>
          </w:tcPr>
          <w:p w14:paraId="577362F3" w14:textId="77777777" w:rsidR="00D05ED5" w:rsidRPr="00413F77" w:rsidRDefault="00D05ED5" w:rsidP="00B87760">
            <w:pPr>
              <w:spacing w:line="240" w:lineRule="auto"/>
              <w:ind w:firstLine="0"/>
              <w:jc w:val="center"/>
              <w:rPr>
                <w:sz w:val="24"/>
              </w:rPr>
            </w:pPr>
            <w:r w:rsidRPr="00413F77">
              <w:rPr>
                <w:sz w:val="24"/>
              </w:rPr>
              <w:t>25</w:t>
            </w:r>
          </w:p>
          <w:p w14:paraId="00A7F263"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460A838D" w14:textId="77777777" w:rsidR="00D05ED5" w:rsidRPr="00413F77" w:rsidRDefault="00D05ED5" w:rsidP="00B87760">
            <w:pPr>
              <w:spacing w:line="240" w:lineRule="auto"/>
              <w:ind w:firstLine="0"/>
              <w:jc w:val="center"/>
              <w:rPr>
                <w:sz w:val="24"/>
              </w:rPr>
            </w:pPr>
            <w:r w:rsidRPr="00413F77">
              <w:rPr>
                <w:sz w:val="24"/>
              </w:rPr>
              <w:t>0,5</w:t>
            </w:r>
          </w:p>
          <w:p w14:paraId="1C658BEC" w14:textId="77777777" w:rsidR="00D05ED5" w:rsidRPr="00413F77" w:rsidRDefault="00D05ED5" w:rsidP="00B87760">
            <w:pPr>
              <w:spacing w:line="240" w:lineRule="auto"/>
              <w:ind w:firstLine="0"/>
              <w:jc w:val="center"/>
              <w:rPr>
                <w:sz w:val="24"/>
              </w:rPr>
            </w:pPr>
            <w:r w:rsidRPr="00413F77">
              <w:rPr>
                <w:sz w:val="24"/>
              </w:rPr>
              <w:t>6</w:t>
            </w:r>
          </w:p>
        </w:tc>
      </w:tr>
      <w:tr w:rsidR="00D05ED5" w:rsidRPr="00413F77" w14:paraId="6C0315CA" w14:textId="77777777" w:rsidTr="00B87760">
        <w:trPr>
          <w:jc w:val="center"/>
        </w:trPr>
        <w:tc>
          <w:tcPr>
            <w:tcW w:w="3397" w:type="dxa"/>
            <w:vAlign w:val="center"/>
          </w:tcPr>
          <w:p w14:paraId="1783EC9E" w14:textId="77777777" w:rsidR="00D05ED5" w:rsidRPr="00413F77" w:rsidRDefault="00D05ED5" w:rsidP="00B87760">
            <w:pPr>
              <w:spacing w:line="240" w:lineRule="auto"/>
              <w:ind w:firstLine="0"/>
              <w:jc w:val="left"/>
              <w:rPr>
                <w:sz w:val="24"/>
              </w:rPr>
            </w:pPr>
            <w:r w:rsidRPr="00413F77">
              <w:rPr>
                <w:sz w:val="24"/>
              </w:rPr>
              <w:t>Разом з етапом 2</w:t>
            </w:r>
          </w:p>
        </w:tc>
        <w:tc>
          <w:tcPr>
            <w:tcW w:w="1701" w:type="dxa"/>
            <w:vAlign w:val="center"/>
          </w:tcPr>
          <w:p w14:paraId="3B192E8F"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501BF086" w14:textId="77777777" w:rsidR="00D05ED5" w:rsidRPr="00413F77" w:rsidRDefault="00D05ED5" w:rsidP="00B87760">
            <w:pPr>
              <w:spacing w:line="240" w:lineRule="auto"/>
              <w:ind w:firstLine="0"/>
              <w:jc w:val="center"/>
              <w:rPr>
                <w:sz w:val="24"/>
              </w:rPr>
            </w:pPr>
            <w:r w:rsidRPr="00413F77">
              <w:rPr>
                <w:sz w:val="24"/>
              </w:rPr>
              <w:t>9</w:t>
            </w:r>
          </w:p>
        </w:tc>
        <w:tc>
          <w:tcPr>
            <w:tcW w:w="990" w:type="dxa"/>
            <w:vAlign w:val="center"/>
          </w:tcPr>
          <w:p w14:paraId="5AE736F2" w14:textId="77777777" w:rsidR="00D05ED5" w:rsidRPr="00413F77" w:rsidRDefault="00D05ED5" w:rsidP="00B87760">
            <w:pPr>
              <w:spacing w:line="240" w:lineRule="auto"/>
              <w:ind w:firstLine="0"/>
              <w:jc w:val="center"/>
              <w:rPr>
                <w:sz w:val="24"/>
              </w:rPr>
            </w:pPr>
            <w:r w:rsidRPr="00413F77">
              <w:rPr>
                <w:sz w:val="24"/>
              </w:rPr>
              <w:t>3</w:t>
            </w:r>
          </w:p>
          <w:p w14:paraId="7333BBD3" w14:textId="77777777" w:rsidR="00D05ED5" w:rsidRPr="00413F77" w:rsidRDefault="00D05ED5" w:rsidP="00B87760">
            <w:pPr>
              <w:spacing w:line="240" w:lineRule="auto"/>
              <w:ind w:firstLine="0"/>
              <w:jc w:val="center"/>
              <w:rPr>
                <w:sz w:val="24"/>
              </w:rPr>
            </w:pPr>
            <w:r w:rsidRPr="00413F77">
              <w:rPr>
                <w:sz w:val="24"/>
              </w:rPr>
              <w:t>9</w:t>
            </w:r>
          </w:p>
        </w:tc>
        <w:tc>
          <w:tcPr>
            <w:tcW w:w="861" w:type="dxa"/>
            <w:gridSpan w:val="2"/>
            <w:vAlign w:val="center"/>
          </w:tcPr>
          <w:p w14:paraId="22B98CA8" w14:textId="77777777" w:rsidR="00D05ED5" w:rsidRPr="00413F77" w:rsidRDefault="00D05ED5" w:rsidP="00B87760">
            <w:pPr>
              <w:spacing w:line="240" w:lineRule="auto"/>
              <w:ind w:firstLine="0"/>
              <w:jc w:val="center"/>
              <w:rPr>
                <w:sz w:val="24"/>
              </w:rPr>
            </w:pPr>
            <w:r w:rsidRPr="00413F77">
              <w:rPr>
                <w:sz w:val="24"/>
              </w:rPr>
              <w:t>33</w:t>
            </w:r>
          </w:p>
          <w:p w14:paraId="4355DE60"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5040DE71" w14:textId="77777777" w:rsidR="00D05ED5" w:rsidRPr="00413F77" w:rsidRDefault="00D05ED5" w:rsidP="00B87760">
            <w:pPr>
              <w:spacing w:line="240" w:lineRule="auto"/>
              <w:ind w:firstLine="0"/>
              <w:jc w:val="center"/>
              <w:rPr>
                <w:sz w:val="24"/>
              </w:rPr>
            </w:pPr>
            <w:r w:rsidRPr="00413F77">
              <w:rPr>
                <w:sz w:val="24"/>
              </w:rPr>
              <w:t>0,75</w:t>
            </w:r>
          </w:p>
          <w:p w14:paraId="63A27F86" w14:textId="77777777" w:rsidR="00D05ED5" w:rsidRPr="00413F77" w:rsidRDefault="00D05ED5" w:rsidP="00B87760">
            <w:pPr>
              <w:spacing w:line="240" w:lineRule="auto"/>
              <w:ind w:firstLine="0"/>
              <w:jc w:val="center"/>
              <w:rPr>
                <w:sz w:val="24"/>
              </w:rPr>
            </w:pPr>
            <w:r w:rsidRPr="00413F77">
              <w:rPr>
                <w:sz w:val="24"/>
              </w:rPr>
              <w:t>9</w:t>
            </w:r>
          </w:p>
        </w:tc>
      </w:tr>
      <w:tr w:rsidR="00D05ED5" w:rsidRPr="00413F77" w14:paraId="21151325" w14:textId="77777777" w:rsidTr="00B87760">
        <w:trPr>
          <w:jc w:val="center"/>
        </w:trPr>
        <w:tc>
          <w:tcPr>
            <w:tcW w:w="9345" w:type="dxa"/>
            <w:gridSpan w:val="7"/>
            <w:vAlign w:val="center"/>
          </w:tcPr>
          <w:p w14:paraId="4D67C59E" w14:textId="77777777" w:rsidR="00D05ED5" w:rsidRPr="00413F77" w:rsidRDefault="00D05ED5" w:rsidP="00B87760">
            <w:pPr>
              <w:spacing w:line="240" w:lineRule="auto"/>
              <w:ind w:firstLine="0"/>
              <w:jc w:val="center"/>
              <w:rPr>
                <w:sz w:val="24"/>
              </w:rPr>
            </w:pPr>
            <w:r w:rsidRPr="00413F77">
              <w:rPr>
                <w:sz w:val="24"/>
              </w:rPr>
              <w:t xml:space="preserve">3 </w:t>
            </w:r>
            <w:proofErr w:type="spellStart"/>
            <w:r w:rsidRPr="00413F77">
              <w:rPr>
                <w:sz w:val="24"/>
              </w:rPr>
              <w:t>Проєктування</w:t>
            </w:r>
            <w:proofErr w:type="spellEnd"/>
            <w:r w:rsidRPr="00413F77">
              <w:rPr>
                <w:sz w:val="24"/>
              </w:rPr>
              <w:t xml:space="preserve"> програмного забезпечення</w:t>
            </w:r>
          </w:p>
        </w:tc>
      </w:tr>
      <w:tr w:rsidR="00D05ED5" w:rsidRPr="00413F77" w14:paraId="74C27887" w14:textId="77777777" w:rsidTr="00B87760">
        <w:trPr>
          <w:jc w:val="center"/>
        </w:trPr>
        <w:tc>
          <w:tcPr>
            <w:tcW w:w="3397" w:type="dxa"/>
            <w:vAlign w:val="center"/>
          </w:tcPr>
          <w:p w14:paraId="408C36A0" w14:textId="77777777" w:rsidR="00D05ED5" w:rsidRPr="00413F77" w:rsidRDefault="00D05ED5" w:rsidP="00B87760">
            <w:pPr>
              <w:spacing w:line="240" w:lineRule="auto"/>
              <w:ind w:firstLine="0"/>
              <w:jc w:val="left"/>
              <w:rPr>
                <w:sz w:val="24"/>
              </w:rPr>
            </w:pPr>
            <w:r w:rsidRPr="00413F77">
              <w:rPr>
                <w:sz w:val="24"/>
              </w:rPr>
              <w:t xml:space="preserve">3.1 Розробка діаграм </w:t>
            </w:r>
          </w:p>
        </w:tc>
        <w:tc>
          <w:tcPr>
            <w:tcW w:w="1701" w:type="dxa"/>
            <w:vAlign w:val="center"/>
          </w:tcPr>
          <w:p w14:paraId="5E187D34"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6C880F00" w14:textId="77777777" w:rsidR="00D05ED5" w:rsidRPr="00413F77" w:rsidRDefault="00D05ED5" w:rsidP="00B87760">
            <w:pPr>
              <w:spacing w:line="240" w:lineRule="auto"/>
              <w:ind w:firstLine="0"/>
              <w:jc w:val="center"/>
              <w:rPr>
                <w:sz w:val="24"/>
              </w:rPr>
            </w:pPr>
            <w:r w:rsidRPr="00413F77">
              <w:rPr>
                <w:sz w:val="24"/>
              </w:rPr>
              <w:t>4</w:t>
            </w:r>
          </w:p>
        </w:tc>
        <w:tc>
          <w:tcPr>
            <w:tcW w:w="990" w:type="dxa"/>
            <w:vAlign w:val="center"/>
          </w:tcPr>
          <w:p w14:paraId="3AB46E68" w14:textId="77777777" w:rsidR="00D05ED5" w:rsidRPr="00413F77" w:rsidRDefault="00D05ED5" w:rsidP="00B87760">
            <w:pPr>
              <w:spacing w:line="240" w:lineRule="auto"/>
              <w:ind w:firstLine="0"/>
              <w:jc w:val="center"/>
              <w:rPr>
                <w:sz w:val="24"/>
              </w:rPr>
            </w:pPr>
            <w:r w:rsidRPr="00413F77">
              <w:rPr>
                <w:sz w:val="24"/>
              </w:rPr>
              <w:t>4</w:t>
            </w:r>
          </w:p>
        </w:tc>
        <w:tc>
          <w:tcPr>
            <w:tcW w:w="861" w:type="dxa"/>
            <w:gridSpan w:val="2"/>
            <w:vAlign w:val="center"/>
          </w:tcPr>
          <w:p w14:paraId="36FC6BEA"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0CC4CB93" w14:textId="77777777" w:rsidR="00D05ED5" w:rsidRPr="00413F77" w:rsidRDefault="00D05ED5" w:rsidP="00B87760">
            <w:pPr>
              <w:spacing w:line="240" w:lineRule="auto"/>
              <w:ind w:firstLine="0"/>
              <w:jc w:val="center"/>
              <w:rPr>
                <w:sz w:val="24"/>
              </w:rPr>
            </w:pPr>
            <w:r w:rsidRPr="00413F77">
              <w:rPr>
                <w:sz w:val="24"/>
              </w:rPr>
              <w:t>4</w:t>
            </w:r>
          </w:p>
        </w:tc>
      </w:tr>
      <w:tr w:rsidR="00D05ED5" w:rsidRPr="00413F77" w14:paraId="23E67340" w14:textId="77777777" w:rsidTr="00B87760">
        <w:trPr>
          <w:jc w:val="center"/>
        </w:trPr>
        <w:tc>
          <w:tcPr>
            <w:tcW w:w="3397" w:type="dxa"/>
            <w:vAlign w:val="center"/>
          </w:tcPr>
          <w:p w14:paraId="6396C0BC" w14:textId="77777777" w:rsidR="00D05ED5" w:rsidRPr="00413F77" w:rsidRDefault="00D05ED5" w:rsidP="00B87760">
            <w:pPr>
              <w:spacing w:line="240" w:lineRule="auto"/>
              <w:ind w:firstLine="0"/>
              <w:jc w:val="left"/>
              <w:rPr>
                <w:sz w:val="24"/>
              </w:rPr>
            </w:pPr>
            <w:r w:rsidRPr="00413F77">
              <w:rPr>
                <w:sz w:val="24"/>
              </w:rPr>
              <w:t xml:space="preserve">3.2 Розробка бази даних </w:t>
            </w:r>
          </w:p>
        </w:tc>
        <w:tc>
          <w:tcPr>
            <w:tcW w:w="1701" w:type="dxa"/>
            <w:vAlign w:val="center"/>
          </w:tcPr>
          <w:p w14:paraId="296CE981"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5246C158" w14:textId="77777777" w:rsidR="00D05ED5" w:rsidRPr="00413F77" w:rsidRDefault="00D05ED5" w:rsidP="00B87760">
            <w:pPr>
              <w:spacing w:line="240" w:lineRule="auto"/>
              <w:ind w:firstLine="0"/>
              <w:jc w:val="center"/>
              <w:rPr>
                <w:sz w:val="24"/>
              </w:rPr>
            </w:pPr>
            <w:r w:rsidRPr="00413F77">
              <w:rPr>
                <w:sz w:val="24"/>
              </w:rPr>
              <w:t>10</w:t>
            </w:r>
          </w:p>
        </w:tc>
        <w:tc>
          <w:tcPr>
            <w:tcW w:w="990" w:type="dxa"/>
            <w:vAlign w:val="center"/>
          </w:tcPr>
          <w:p w14:paraId="7F7431BE" w14:textId="77777777" w:rsidR="00D05ED5" w:rsidRPr="00413F77" w:rsidRDefault="00D05ED5" w:rsidP="00B87760">
            <w:pPr>
              <w:spacing w:line="240" w:lineRule="auto"/>
              <w:ind w:firstLine="0"/>
              <w:jc w:val="center"/>
              <w:rPr>
                <w:sz w:val="24"/>
              </w:rPr>
            </w:pPr>
            <w:r w:rsidRPr="00413F77">
              <w:rPr>
                <w:sz w:val="24"/>
              </w:rPr>
              <w:t>10</w:t>
            </w:r>
          </w:p>
        </w:tc>
        <w:tc>
          <w:tcPr>
            <w:tcW w:w="861" w:type="dxa"/>
            <w:gridSpan w:val="2"/>
            <w:vAlign w:val="center"/>
          </w:tcPr>
          <w:p w14:paraId="27A551FE"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0C473C71" w14:textId="77777777" w:rsidR="00D05ED5" w:rsidRPr="00413F77" w:rsidRDefault="00D05ED5" w:rsidP="00B87760">
            <w:pPr>
              <w:spacing w:line="240" w:lineRule="auto"/>
              <w:ind w:firstLine="0"/>
              <w:jc w:val="center"/>
              <w:rPr>
                <w:sz w:val="24"/>
              </w:rPr>
            </w:pPr>
            <w:r w:rsidRPr="00413F77">
              <w:rPr>
                <w:sz w:val="24"/>
              </w:rPr>
              <w:t>10</w:t>
            </w:r>
          </w:p>
        </w:tc>
      </w:tr>
      <w:tr w:rsidR="00D05ED5" w:rsidRPr="00413F77" w14:paraId="434E75A3" w14:textId="77777777" w:rsidTr="00B87760">
        <w:trPr>
          <w:trHeight w:val="331"/>
          <w:jc w:val="center"/>
        </w:trPr>
        <w:tc>
          <w:tcPr>
            <w:tcW w:w="3397" w:type="dxa"/>
            <w:vAlign w:val="center"/>
          </w:tcPr>
          <w:p w14:paraId="5AE01A91" w14:textId="77777777" w:rsidR="00D05ED5" w:rsidRPr="00413F77" w:rsidRDefault="00D05ED5" w:rsidP="00B87760">
            <w:pPr>
              <w:spacing w:line="240" w:lineRule="auto"/>
              <w:ind w:firstLine="0"/>
              <w:jc w:val="left"/>
              <w:rPr>
                <w:sz w:val="24"/>
              </w:rPr>
            </w:pPr>
            <w:r w:rsidRPr="00413F77">
              <w:rPr>
                <w:sz w:val="24"/>
              </w:rPr>
              <w:t xml:space="preserve">3.3 Вибір стеку технологій </w:t>
            </w:r>
          </w:p>
        </w:tc>
        <w:tc>
          <w:tcPr>
            <w:tcW w:w="1701" w:type="dxa"/>
            <w:vAlign w:val="center"/>
          </w:tcPr>
          <w:p w14:paraId="62680EFB"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4D139903" w14:textId="77777777"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14:paraId="03E1DC2A" w14:textId="77777777" w:rsidR="00D05ED5" w:rsidRPr="00413F77" w:rsidRDefault="00D05ED5" w:rsidP="00B87760">
            <w:pPr>
              <w:spacing w:line="240" w:lineRule="auto"/>
              <w:ind w:firstLine="0"/>
              <w:jc w:val="center"/>
              <w:rPr>
                <w:sz w:val="24"/>
              </w:rPr>
            </w:pPr>
            <w:r w:rsidRPr="00413F77">
              <w:rPr>
                <w:sz w:val="24"/>
              </w:rPr>
              <w:t>5</w:t>
            </w:r>
          </w:p>
        </w:tc>
        <w:tc>
          <w:tcPr>
            <w:tcW w:w="861" w:type="dxa"/>
            <w:gridSpan w:val="2"/>
            <w:vAlign w:val="center"/>
          </w:tcPr>
          <w:p w14:paraId="0AC7E318"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315FCD29" w14:textId="77777777" w:rsidR="00D05ED5" w:rsidRPr="00413F77" w:rsidRDefault="00D05ED5" w:rsidP="00B87760">
            <w:pPr>
              <w:spacing w:line="240" w:lineRule="auto"/>
              <w:ind w:firstLine="0"/>
              <w:jc w:val="center"/>
              <w:rPr>
                <w:sz w:val="24"/>
              </w:rPr>
            </w:pPr>
            <w:r w:rsidRPr="00413F77">
              <w:rPr>
                <w:sz w:val="24"/>
              </w:rPr>
              <w:t>5</w:t>
            </w:r>
          </w:p>
        </w:tc>
      </w:tr>
      <w:tr w:rsidR="00D05ED5" w:rsidRPr="00413F77" w14:paraId="5A9C1A0E" w14:textId="77777777" w:rsidTr="00B87760">
        <w:trPr>
          <w:trHeight w:val="220"/>
          <w:jc w:val="center"/>
        </w:trPr>
        <w:tc>
          <w:tcPr>
            <w:tcW w:w="3397" w:type="dxa"/>
            <w:vAlign w:val="center"/>
          </w:tcPr>
          <w:p w14:paraId="3403BC97" w14:textId="77777777" w:rsidR="00D05ED5" w:rsidRPr="00413F77" w:rsidRDefault="00D05ED5" w:rsidP="00B87760">
            <w:pPr>
              <w:spacing w:line="240" w:lineRule="auto"/>
              <w:ind w:firstLine="0"/>
              <w:jc w:val="left"/>
              <w:rPr>
                <w:sz w:val="24"/>
              </w:rPr>
            </w:pPr>
            <w:r w:rsidRPr="00413F77">
              <w:rPr>
                <w:sz w:val="24"/>
              </w:rPr>
              <w:t>Разом з етапом 3</w:t>
            </w:r>
          </w:p>
        </w:tc>
        <w:tc>
          <w:tcPr>
            <w:tcW w:w="1701" w:type="dxa"/>
            <w:vAlign w:val="center"/>
          </w:tcPr>
          <w:p w14:paraId="0E66C68C"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17DBAC99" w14:textId="77777777" w:rsidR="00D05ED5" w:rsidRPr="00413F77" w:rsidRDefault="00D05ED5" w:rsidP="00B87760">
            <w:pPr>
              <w:spacing w:line="240" w:lineRule="auto"/>
              <w:ind w:firstLine="0"/>
              <w:jc w:val="center"/>
              <w:rPr>
                <w:sz w:val="24"/>
              </w:rPr>
            </w:pPr>
            <w:r w:rsidRPr="00413F77">
              <w:rPr>
                <w:sz w:val="24"/>
              </w:rPr>
              <w:t>19</w:t>
            </w:r>
          </w:p>
        </w:tc>
        <w:tc>
          <w:tcPr>
            <w:tcW w:w="990" w:type="dxa"/>
            <w:vAlign w:val="center"/>
          </w:tcPr>
          <w:p w14:paraId="617924D9" w14:textId="77777777" w:rsidR="00D05ED5" w:rsidRPr="00413F77" w:rsidRDefault="00D05ED5" w:rsidP="00B87760">
            <w:pPr>
              <w:spacing w:line="240" w:lineRule="auto"/>
              <w:ind w:firstLine="0"/>
              <w:jc w:val="center"/>
              <w:rPr>
                <w:sz w:val="24"/>
              </w:rPr>
            </w:pPr>
            <w:r w:rsidRPr="00413F77">
              <w:rPr>
                <w:sz w:val="24"/>
              </w:rPr>
              <w:t>19</w:t>
            </w:r>
          </w:p>
        </w:tc>
        <w:tc>
          <w:tcPr>
            <w:tcW w:w="861" w:type="dxa"/>
            <w:gridSpan w:val="2"/>
            <w:vAlign w:val="center"/>
          </w:tcPr>
          <w:p w14:paraId="7F878CAB"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0E2C7549" w14:textId="77777777" w:rsidR="00D05ED5" w:rsidRPr="00413F77" w:rsidRDefault="00D05ED5" w:rsidP="00B87760">
            <w:pPr>
              <w:spacing w:line="240" w:lineRule="auto"/>
              <w:ind w:firstLine="0"/>
              <w:jc w:val="center"/>
              <w:rPr>
                <w:sz w:val="24"/>
              </w:rPr>
            </w:pPr>
            <w:r w:rsidRPr="00413F77">
              <w:rPr>
                <w:sz w:val="24"/>
              </w:rPr>
              <w:t>19</w:t>
            </w:r>
          </w:p>
        </w:tc>
      </w:tr>
    </w:tbl>
    <w:p w14:paraId="31A06F31" w14:textId="77777777" w:rsidR="00D05ED5" w:rsidRDefault="00D05ED5"/>
    <w:p w14:paraId="72D6780D" w14:textId="77777777" w:rsidR="00D05ED5" w:rsidRDefault="00D05ED5"/>
    <w:p w14:paraId="28C86EFA" w14:textId="77777777" w:rsidR="00D05ED5" w:rsidRDefault="00D05ED5"/>
    <w:p w14:paraId="2C564829" w14:textId="77777777" w:rsidR="00D05ED5" w:rsidRDefault="00D05ED5"/>
    <w:p w14:paraId="051B107C" w14:textId="77777777" w:rsidR="00D05ED5" w:rsidRDefault="00D05ED5"/>
    <w:p w14:paraId="7A541260" w14:textId="77777777" w:rsidR="00D05ED5" w:rsidRDefault="00D05ED5" w:rsidP="008C2FC6">
      <w:pPr>
        <w:pStyle w:val="Tablenumber"/>
      </w:pPr>
      <w:r>
        <w:lastRenderedPageBreak/>
        <w:t>Кінець таблиці 5.2</w:t>
      </w:r>
    </w:p>
    <w:tbl>
      <w:tblPr>
        <w:tblStyle w:val="af"/>
        <w:tblW w:w="0" w:type="auto"/>
        <w:jc w:val="center"/>
        <w:tblLook w:val="04A0" w:firstRow="1" w:lastRow="0" w:firstColumn="1" w:lastColumn="0" w:noHBand="0" w:noVBand="1"/>
      </w:tblPr>
      <w:tblGrid>
        <w:gridCol w:w="3397"/>
        <w:gridCol w:w="1701"/>
        <w:gridCol w:w="1445"/>
        <w:gridCol w:w="990"/>
        <w:gridCol w:w="684"/>
        <w:gridCol w:w="177"/>
        <w:gridCol w:w="951"/>
      </w:tblGrid>
      <w:tr w:rsidR="00D05ED5" w:rsidRPr="00413F77" w14:paraId="5F8BA2BB" w14:textId="77777777" w:rsidTr="00B87760">
        <w:trPr>
          <w:jc w:val="center"/>
        </w:trPr>
        <w:tc>
          <w:tcPr>
            <w:tcW w:w="3397" w:type="dxa"/>
            <w:vMerge w:val="restart"/>
            <w:vAlign w:val="center"/>
          </w:tcPr>
          <w:p w14:paraId="0651E8F6" w14:textId="77777777" w:rsidR="00D05ED5" w:rsidRPr="00413F77" w:rsidRDefault="00D05ED5" w:rsidP="00B87760">
            <w:pPr>
              <w:spacing w:line="240" w:lineRule="auto"/>
              <w:ind w:firstLine="0"/>
              <w:jc w:val="center"/>
              <w:rPr>
                <w:sz w:val="24"/>
              </w:rPr>
            </w:pPr>
            <w:r w:rsidRPr="00413F77">
              <w:rPr>
                <w:sz w:val="24"/>
              </w:rPr>
              <w:t>Зміст робіт</w:t>
            </w:r>
          </w:p>
        </w:tc>
        <w:tc>
          <w:tcPr>
            <w:tcW w:w="1701" w:type="dxa"/>
            <w:vMerge w:val="restart"/>
            <w:vAlign w:val="center"/>
          </w:tcPr>
          <w:p w14:paraId="0F62D10E" w14:textId="77777777" w:rsidR="00D05ED5" w:rsidRPr="00413F77" w:rsidRDefault="00D05ED5" w:rsidP="00B87760">
            <w:pPr>
              <w:spacing w:line="240" w:lineRule="auto"/>
              <w:ind w:firstLine="0"/>
              <w:jc w:val="center"/>
              <w:rPr>
                <w:sz w:val="24"/>
              </w:rPr>
            </w:pPr>
            <w:r w:rsidRPr="00413F77">
              <w:rPr>
                <w:sz w:val="24"/>
              </w:rPr>
              <w:t>Виконавець</w:t>
            </w:r>
          </w:p>
        </w:tc>
        <w:tc>
          <w:tcPr>
            <w:tcW w:w="1445" w:type="dxa"/>
            <w:vMerge w:val="restart"/>
            <w:vAlign w:val="center"/>
          </w:tcPr>
          <w:p w14:paraId="5CFAB597" w14:textId="77777777" w:rsidR="00D05ED5" w:rsidRPr="00413F77" w:rsidRDefault="00D05ED5" w:rsidP="00B87760">
            <w:pPr>
              <w:spacing w:line="240" w:lineRule="auto"/>
              <w:ind w:firstLine="0"/>
              <w:jc w:val="center"/>
              <w:rPr>
                <w:sz w:val="24"/>
              </w:rPr>
            </w:pPr>
            <w:r w:rsidRPr="00413F77">
              <w:rPr>
                <w:sz w:val="24"/>
              </w:rPr>
              <w:t>Тривалість, день</w:t>
            </w:r>
          </w:p>
        </w:tc>
        <w:tc>
          <w:tcPr>
            <w:tcW w:w="2802" w:type="dxa"/>
            <w:gridSpan w:val="4"/>
            <w:vAlign w:val="center"/>
          </w:tcPr>
          <w:p w14:paraId="191541D7" w14:textId="77777777" w:rsidR="00D05ED5" w:rsidRPr="00413F77" w:rsidRDefault="00D05ED5" w:rsidP="00B87760">
            <w:pPr>
              <w:spacing w:line="240" w:lineRule="auto"/>
              <w:ind w:firstLine="0"/>
              <w:jc w:val="center"/>
              <w:rPr>
                <w:sz w:val="24"/>
              </w:rPr>
            </w:pPr>
            <w:r w:rsidRPr="00413F77">
              <w:rPr>
                <w:sz w:val="24"/>
              </w:rPr>
              <w:t>Навантаження</w:t>
            </w:r>
          </w:p>
        </w:tc>
      </w:tr>
      <w:tr w:rsidR="00D05ED5" w:rsidRPr="00413F77" w14:paraId="3B671ACB" w14:textId="77777777" w:rsidTr="00B87760">
        <w:trPr>
          <w:jc w:val="center"/>
        </w:trPr>
        <w:tc>
          <w:tcPr>
            <w:tcW w:w="3397" w:type="dxa"/>
            <w:vMerge/>
            <w:vAlign w:val="center"/>
          </w:tcPr>
          <w:p w14:paraId="0AEEC0AB" w14:textId="77777777" w:rsidR="00D05ED5" w:rsidRPr="00413F77" w:rsidRDefault="00D05ED5" w:rsidP="00B87760">
            <w:pPr>
              <w:spacing w:line="240" w:lineRule="auto"/>
              <w:ind w:firstLine="0"/>
              <w:jc w:val="center"/>
              <w:rPr>
                <w:sz w:val="24"/>
              </w:rPr>
            </w:pPr>
          </w:p>
        </w:tc>
        <w:tc>
          <w:tcPr>
            <w:tcW w:w="1701" w:type="dxa"/>
            <w:vMerge/>
            <w:vAlign w:val="center"/>
          </w:tcPr>
          <w:p w14:paraId="046226B5" w14:textId="77777777" w:rsidR="00D05ED5" w:rsidRPr="00413F77" w:rsidRDefault="00D05ED5" w:rsidP="00B87760">
            <w:pPr>
              <w:spacing w:line="240" w:lineRule="auto"/>
              <w:ind w:firstLine="0"/>
              <w:jc w:val="center"/>
              <w:rPr>
                <w:sz w:val="24"/>
              </w:rPr>
            </w:pPr>
          </w:p>
        </w:tc>
        <w:tc>
          <w:tcPr>
            <w:tcW w:w="1445" w:type="dxa"/>
            <w:vMerge/>
            <w:vAlign w:val="center"/>
          </w:tcPr>
          <w:p w14:paraId="4473A547" w14:textId="77777777" w:rsidR="00D05ED5" w:rsidRPr="00413F77" w:rsidRDefault="00D05ED5" w:rsidP="00B87760">
            <w:pPr>
              <w:spacing w:line="240" w:lineRule="auto"/>
              <w:ind w:firstLine="0"/>
              <w:jc w:val="center"/>
              <w:rPr>
                <w:sz w:val="24"/>
              </w:rPr>
            </w:pPr>
          </w:p>
        </w:tc>
        <w:tc>
          <w:tcPr>
            <w:tcW w:w="990" w:type="dxa"/>
            <w:vAlign w:val="center"/>
          </w:tcPr>
          <w:p w14:paraId="23985F20" w14:textId="77777777" w:rsidR="00D05ED5" w:rsidRPr="00413F77" w:rsidRDefault="00D05ED5" w:rsidP="00B87760">
            <w:pPr>
              <w:spacing w:line="240" w:lineRule="auto"/>
              <w:ind w:firstLine="0"/>
              <w:jc w:val="center"/>
              <w:rPr>
                <w:sz w:val="24"/>
              </w:rPr>
            </w:pPr>
            <w:proofErr w:type="spellStart"/>
            <w:r w:rsidRPr="00413F77">
              <w:rPr>
                <w:sz w:val="24"/>
              </w:rPr>
              <w:t>Трив</w:t>
            </w:r>
            <w:proofErr w:type="spellEnd"/>
            <w:r w:rsidRPr="00413F77">
              <w:rPr>
                <w:sz w:val="24"/>
              </w:rPr>
              <w:t>., день</w:t>
            </w:r>
          </w:p>
        </w:tc>
        <w:tc>
          <w:tcPr>
            <w:tcW w:w="684" w:type="dxa"/>
            <w:vAlign w:val="center"/>
          </w:tcPr>
          <w:p w14:paraId="2786094C" w14:textId="77777777" w:rsidR="00D05ED5" w:rsidRPr="00413F77" w:rsidRDefault="00D05ED5" w:rsidP="00B87760">
            <w:pPr>
              <w:spacing w:line="240" w:lineRule="auto"/>
              <w:ind w:firstLine="0"/>
              <w:jc w:val="center"/>
              <w:rPr>
                <w:sz w:val="24"/>
              </w:rPr>
            </w:pPr>
            <w:r w:rsidRPr="00413F77">
              <w:rPr>
                <w:sz w:val="24"/>
              </w:rPr>
              <w:t>%</w:t>
            </w:r>
          </w:p>
        </w:tc>
        <w:tc>
          <w:tcPr>
            <w:tcW w:w="1128" w:type="dxa"/>
            <w:gridSpan w:val="2"/>
            <w:vAlign w:val="center"/>
          </w:tcPr>
          <w:p w14:paraId="5C1F64B3" w14:textId="77777777" w:rsidR="00D05ED5" w:rsidRPr="00413F77" w:rsidRDefault="00D05ED5" w:rsidP="00B87760">
            <w:pPr>
              <w:spacing w:line="240" w:lineRule="auto"/>
              <w:ind w:firstLine="0"/>
              <w:jc w:val="center"/>
              <w:rPr>
                <w:sz w:val="24"/>
              </w:rPr>
            </w:pPr>
            <w:r w:rsidRPr="00413F77">
              <w:rPr>
                <w:sz w:val="24"/>
              </w:rPr>
              <w:t>Люди но-дні</w:t>
            </w:r>
          </w:p>
        </w:tc>
      </w:tr>
      <w:tr w:rsidR="00D05ED5" w:rsidRPr="00413F77" w14:paraId="0C253F5A" w14:textId="77777777" w:rsidTr="00B87760">
        <w:trPr>
          <w:trHeight w:val="198"/>
          <w:jc w:val="center"/>
        </w:trPr>
        <w:tc>
          <w:tcPr>
            <w:tcW w:w="9345" w:type="dxa"/>
            <w:gridSpan w:val="7"/>
            <w:vAlign w:val="center"/>
          </w:tcPr>
          <w:p w14:paraId="7D7BA992" w14:textId="77777777" w:rsidR="00D05ED5" w:rsidRPr="00413F77" w:rsidRDefault="00D05ED5" w:rsidP="00B87760">
            <w:pPr>
              <w:spacing w:line="240" w:lineRule="auto"/>
              <w:ind w:firstLine="0"/>
              <w:jc w:val="center"/>
              <w:rPr>
                <w:sz w:val="24"/>
              </w:rPr>
            </w:pPr>
            <w:r w:rsidRPr="00413F77">
              <w:rPr>
                <w:sz w:val="24"/>
              </w:rPr>
              <w:t>4 Розробка та тестування програмного забезпечення</w:t>
            </w:r>
          </w:p>
        </w:tc>
      </w:tr>
      <w:tr w:rsidR="00D05ED5" w:rsidRPr="00413F77" w14:paraId="681EADDE" w14:textId="77777777" w:rsidTr="00B87760">
        <w:trPr>
          <w:jc w:val="center"/>
        </w:trPr>
        <w:tc>
          <w:tcPr>
            <w:tcW w:w="3397" w:type="dxa"/>
            <w:vAlign w:val="center"/>
          </w:tcPr>
          <w:p w14:paraId="0BFC162C" w14:textId="77777777" w:rsidR="00D05ED5" w:rsidRPr="00413F77" w:rsidRDefault="00D05ED5" w:rsidP="00B87760">
            <w:pPr>
              <w:spacing w:line="240" w:lineRule="auto"/>
              <w:ind w:firstLine="0"/>
              <w:jc w:val="left"/>
              <w:rPr>
                <w:sz w:val="24"/>
              </w:rPr>
            </w:pPr>
            <w:r w:rsidRPr="00413F77">
              <w:rPr>
                <w:sz w:val="24"/>
              </w:rPr>
              <w:t xml:space="preserve">4.1 Особливості програмної реалізації </w:t>
            </w:r>
          </w:p>
        </w:tc>
        <w:tc>
          <w:tcPr>
            <w:tcW w:w="1701" w:type="dxa"/>
            <w:vAlign w:val="center"/>
          </w:tcPr>
          <w:p w14:paraId="60EB4B7B"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3DBBA20C" w14:textId="77777777" w:rsidR="00D05ED5" w:rsidRPr="00413F77" w:rsidRDefault="00D05ED5" w:rsidP="00B87760">
            <w:pPr>
              <w:spacing w:line="240" w:lineRule="auto"/>
              <w:ind w:firstLine="0"/>
              <w:jc w:val="center"/>
              <w:rPr>
                <w:sz w:val="24"/>
              </w:rPr>
            </w:pPr>
            <w:r w:rsidRPr="00413F77">
              <w:rPr>
                <w:sz w:val="24"/>
              </w:rPr>
              <w:t>20</w:t>
            </w:r>
          </w:p>
        </w:tc>
        <w:tc>
          <w:tcPr>
            <w:tcW w:w="990" w:type="dxa"/>
            <w:vAlign w:val="center"/>
          </w:tcPr>
          <w:p w14:paraId="62448392" w14:textId="77777777" w:rsidR="00D05ED5" w:rsidRPr="00413F77" w:rsidRDefault="00D05ED5" w:rsidP="00B87760">
            <w:pPr>
              <w:spacing w:line="240" w:lineRule="auto"/>
              <w:ind w:firstLine="0"/>
              <w:jc w:val="center"/>
              <w:rPr>
                <w:sz w:val="24"/>
              </w:rPr>
            </w:pPr>
            <w:r w:rsidRPr="00413F77">
              <w:rPr>
                <w:sz w:val="24"/>
              </w:rPr>
              <w:t>20</w:t>
            </w:r>
          </w:p>
        </w:tc>
        <w:tc>
          <w:tcPr>
            <w:tcW w:w="861" w:type="dxa"/>
            <w:gridSpan w:val="2"/>
            <w:vAlign w:val="center"/>
          </w:tcPr>
          <w:p w14:paraId="79785060"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17B07900" w14:textId="77777777" w:rsidR="00D05ED5" w:rsidRPr="00413F77" w:rsidRDefault="00D05ED5" w:rsidP="00B87760">
            <w:pPr>
              <w:spacing w:line="240" w:lineRule="auto"/>
              <w:ind w:firstLine="0"/>
              <w:jc w:val="center"/>
              <w:rPr>
                <w:sz w:val="24"/>
              </w:rPr>
            </w:pPr>
            <w:r w:rsidRPr="00413F77">
              <w:rPr>
                <w:sz w:val="24"/>
              </w:rPr>
              <w:t>20</w:t>
            </w:r>
          </w:p>
        </w:tc>
      </w:tr>
      <w:tr w:rsidR="00D05ED5" w:rsidRPr="00413F77" w14:paraId="447B1F3F" w14:textId="77777777" w:rsidTr="00B87760">
        <w:trPr>
          <w:jc w:val="center"/>
        </w:trPr>
        <w:tc>
          <w:tcPr>
            <w:tcW w:w="3397" w:type="dxa"/>
            <w:vAlign w:val="center"/>
          </w:tcPr>
          <w:p w14:paraId="7C0118AD" w14:textId="77777777" w:rsidR="00D05ED5" w:rsidRPr="00413F77" w:rsidRDefault="00D05ED5" w:rsidP="00B87760">
            <w:pPr>
              <w:spacing w:line="240" w:lineRule="auto"/>
              <w:ind w:firstLine="0"/>
              <w:jc w:val="left"/>
              <w:rPr>
                <w:sz w:val="24"/>
              </w:rPr>
            </w:pPr>
            <w:r w:rsidRPr="00413F77">
              <w:rPr>
                <w:sz w:val="24"/>
              </w:rPr>
              <w:t>4.2 Тестування ПЗ</w:t>
            </w:r>
          </w:p>
        </w:tc>
        <w:tc>
          <w:tcPr>
            <w:tcW w:w="1701" w:type="dxa"/>
            <w:vAlign w:val="center"/>
          </w:tcPr>
          <w:p w14:paraId="511CAECA"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546A64A8" w14:textId="77777777"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14:paraId="10A462BE" w14:textId="77777777"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14:paraId="0D6CC11C"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2038F77C" w14:textId="77777777" w:rsidR="00D05ED5" w:rsidRPr="00413F77" w:rsidRDefault="00D05ED5" w:rsidP="00B87760">
            <w:pPr>
              <w:spacing w:line="240" w:lineRule="auto"/>
              <w:ind w:firstLine="0"/>
              <w:jc w:val="center"/>
              <w:rPr>
                <w:sz w:val="24"/>
              </w:rPr>
            </w:pPr>
            <w:r w:rsidRPr="00413F77">
              <w:rPr>
                <w:sz w:val="24"/>
              </w:rPr>
              <w:t>3</w:t>
            </w:r>
          </w:p>
        </w:tc>
      </w:tr>
      <w:tr w:rsidR="00D05ED5" w:rsidRPr="00413F77" w14:paraId="41369312" w14:textId="77777777" w:rsidTr="00B87760">
        <w:trPr>
          <w:jc w:val="center"/>
        </w:trPr>
        <w:tc>
          <w:tcPr>
            <w:tcW w:w="3397" w:type="dxa"/>
            <w:vAlign w:val="center"/>
          </w:tcPr>
          <w:p w14:paraId="426A8D80" w14:textId="77777777" w:rsidR="00D05ED5" w:rsidRPr="00413F77" w:rsidRDefault="00D05ED5" w:rsidP="00B87760">
            <w:pPr>
              <w:spacing w:line="240" w:lineRule="auto"/>
              <w:ind w:firstLine="0"/>
              <w:jc w:val="left"/>
              <w:rPr>
                <w:sz w:val="24"/>
              </w:rPr>
            </w:pPr>
            <w:r w:rsidRPr="00413F77">
              <w:rPr>
                <w:sz w:val="24"/>
              </w:rPr>
              <w:t>4.3 Оцінка програмного забезпечення</w:t>
            </w:r>
          </w:p>
        </w:tc>
        <w:tc>
          <w:tcPr>
            <w:tcW w:w="1701" w:type="dxa"/>
            <w:vAlign w:val="center"/>
          </w:tcPr>
          <w:p w14:paraId="0CC34AA2"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3B12E83E"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5F645FA0" w14:textId="77777777" w:rsidR="00D05ED5" w:rsidRPr="00413F77" w:rsidRDefault="00D05ED5" w:rsidP="00B87760">
            <w:pPr>
              <w:spacing w:line="240" w:lineRule="auto"/>
              <w:ind w:firstLine="0"/>
              <w:jc w:val="center"/>
              <w:rPr>
                <w:sz w:val="24"/>
              </w:rPr>
            </w:pPr>
            <w:r w:rsidRPr="00413F77">
              <w:rPr>
                <w:sz w:val="24"/>
              </w:rPr>
              <w:t>1</w:t>
            </w:r>
          </w:p>
          <w:p w14:paraId="28B55372"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4F4EF97B" w14:textId="77777777" w:rsidR="00D05ED5" w:rsidRPr="00413F77" w:rsidRDefault="00D05ED5" w:rsidP="00B87760">
            <w:pPr>
              <w:spacing w:line="240" w:lineRule="auto"/>
              <w:ind w:firstLine="0"/>
              <w:jc w:val="center"/>
              <w:rPr>
                <w:sz w:val="24"/>
              </w:rPr>
            </w:pPr>
            <w:r w:rsidRPr="00413F77">
              <w:rPr>
                <w:sz w:val="24"/>
              </w:rPr>
              <w:t>50</w:t>
            </w:r>
          </w:p>
          <w:p w14:paraId="23C5BEF3"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743B2CE4" w14:textId="77777777" w:rsidR="00D05ED5" w:rsidRPr="00413F77" w:rsidRDefault="00D05ED5" w:rsidP="00B87760">
            <w:pPr>
              <w:spacing w:line="240" w:lineRule="auto"/>
              <w:ind w:firstLine="0"/>
              <w:jc w:val="center"/>
              <w:rPr>
                <w:sz w:val="24"/>
              </w:rPr>
            </w:pPr>
            <w:r w:rsidRPr="00413F77">
              <w:rPr>
                <w:sz w:val="24"/>
              </w:rPr>
              <w:t>0,5</w:t>
            </w:r>
          </w:p>
          <w:p w14:paraId="1D362503"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62F81BCF" w14:textId="77777777" w:rsidTr="00B87760">
        <w:trPr>
          <w:jc w:val="center"/>
        </w:trPr>
        <w:tc>
          <w:tcPr>
            <w:tcW w:w="3397" w:type="dxa"/>
            <w:vAlign w:val="center"/>
          </w:tcPr>
          <w:p w14:paraId="65B4EF1B" w14:textId="77777777" w:rsidR="00D05ED5" w:rsidRPr="00413F77" w:rsidRDefault="00D05ED5" w:rsidP="00B87760">
            <w:pPr>
              <w:spacing w:line="240" w:lineRule="auto"/>
              <w:ind w:firstLine="0"/>
              <w:jc w:val="left"/>
              <w:rPr>
                <w:sz w:val="24"/>
              </w:rPr>
            </w:pPr>
            <w:r w:rsidRPr="00413F77">
              <w:rPr>
                <w:sz w:val="24"/>
              </w:rPr>
              <w:t>4.4 Вдосконалення ПЗ</w:t>
            </w:r>
          </w:p>
        </w:tc>
        <w:tc>
          <w:tcPr>
            <w:tcW w:w="1701" w:type="dxa"/>
            <w:vAlign w:val="center"/>
          </w:tcPr>
          <w:p w14:paraId="6945C948"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3547AD44"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19CEE8F1" w14:textId="77777777" w:rsidR="00D05ED5" w:rsidRPr="00413F77" w:rsidRDefault="00D05ED5" w:rsidP="00B87760">
            <w:pPr>
              <w:spacing w:line="240" w:lineRule="auto"/>
              <w:ind w:firstLine="0"/>
              <w:jc w:val="center"/>
              <w:rPr>
                <w:sz w:val="24"/>
              </w:rPr>
            </w:pPr>
            <w:r w:rsidRPr="00413F77">
              <w:rPr>
                <w:sz w:val="24"/>
              </w:rPr>
              <w:t>1</w:t>
            </w:r>
          </w:p>
          <w:p w14:paraId="31CB13DC"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56C59C23" w14:textId="77777777" w:rsidR="00D05ED5" w:rsidRPr="00413F77" w:rsidRDefault="00D05ED5" w:rsidP="00B87760">
            <w:pPr>
              <w:spacing w:line="240" w:lineRule="auto"/>
              <w:ind w:firstLine="0"/>
              <w:jc w:val="center"/>
              <w:rPr>
                <w:sz w:val="24"/>
              </w:rPr>
            </w:pPr>
            <w:r w:rsidRPr="00413F77">
              <w:rPr>
                <w:sz w:val="24"/>
              </w:rPr>
              <w:t>50</w:t>
            </w:r>
          </w:p>
          <w:p w14:paraId="7603D3E9"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0BE592C0" w14:textId="77777777" w:rsidR="00D05ED5" w:rsidRPr="00413F77" w:rsidRDefault="00D05ED5" w:rsidP="00B87760">
            <w:pPr>
              <w:spacing w:line="240" w:lineRule="auto"/>
              <w:ind w:firstLine="0"/>
              <w:jc w:val="center"/>
              <w:rPr>
                <w:sz w:val="24"/>
              </w:rPr>
            </w:pPr>
            <w:r w:rsidRPr="00413F77">
              <w:rPr>
                <w:sz w:val="24"/>
              </w:rPr>
              <w:t>0,5</w:t>
            </w:r>
          </w:p>
          <w:p w14:paraId="013B8208"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5E695303" w14:textId="77777777" w:rsidTr="00B87760">
        <w:trPr>
          <w:jc w:val="center"/>
        </w:trPr>
        <w:tc>
          <w:tcPr>
            <w:tcW w:w="3397" w:type="dxa"/>
            <w:vAlign w:val="center"/>
          </w:tcPr>
          <w:p w14:paraId="634FC929" w14:textId="77777777" w:rsidR="00D05ED5" w:rsidRPr="00413F77" w:rsidRDefault="00D05ED5" w:rsidP="00B87760">
            <w:pPr>
              <w:spacing w:line="240" w:lineRule="auto"/>
              <w:ind w:firstLine="0"/>
              <w:jc w:val="left"/>
              <w:rPr>
                <w:sz w:val="24"/>
              </w:rPr>
            </w:pPr>
            <w:r w:rsidRPr="00413F77">
              <w:rPr>
                <w:sz w:val="24"/>
              </w:rPr>
              <w:t>Разом з етапом 4</w:t>
            </w:r>
          </w:p>
        </w:tc>
        <w:tc>
          <w:tcPr>
            <w:tcW w:w="1701" w:type="dxa"/>
            <w:vAlign w:val="center"/>
          </w:tcPr>
          <w:p w14:paraId="06E523F5"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1FA11D5C" w14:textId="77777777" w:rsidR="00D05ED5" w:rsidRPr="00413F77" w:rsidRDefault="00D05ED5" w:rsidP="00B87760">
            <w:pPr>
              <w:spacing w:line="240" w:lineRule="auto"/>
              <w:ind w:firstLine="0"/>
              <w:jc w:val="center"/>
              <w:rPr>
                <w:sz w:val="24"/>
              </w:rPr>
            </w:pPr>
            <w:r w:rsidRPr="00413F77">
              <w:rPr>
                <w:sz w:val="24"/>
              </w:rPr>
              <w:t>27</w:t>
            </w:r>
          </w:p>
        </w:tc>
        <w:tc>
          <w:tcPr>
            <w:tcW w:w="990" w:type="dxa"/>
            <w:vAlign w:val="center"/>
          </w:tcPr>
          <w:p w14:paraId="02F02479" w14:textId="77777777" w:rsidR="00D05ED5" w:rsidRPr="00413F77" w:rsidRDefault="00D05ED5" w:rsidP="00B87760">
            <w:pPr>
              <w:spacing w:line="240" w:lineRule="auto"/>
              <w:ind w:firstLine="0"/>
              <w:jc w:val="center"/>
              <w:rPr>
                <w:sz w:val="24"/>
              </w:rPr>
            </w:pPr>
            <w:r w:rsidRPr="00413F77">
              <w:rPr>
                <w:sz w:val="24"/>
              </w:rPr>
              <w:t>2</w:t>
            </w:r>
          </w:p>
          <w:p w14:paraId="51B3E576" w14:textId="77777777" w:rsidR="00D05ED5" w:rsidRPr="00413F77" w:rsidRDefault="00D05ED5" w:rsidP="00B87760">
            <w:pPr>
              <w:spacing w:line="240" w:lineRule="auto"/>
              <w:ind w:firstLine="0"/>
              <w:jc w:val="center"/>
              <w:rPr>
                <w:sz w:val="24"/>
              </w:rPr>
            </w:pPr>
            <w:r w:rsidRPr="00413F77">
              <w:rPr>
                <w:sz w:val="24"/>
              </w:rPr>
              <w:t>27</w:t>
            </w:r>
          </w:p>
        </w:tc>
        <w:tc>
          <w:tcPr>
            <w:tcW w:w="861" w:type="dxa"/>
            <w:gridSpan w:val="2"/>
            <w:vAlign w:val="center"/>
          </w:tcPr>
          <w:p w14:paraId="7D76BFD9" w14:textId="77777777" w:rsidR="00D05ED5" w:rsidRPr="00413F77" w:rsidRDefault="00D05ED5" w:rsidP="00B87760">
            <w:pPr>
              <w:spacing w:line="240" w:lineRule="auto"/>
              <w:ind w:firstLine="0"/>
              <w:jc w:val="center"/>
              <w:rPr>
                <w:sz w:val="24"/>
              </w:rPr>
            </w:pPr>
            <w:r w:rsidRPr="00413F77">
              <w:rPr>
                <w:sz w:val="24"/>
              </w:rPr>
              <w:t>7</w:t>
            </w:r>
          </w:p>
          <w:p w14:paraId="4FAAF2D3"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6C326064" w14:textId="77777777" w:rsidR="00D05ED5" w:rsidRPr="00413F77" w:rsidRDefault="00D05ED5" w:rsidP="00B87760">
            <w:pPr>
              <w:spacing w:line="240" w:lineRule="auto"/>
              <w:ind w:firstLine="0"/>
              <w:jc w:val="center"/>
              <w:rPr>
                <w:sz w:val="24"/>
              </w:rPr>
            </w:pPr>
            <w:r w:rsidRPr="00413F77">
              <w:rPr>
                <w:sz w:val="24"/>
              </w:rPr>
              <w:t>1</w:t>
            </w:r>
          </w:p>
          <w:p w14:paraId="63A8D111" w14:textId="77777777" w:rsidR="00D05ED5" w:rsidRPr="00413F77" w:rsidRDefault="00D05ED5" w:rsidP="00B87760">
            <w:pPr>
              <w:spacing w:line="240" w:lineRule="auto"/>
              <w:ind w:firstLine="0"/>
              <w:jc w:val="center"/>
              <w:rPr>
                <w:sz w:val="24"/>
              </w:rPr>
            </w:pPr>
            <w:r w:rsidRPr="00413F77">
              <w:rPr>
                <w:sz w:val="24"/>
              </w:rPr>
              <w:t>27</w:t>
            </w:r>
          </w:p>
        </w:tc>
      </w:tr>
      <w:tr w:rsidR="00D05ED5" w:rsidRPr="00413F77" w14:paraId="3CCCAF04" w14:textId="77777777" w:rsidTr="00B87760">
        <w:trPr>
          <w:jc w:val="center"/>
        </w:trPr>
        <w:tc>
          <w:tcPr>
            <w:tcW w:w="9345" w:type="dxa"/>
            <w:gridSpan w:val="7"/>
            <w:vAlign w:val="center"/>
          </w:tcPr>
          <w:p w14:paraId="09A29221" w14:textId="77777777" w:rsidR="00D05ED5" w:rsidRPr="00413F77" w:rsidRDefault="00D05ED5" w:rsidP="00B87760">
            <w:pPr>
              <w:spacing w:line="240" w:lineRule="auto"/>
              <w:ind w:firstLine="0"/>
              <w:jc w:val="center"/>
              <w:rPr>
                <w:sz w:val="24"/>
              </w:rPr>
            </w:pPr>
            <w:r w:rsidRPr="00413F77">
              <w:rPr>
                <w:sz w:val="24"/>
              </w:rPr>
              <w:t>5 Оформлення робочої документації</w:t>
            </w:r>
          </w:p>
        </w:tc>
      </w:tr>
      <w:tr w:rsidR="00D05ED5" w:rsidRPr="00413F77" w14:paraId="09023DA2" w14:textId="77777777" w:rsidTr="00B87760">
        <w:trPr>
          <w:jc w:val="center"/>
        </w:trPr>
        <w:tc>
          <w:tcPr>
            <w:tcW w:w="3397" w:type="dxa"/>
            <w:vAlign w:val="center"/>
          </w:tcPr>
          <w:p w14:paraId="1362FAAE" w14:textId="77777777" w:rsidR="00D05ED5" w:rsidRPr="00413F77" w:rsidRDefault="00D05ED5" w:rsidP="00B87760">
            <w:pPr>
              <w:spacing w:line="240" w:lineRule="auto"/>
              <w:ind w:firstLine="0"/>
              <w:jc w:val="left"/>
              <w:rPr>
                <w:sz w:val="24"/>
              </w:rPr>
            </w:pPr>
            <w:r w:rsidRPr="00413F77">
              <w:rPr>
                <w:sz w:val="24"/>
              </w:rPr>
              <w:t>5.1 Економічне обґрунтування проекту</w:t>
            </w:r>
          </w:p>
        </w:tc>
        <w:tc>
          <w:tcPr>
            <w:tcW w:w="1701" w:type="dxa"/>
            <w:vAlign w:val="center"/>
          </w:tcPr>
          <w:p w14:paraId="5737B0F6"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0E8CBFB6" w14:textId="77777777"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14:paraId="48A363A3" w14:textId="77777777"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14:paraId="3F3238BC"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04B759F2" w14:textId="77777777" w:rsidR="00D05ED5" w:rsidRPr="00413F77" w:rsidRDefault="00D05ED5" w:rsidP="00B87760">
            <w:pPr>
              <w:spacing w:line="240" w:lineRule="auto"/>
              <w:ind w:firstLine="0"/>
              <w:jc w:val="center"/>
              <w:rPr>
                <w:sz w:val="24"/>
              </w:rPr>
            </w:pPr>
            <w:r w:rsidRPr="00413F77">
              <w:rPr>
                <w:sz w:val="24"/>
              </w:rPr>
              <w:t>3</w:t>
            </w:r>
          </w:p>
        </w:tc>
      </w:tr>
      <w:tr w:rsidR="00D05ED5" w:rsidRPr="00413F77" w14:paraId="04ADBB08" w14:textId="77777777" w:rsidTr="00B87760">
        <w:trPr>
          <w:jc w:val="center"/>
        </w:trPr>
        <w:tc>
          <w:tcPr>
            <w:tcW w:w="3397" w:type="dxa"/>
            <w:vAlign w:val="center"/>
          </w:tcPr>
          <w:p w14:paraId="3603237A" w14:textId="77777777" w:rsidR="00D05ED5" w:rsidRPr="00413F77" w:rsidRDefault="00D05ED5" w:rsidP="00B87760">
            <w:pPr>
              <w:spacing w:line="240" w:lineRule="auto"/>
              <w:ind w:firstLine="0"/>
              <w:jc w:val="left"/>
              <w:rPr>
                <w:sz w:val="24"/>
              </w:rPr>
            </w:pPr>
            <w:r w:rsidRPr="00413F77">
              <w:rPr>
                <w:sz w:val="24"/>
              </w:rPr>
              <w:t>5.2 Оформлення пояснювальної записки</w:t>
            </w:r>
          </w:p>
        </w:tc>
        <w:tc>
          <w:tcPr>
            <w:tcW w:w="1701" w:type="dxa"/>
            <w:vAlign w:val="center"/>
          </w:tcPr>
          <w:p w14:paraId="3174DEEE"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6B99219B" w14:textId="77777777" w:rsidR="00D05ED5" w:rsidRPr="00413F77" w:rsidRDefault="00D05ED5" w:rsidP="00B87760">
            <w:pPr>
              <w:spacing w:line="240" w:lineRule="auto"/>
              <w:ind w:firstLine="0"/>
              <w:jc w:val="center"/>
              <w:rPr>
                <w:sz w:val="24"/>
              </w:rPr>
            </w:pPr>
            <w:r w:rsidRPr="00413F77">
              <w:rPr>
                <w:sz w:val="24"/>
              </w:rPr>
              <w:t>15</w:t>
            </w:r>
          </w:p>
        </w:tc>
        <w:tc>
          <w:tcPr>
            <w:tcW w:w="990" w:type="dxa"/>
            <w:vAlign w:val="center"/>
          </w:tcPr>
          <w:p w14:paraId="6CAB2CA5" w14:textId="77777777" w:rsidR="00D05ED5" w:rsidRPr="00413F77" w:rsidRDefault="00D05ED5" w:rsidP="00B87760">
            <w:pPr>
              <w:spacing w:line="240" w:lineRule="auto"/>
              <w:ind w:firstLine="0"/>
              <w:jc w:val="center"/>
              <w:rPr>
                <w:sz w:val="24"/>
              </w:rPr>
            </w:pPr>
            <w:r w:rsidRPr="00413F77">
              <w:rPr>
                <w:sz w:val="24"/>
              </w:rPr>
              <w:t>6</w:t>
            </w:r>
          </w:p>
          <w:p w14:paraId="7DDCA129" w14:textId="77777777" w:rsidR="00D05ED5" w:rsidRPr="00413F77" w:rsidRDefault="00D05ED5" w:rsidP="00B87760">
            <w:pPr>
              <w:spacing w:line="240" w:lineRule="auto"/>
              <w:ind w:firstLine="0"/>
              <w:jc w:val="center"/>
              <w:rPr>
                <w:sz w:val="24"/>
              </w:rPr>
            </w:pPr>
            <w:r w:rsidRPr="00413F77">
              <w:rPr>
                <w:sz w:val="24"/>
              </w:rPr>
              <w:t>15</w:t>
            </w:r>
          </w:p>
        </w:tc>
        <w:tc>
          <w:tcPr>
            <w:tcW w:w="861" w:type="dxa"/>
            <w:gridSpan w:val="2"/>
            <w:vAlign w:val="center"/>
          </w:tcPr>
          <w:p w14:paraId="141F9F67" w14:textId="77777777" w:rsidR="00D05ED5" w:rsidRPr="00413F77" w:rsidRDefault="00D05ED5" w:rsidP="00B87760">
            <w:pPr>
              <w:spacing w:line="240" w:lineRule="auto"/>
              <w:ind w:firstLine="0"/>
              <w:jc w:val="center"/>
              <w:rPr>
                <w:sz w:val="24"/>
              </w:rPr>
            </w:pPr>
            <w:r w:rsidRPr="00413F77">
              <w:rPr>
                <w:sz w:val="24"/>
              </w:rPr>
              <w:t>20</w:t>
            </w:r>
          </w:p>
          <w:p w14:paraId="1C32EF7D"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691A434F" w14:textId="77777777" w:rsidR="00D05ED5" w:rsidRPr="00413F77" w:rsidRDefault="00D05ED5" w:rsidP="00B87760">
            <w:pPr>
              <w:spacing w:line="240" w:lineRule="auto"/>
              <w:ind w:firstLine="0"/>
              <w:jc w:val="center"/>
              <w:rPr>
                <w:sz w:val="24"/>
              </w:rPr>
            </w:pPr>
            <w:r w:rsidRPr="00413F77">
              <w:rPr>
                <w:sz w:val="24"/>
              </w:rPr>
              <w:t>1,2</w:t>
            </w:r>
          </w:p>
          <w:p w14:paraId="2F9510AE" w14:textId="77777777" w:rsidR="00D05ED5" w:rsidRPr="00413F77" w:rsidRDefault="00D05ED5" w:rsidP="00B87760">
            <w:pPr>
              <w:spacing w:line="240" w:lineRule="auto"/>
              <w:ind w:firstLine="0"/>
              <w:jc w:val="center"/>
              <w:rPr>
                <w:sz w:val="24"/>
              </w:rPr>
            </w:pPr>
            <w:r w:rsidRPr="00413F77">
              <w:rPr>
                <w:sz w:val="24"/>
              </w:rPr>
              <w:t>15</w:t>
            </w:r>
          </w:p>
        </w:tc>
      </w:tr>
      <w:tr w:rsidR="00D05ED5" w:rsidRPr="00413F77" w14:paraId="1907D95D" w14:textId="77777777" w:rsidTr="00B87760">
        <w:trPr>
          <w:jc w:val="center"/>
        </w:trPr>
        <w:tc>
          <w:tcPr>
            <w:tcW w:w="3397" w:type="dxa"/>
            <w:vAlign w:val="center"/>
          </w:tcPr>
          <w:p w14:paraId="17ECD0E4" w14:textId="77777777" w:rsidR="00D05ED5" w:rsidRPr="00413F77" w:rsidRDefault="00D05ED5" w:rsidP="00B87760">
            <w:pPr>
              <w:spacing w:line="240" w:lineRule="auto"/>
              <w:ind w:firstLine="0"/>
              <w:jc w:val="left"/>
              <w:rPr>
                <w:sz w:val="24"/>
              </w:rPr>
            </w:pPr>
            <w:r w:rsidRPr="00413F77">
              <w:rPr>
                <w:sz w:val="24"/>
              </w:rPr>
              <w:t>Разом з етапом 5</w:t>
            </w:r>
          </w:p>
        </w:tc>
        <w:tc>
          <w:tcPr>
            <w:tcW w:w="1701" w:type="dxa"/>
            <w:vAlign w:val="center"/>
          </w:tcPr>
          <w:p w14:paraId="73166A08"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3DEE9F61" w14:textId="77777777" w:rsidR="00D05ED5" w:rsidRPr="00413F77" w:rsidRDefault="00D05ED5" w:rsidP="00B87760">
            <w:pPr>
              <w:spacing w:line="240" w:lineRule="auto"/>
              <w:ind w:firstLine="0"/>
              <w:jc w:val="center"/>
              <w:rPr>
                <w:sz w:val="24"/>
              </w:rPr>
            </w:pPr>
            <w:r w:rsidRPr="00413F77">
              <w:rPr>
                <w:sz w:val="24"/>
              </w:rPr>
              <w:t>18</w:t>
            </w:r>
          </w:p>
        </w:tc>
        <w:tc>
          <w:tcPr>
            <w:tcW w:w="990" w:type="dxa"/>
            <w:vAlign w:val="center"/>
          </w:tcPr>
          <w:p w14:paraId="06652A6D" w14:textId="77777777" w:rsidR="00D05ED5" w:rsidRPr="00413F77" w:rsidRDefault="00D05ED5" w:rsidP="00B87760">
            <w:pPr>
              <w:spacing w:line="240" w:lineRule="auto"/>
              <w:ind w:firstLine="0"/>
              <w:jc w:val="center"/>
              <w:rPr>
                <w:sz w:val="24"/>
              </w:rPr>
            </w:pPr>
            <w:r w:rsidRPr="00413F77">
              <w:rPr>
                <w:sz w:val="24"/>
              </w:rPr>
              <w:t>6</w:t>
            </w:r>
          </w:p>
          <w:p w14:paraId="7219576F" w14:textId="77777777" w:rsidR="00D05ED5" w:rsidRPr="00413F77" w:rsidRDefault="00D05ED5" w:rsidP="00B87760">
            <w:pPr>
              <w:spacing w:line="240" w:lineRule="auto"/>
              <w:ind w:firstLine="0"/>
              <w:jc w:val="center"/>
              <w:rPr>
                <w:sz w:val="24"/>
              </w:rPr>
            </w:pPr>
            <w:r w:rsidRPr="00413F77">
              <w:rPr>
                <w:sz w:val="24"/>
              </w:rPr>
              <w:t>18</w:t>
            </w:r>
          </w:p>
        </w:tc>
        <w:tc>
          <w:tcPr>
            <w:tcW w:w="861" w:type="dxa"/>
            <w:gridSpan w:val="2"/>
            <w:vAlign w:val="center"/>
          </w:tcPr>
          <w:p w14:paraId="513C343C" w14:textId="77777777" w:rsidR="00D05ED5" w:rsidRPr="00413F77" w:rsidRDefault="00D05ED5" w:rsidP="00B87760">
            <w:pPr>
              <w:spacing w:line="240" w:lineRule="auto"/>
              <w:ind w:firstLine="0"/>
              <w:jc w:val="center"/>
              <w:rPr>
                <w:sz w:val="24"/>
              </w:rPr>
            </w:pPr>
            <w:r w:rsidRPr="00413F77">
              <w:rPr>
                <w:sz w:val="24"/>
              </w:rPr>
              <w:t>33</w:t>
            </w:r>
          </w:p>
          <w:p w14:paraId="0DACC5D4"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382E1C4D" w14:textId="77777777" w:rsidR="00D05ED5" w:rsidRPr="00413F77" w:rsidRDefault="00D05ED5" w:rsidP="00B87760">
            <w:pPr>
              <w:spacing w:line="240" w:lineRule="auto"/>
              <w:ind w:firstLine="0"/>
              <w:jc w:val="center"/>
              <w:rPr>
                <w:sz w:val="24"/>
              </w:rPr>
            </w:pPr>
            <w:r w:rsidRPr="00413F77">
              <w:rPr>
                <w:sz w:val="24"/>
              </w:rPr>
              <w:t>1,2</w:t>
            </w:r>
          </w:p>
          <w:p w14:paraId="5C0077FC" w14:textId="77777777" w:rsidR="00D05ED5" w:rsidRPr="00413F77" w:rsidRDefault="00D05ED5" w:rsidP="00B87760">
            <w:pPr>
              <w:spacing w:line="240" w:lineRule="auto"/>
              <w:ind w:firstLine="0"/>
              <w:jc w:val="center"/>
              <w:rPr>
                <w:sz w:val="24"/>
              </w:rPr>
            </w:pPr>
            <w:r w:rsidRPr="00413F77">
              <w:rPr>
                <w:sz w:val="24"/>
              </w:rPr>
              <w:t>15</w:t>
            </w:r>
          </w:p>
        </w:tc>
      </w:tr>
      <w:tr w:rsidR="00D05ED5" w:rsidRPr="00413F77" w14:paraId="50A48985" w14:textId="77777777" w:rsidTr="00B87760">
        <w:trPr>
          <w:jc w:val="center"/>
        </w:trPr>
        <w:tc>
          <w:tcPr>
            <w:tcW w:w="3397" w:type="dxa"/>
            <w:vAlign w:val="center"/>
          </w:tcPr>
          <w:p w14:paraId="5D2A7DF4" w14:textId="77777777" w:rsidR="00D05ED5" w:rsidRPr="00413F77" w:rsidRDefault="00D05ED5" w:rsidP="00B87760">
            <w:pPr>
              <w:spacing w:line="240" w:lineRule="auto"/>
              <w:ind w:firstLine="0"/>
              <w:jc w:val="left"/>
              <w:rPr>
                <w:sz w:val="24"/>
              </w:rPr>
            </w:pPr>
            <w:r w:rsidRPr="00413F77">
              <w:rPr>
                <w:sz w:val="24"/>
              </w:rPr>
              <w:t xml:space="preserve">Разом за </w:t>
            </w:r>
            <w:proofErr w:type="spellStart"/>
            <w:r w:rsidRPr="00413F77">
              <w:rPr>
                <w:sz w:val="24"/>
              </w:rPr>
              <w:t>проєктом</w:t>
            </w:r>
            <w:proofErr w:type="spellEnd"/>
          </w:p>
        </w:tc>
        <w:tc>
          <w:tcPr>
            <w:tcW w:w="1701" w:type="dxa"/>
            <w:vAlign w:val="center"/>
          </w:tcPr>
          <w:p w14:paraId="422EEA2F"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1CDAE02C" w14:textId="77777777" w:rsidR="00D05ED5" w:rsidRPr="00413F77" w:rsidRDefault="00D05ED5" w:rsidP="00B87760">
            <w:pPr>
              <w:spacing w:line="240" w:lineRule="auto"/>
              <w:ind w:firstLine="0"/>
              <w:jc w:val="center"/>
              <w:rPr>
                <w:sz w:val="24"/>
              </w:rPr>
            </w:pPr>
            <w:r w:rsidRPr="00413F77">
              <w:rPr>
                <w:sz w:val="24"/>
              </w:rPr>
              <w:t>100</w:t>
            </w:r>
          </w:p>
        </w:tc>
        <w:tc>
          <w:tcPr>
            <w:tcW w:w="990" w:type="dxa"/>
            <w:vAlign w:val="center"/>
          </w:tcPr>
          <w:p w14:paraId="13D6BC52" w14:textId="77777777" w:rsidR="00D05ED5" w:rsidRPr="00413F77" w:rsidRDefault="00D05ED5" w:rsidP="00B87760">
            <w:pPr>
              <w:spacing w:line="240" w:lineRule="auto"/>
              <w:ind w:firstLine="0"/>
              <w:jc w:val="center"/>
              <w:rPr>
                <w:sz w:val="24"/>
              </w:rPr>
            </w:pPr>
            <w:r w:rsidRPr="00413F77">
              <w:rPr>
                <w:sz w:val="24"/>
              </w:rPr>
              <w:t>14</w:t>
            </w:r>
          </w:p>
          <w:p w14:paraId="30036271" w14:textId="77777777" w:rsidR="00D05ED5" w:rsidRPr="00413F77" w:rsidRDefault="00D05ED5" w:rsidP="00B87760">
            <w:pPr>
              <w:spacing w:line="240" w:lineRule="auto"/>
              <w:ind w:firstLine="0"/>
              <w:jc w:val="center"/>
              <w:rPr>
                <w:sz w:val="24"/>
              </w:rPr>
            </w:pPr>
            <w:r w:rsidRPr="00413F77">
              <w:rPr>
                <w:sz w:val="24"/>
              </w:rPr>
              <w:t>100</w:t>
            </w:r>
          </w:p>
        </w:tc>
        <w:tc>
          <w:tcPr>
            <w:tcW w:w="861" w:type="dxa"/>
            <w:gridSpan w:val="2"/>
            <w:vAlign w:val="center"/>
          </w:tcPr>
          <w:p w14:paraId="0CE45BED" w14:textId="77777777" w:rsidR="00D05ED5" w:rsidRPr="00413F77" w:rsidRDefault="00D05ED5" w:rsidP="00B87760">
            <w:pPr>
              <w:spacing w:line="240" w:lineRule="auto"/>
              <w:ind w:firstLine="0"/>
              <w:jc w:val="center"/>
              <w:rPr>
                <w:sz w:val="24"/>
              </w:rPr>
            </w:pPr>
            <w:r w:rsidRPr="00413F77">
              <w:rPr>
                <w:sz w:val="24"/>
              </w:rPr>
              <w:t>14</w:t>
            </w:r>
          </w:p>
          <w:p w14:paraId="2FA74287"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3EB00E0F" w14:textId="77777777" w:rsidR="00D05ED5" w:rsidRPr="00413F77" w:rsidRDefault="00D05ED5" w:rsidP="00B87760">
            <w:pPr>
              <w:spacing w:line="240" w:lineRule="auto"/>
              <w:ind w:firstLine="0"/>
              <w:jc w:val="center"/>
              <w:rPr>
                <w:sz w:val="24"/>
              </w:rPr>
            </w:pPr>
            <w:r w:rsidRPr="00413F77">
              <w:rPr>
                <w:sz w:val="24"/>
              </w:rPr>
              <w:t>5,4</w:t>
            </w:r>
          </w:p>
          <w:p w14:paraId="03182733" w14:textId="77777777" w:rsidR="00D05ED5" w:rsidRPr="00413F77" w:rsidRDefault="00D05ED5" w:rsidP="00B87760">
            <w:pPr>
              <w:spacing w:line="240" w:lineRule="auto"/>
              <w:ind w:firstLine="0"/>
              <w:jc w:val="center"/>
              <w:rPr>
                <w:sz w:val="24"/>
              </w:rPr>
            </w:pPr>
            <w:r w:rsidRPr="00413F77">
              <w:rPr>
                <w:sz w:val="24"/>
              </w:rPr>
              <w:t>100</w:t>
            </w:r>
          </w:p>
        </w:tc>
      </w:tr>
    </w:tbl>
    <w:p w14:paraId="533CA3C9" w14:textId="77777777" w:rsidR="00D05ED5" w:rsidRPr="00413F77" w:rsidRDefault="00D05ED5" w:rsidP="00D05ED5">
      <w:pPr>
        <w:ind w:firstLine="708"/>
        <w:rPr>
          <w:szCs w:val="28"/>
        </w:rPr>
      </w:pPr>
    </w:p>
    <w:p w14:paraId="58643926" w14:textId="77777777" w:rsidR="00D05ED5" w:rsidRPr="00413F77" w:rsidRDefault="00D05ED5" w:rsidP="00D05ED5">
      <w:pPr>
        <w:pStyle w:val="Tablenumber"/>
      </w:pPr>
      <w:r w:rsidRPr="00413F77">
        <w:t xml:space="preserve">Таблиця 5.3 – </w:t>
      </w:r>
      <w:r w:rsidRPr="00413F77">
        <w:rPr>
          <w:szCs w:val="28"/>
        </w:rPr>
        <w:t>Календарний графік виконання робіт проєкту</w:t>
      </w:r>
    </w:p>
    <w:tbl>
      <w:tblPr>
        <w:tblStyle w:val="af"/>
        <w:tblW w:w="0" w:type="auto"/>
        <w:tblLook w:val="04A0" w:firstRow="1" w:lastRow="0" w:firstColumn="1" w:lastColumn="0" w:noHBand="0" w:noVBand="1"/>
      </w:tblPr>
      <w:tblGrid>
        <w:gridCol w:w="3143"/>
        <w:gridCol w:w="1637"/>
        <w:gridCol w:w="1596"/>
        <w:gridCol w:w="1493"/>
        <w:gridCol w:w="1476"/>
      </w:tblGrid>
      <w:tr w:rsidR="00D05ED5" w:rsidRPr="00413F77" w14:paraId="3A523C13" w14:textId="77777777" w:rsidTr="00B87760">
        <w:tc>
          <w:tcPr>
            <w:tcW w:w="3143" w:type="dxa"/>
            <w:vMerge w:val="restart"/>
          </w:tcPr>
          <w:p w14:paraId="17F14C8F" w14:textId="77777777" w:rsidR="00D05ED5" w:rsidRPr="00413F77" w:rsidRDefault="00D05ED5" w:rsidP="00B87760">
            <w:pPr>
              <w:spacing w:line="240" w:lineRule="auto"/>
              <w:ind w:firstLine="0"/>
              <w:jc w:val="center"/>
              <w:rPr>
                <w:sz w:val="24"/>
              </w:rPr>
            </w:pPr>
            <w:r w:rsidRPr="00413F77">
              <w:rPr>
                <w:sz w:val="24"/>
              </w:rPr>
              <w:t>Зміст роботи</w:t>
            </w:r>
          </w:p>
        </w:tc>
        <w:tc>
          <w:tcPr>
            <w:tcW w:w="1637" w:type="dxa"/>
            <w:vMerge w:val="restart"/>
          </w:tcPr>
          <w:p w14:paraId="1F12D70E" w14:textId="77777777" w:rsidR="00D05ED5" w:rsidRPr="00413F77" w:rsidRDefault="00D05ED5" w:rsidP="00B87760">
            <w:pPr>
              <w:spacing w:line="240" w:lineRule="auto"/>
              <w:ind w:firstLine="0"/>
              <w:jc w:val="center"/>
              <w:rPr>
                <w:sz w:val="24"/>
              </w:rPr>
            </w:pPr>
            <w:r w:rsidRPr="00413F77">
              <w:rPr>
                <w:sz w:val="24"/>
              </w:rPr>
              <w:t>Виконавець</w:t>
            </w:r>
          </w:p>
        </w:tc>
        <w:tc>
          <w:tcPr>
            <w:tcW w:w="1596" w:type="dxa"/>
            <w:vMerge w:val="restart"/>
          </w:tcPr>
          <w:p w14:paraId="30D0E40B" w14:textId="77777777" w:rsidR="00D05ED5" w:rsidRPr="00413F77" w:rsidRDefault="00D05ED5" w:rsidP="00B87760">
            <w:pPr>
              <w:spacing w:line="240" w:lineRule="auto"/>
              <w:ind w:firstLine="0"/>
              <w:jc w:val="center"/>
              <w:rPr>
                <w:sz w:val="24"/>
              </w:rPr>
            </w:pPr>
            <w:r w:rsidRPr="00413F77">
              <w:rPr>
                <w:sz w:val="24"/>
              </w:rPr>
              <w:t>Тривалість, день</w:t>
            </w:r>
          </w:p>
        </w:tc>
        <w:tc>
          <w:tcPr>
            <w:tcW w:w="2969" w:type="dxa"/>
            <w:gridSpan w:val="2"/>
          </w:tcPr>
          <w:p w14:paraId="58C93710" w14:textId="77777777" w:rsidR="00D05ED5" w:rsidRPr="00413F77" w:rsidRDefault="00D05ED5" w:rsidP="00B87760">
            <w:pPr>
              <w:spacing w:line="240" w:lineRule="auto"/>
              <w:ind w:firstLine="0"/>
              <w:jc w:val="center"/>
              <w:rPr>
                <w:sz w:val="24"/>
              </w:rPr>
            </w:pPr>
            <w:r w:rsidRPr="00413F77">
              <w:rPr>
                <w:sz w:val="24"/>
              </w:rPr>
              <w:t>Графік роботи</w:t>
            </w:r>
          </w:p>
        </w:tc>
      </w:tr>
      <w:tr w:rsidR="00D05ED5" w:rsidRPr="00413F77" w14:paraId="5CCFB57D" w14:textId="77777777" w:rsidTr="00B87760">
        <w:tc>
          <w:tcPr>
            <w:tcW w:w="3143" w:type="dxa"/>
            <w:vMerge/>
          </w:tcPr>
          <w:p w14:paraId="7FD787E1" w14:textId="77777777" w:rsidR="00D05ED5" w:rsidRPr="00413F77" w:rsidRDefault="00D05ED5" w:rsidP="00B87760">
            <w:pPr>
              <w:spacing w:line="240" w:lineRule="auto"/>
              <w:ind w:firstLine="0"/>
              <w:jc w:val="center"/>
              <w:rPr>
                <w:sz w:val="24"/>
              </w:rPr>
            </w:pPr>
          </w:p>
        </w:tc>
        <w:tc>
          <w:tcPr>
            <w:tcW w:w="1637" w:type="dxa"/>
            <w:vMerge/>
          </w:tcPr>
          <w:p w14:paraId="0A84C0EC" w14:textId="77777777" w:rsidR="00D05ED5" w:rsidRPr="00413F77" w:rsidRDefault="00D05ED5" w:rsidP="00B87760">
            <w:pPr>
              <w:spacing w:line="240" w:lineRule="auto"/>
              <w:ind w:firstLine="0"/>
              <w:jc w:val="center"/>
              <w:rPr>
                <w:sz w:val="24"/>
              </w:rPr>
            </w:pPr>
          </w:p>
        </w:tc>
        <w:tc>
          <w:tcPr>
            <w:tcW w:w="1596" w:type="dxa"/>
            <w:vMerge/>
          </w:tcPr>
          <w:p w14:paraId="21E9CCB7" w14:textId="77777777" w:rsidR="00D05ED5" w:rsidRPr="00413F77" w:rsidRDefault="00D05ED5" w:rsidP="00B87760">
            <w:pPr>
              <w:spacing w:line="240" w:lineRule="auto"/>
              <w:ind w:firstLine="0"/>
              <w:jc w:val="center"/>
              <w:rPr>
                <w:sz w:val="24"/>
              </w:rPr>
            </w:pPr>
          </w:p>
        </w:tc>
        <w:tc>
          <w:tcPr>
            <w:tcW w:w="1493" w:type="dxa"/>
          </w:tcPr>
          <w:p w14:paraId="215F5E0D" w14:textId="77777777" w:rsidR="00D05ED5" w:rsidRPr="00413F77" w:rsidRDefault="00D05ED5" w:rsidP="00B87760">
            <w:pPr>
              <w:spacing w:line="240" w:lineRule="auto"/>
              <w:ind w:firstLine="0"/>
              <w:jc w:val="center"/>
              <w:rPr>
                <w:sz w:val="24"/>
              </w:rPr>
            </w:pPr>
            <w:r w:rsidRPr="00413F77">
              <w:rPr>
                <w:sz w:val="24"/>
              </w:rPr>
              <w:t>Початок</w:t>
            </w:r>
          </w:p>
        </w:tc>
        <w:tc>
          <w:tcPr>
            <w:tcW w:w="1476" w:type="dxa"/>
          </w:tcPr>
          <w:p w14:paraId="62A7DCD5" w14:textId="77777777" w:rsidR="00D05ED5" w:rsidRPr="00413F77" w:rsidRDefault="00D05ED5" w:rsidP="00B87760">
            <w:pPr>
              <w:spacing w:line="240" w:lineRule="auto"/>
              <w:ind w:firstLine="0"/>
              <w:jc w:val="center"/>
              <w:rPr>
                <w:sz w:val="24"/>
              </w:rPr>
            </w:pPr>
            <w:r w:rsidRPr="00413F77">
              <w:rPr>
                <w:sz w:val="24"/>
              </w:rPr>
              <w:t>Кінець</w:t>
            </w:r>
          </w:p>
        </w:tc>
      </w:tr>
      <w:tr w:rsidR="00D05ED5" w:rsidRPr="00413F77" w14:paraId="15CF9F99" w14:textId="77777777" w:rsidTr="00B87760">
        <w:tc>
          <w:tcPr>
            <w:tcW w:w="3143" w:type="dxa"/>
            <w:vMerge w:val="restart"/>
          </w:tcPr>
          <w:p w14:paraId="27725BA5" w14:textId="77777777" w:rsidR="00D05ED5" w:rsidRPr="00413F77" w:rsidRDefault="00D05ED5" w:rsidP="00B87760">
            <w:pPr>
              <w:spacing w:line="240" w:lineRule="auto"/>
              <w:ind w:firstLine="0"/>
              <w:jc w:val="left"/>
              <w:rPr>
                <w:sz w:val="24"/>
              </w:rPr>
            </w:pPr>
            <w:r w:rsidRPr="00413F77">
              <w:rPr>
                <w:sz w:val="24"/>
              </w:rPr>
              <w:t>1. Основні поняття</w:t>
            </w:r>
          </w:p>
        </w:tc>
        <w:tc>
          <w:tcPr>
            <w:tcW w:w="1637" w:type="dxa"/>
          </w:tcPr>
          <w:p w14:paraId="69329D9C"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55D54D40"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73017972" w14:textId="77777777" w:rsidR="00D05ED5" w:rsidRPr="00413F77" w:rsidRDefault="00D05ED5" w:rsidP="00B87760">
            <w:pPr>
              <w:spacing w:line="240" w:lineRule="auto"/>
              <w:ind w:firstLine="0"/>
              <w:jc w:val="center"/>
              <w:rPr>
                <w:sz w:val="24"/>
              </w:rPr>
            </w:pPr>
            <w:r w:rsidRPr="00413F77">
              <w:rPr>
                <w:sz w:val="24"/>
              </w:rPr>
              <w:t>15.02.2024</w:t>
            </w:r>
          </w:p>
        </w:tc>
        <w:tc>
          <w:tcPr>
            <w:tcW w:w="1476" w:type="dxa"/>
          </w:tcPr>
          <w:p w14:paraId="1A9D0B85" w14:textId="77777777" w:rsidR="00D05ED5" w:rsidRPr="00413F77" w:rsidRDefault="00D05ED5" w:rsidP="00B87760">
            <w:pPr>
              <w:spacing w:line="240" w:lineRule="auto"/>
              <w:ind w:firstLine="0"/>
              <w:jc w:val="center"/>
              <w:rPr>
                <w:sz w:val="24"/>
              </w:rPr>
            </w:pPr>
            <w:r w:rsidRPr="00413F77">
              <w:rPr>
                <w:sz w:val="24"/>
              </w:rPr>
              <w:t>15.02.2024</w:t>
            </w:r>
          </w:p>
        </w:tc>
      </w:tr>
      <w:tr w:rsidR="00D05ED5" w:rsidRPr="00413F77" w14:paraId="1BE9A99A" w14:textId="77777777" w:rsidTr="00B87760">
        <w:tc>
          <w:tcPr>
            <w:tcW w:w="3143" w:type="dxa"/>
            <w:vMerge/>
          </w:tcPr>
          <w:p w14:paraId="592A5F7C" w14:textId="77777777" w:rsidR="00D05ED5" w:rsidRPr="00413F77" w:rsidRDefault="00D05ED5" w:rsidP="00B87760">
            <w:pPr>
              <w:spacing w:line="240" w:lineRule="auto"/>
              <w:ind w:firstLine="0"/>
              <w:jc w:val="left"/>
              <w:rPr>
                <w:sz w:val="24"/>
              </w:rPr>
            </w:pPr>
          </w:p>
        </w:tc>
        <w:tc>
          <w:tcPr>
            <w:tcW w:w="1637" w:type="dxa"/>
          </w:tcPr>
          <w:p w14:paraId="499E0D02"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4F65F452"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155ACB87" w14:textId="77777777" w:rsidR="00D05ED5" w:rsidRPr="00413F77" w:rsidRDefault="00D05ED5" w:rsidP="00B87760">
            <w:pPr>
              <w:spacing w:line="240" w:lineRule="auto"/>
              <w:ind w:firstLine="0"/>
              <w:jc w:val="center"/>
              <w:rPr>
                <w:sz w:val="24"/>
              </w:rPr>
            </w:pPr>
            <w:r w:rsidRPr="00413F77">
              <w:rPr>
                <w:sz w:val="24"/>
              </w:rPr>
              <w:t>15.02.2024</w:t>
            </w:r>
          </w:p>
        </w:tc>
        <w:tc>
          <w:tcPr>
            <w:tcW w:w="1476" w:type="dxa"/>
          </w:tcPr>
          <w:p w14:paraId="573EB66F" w14:textId="77777777" w:rsidR="00D05ED5" w:rsidRPr="00413F77" w:rsidRDefault="00D05ED5" w:rsidP="00B87760">
            <w:pPr>
              <w:spacing w:line="240" w:lineRule="auto"/>
              <w:ind w:firstLine="0"/>
              <w:jc w:val="center"/>
              <w:rPr>
                <w:sz w:val="24"/>
              </w:rPr>
            </w:pPr>
            <w:r w:rsidRPr="00413F77">
              <w:rPr>
                <w:sz w:val="24"/>
              </w:rPr>
              <w:t>16.02.2024</w:t>
            </w:r>
          </w:p>
        </w:tc>
      </w:tr>
      <w:tr w:rsidR="00D05ED5" w:rsidRPr="00413F77" w14:paraId="50B6265E" w14:textId="77777777" w:rsidTr="00B87760">
        <w:tc>
          <w:tcPr>
            <w:tcW w:w="3143" w:type="dxa"/>
          </w:tcPr>
          <w:p w14:paraId="6E1C3449" w14:textId="77777777" w:rsidR="00D05ED5" w:rsidRPr="00413F77" w:rsidRDefault="00D05ED5" w:rsidP="00B87760">
            <w:pPr>
              <w:spacing w:line="240" w:lineRule="auto"/>
              <w:ind w:firstLine="0"/>
              <w:jc w:val="left"/>
              <w:rPr>
                <w:sz w:val="24"/>
              </w:rPr>
            </w:pPr>
            <w:r w:rsidRPr="00413F77">
              <w:rPr>
                <w:sz w:val="24"/>
              </w:rPr>
              <w:t>2. Аналіз системи керування картками пацієнтів</w:t>
            </w:r>
          </w:p>
        </w:tc>
        <w:tc>
          <w:tcPr>
            <w:tcW w:w="1637" w:type="dxa"/>
          </w:tcPr>
          <w:p w14:paraId="4B0ECF54"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12349845" w14:textId="77777777" w:rsidR="00D05ED5" w:rsidRPr="00413F77" w:rsidRDefault="00D05ED5" w:rsidP="00B87760">
            <w:pPr>
              <w:spacing w:line="240" w:lineRule="auto"/>
              <w:ind w:firstLine="0"/>
              <w:jc w:val="center"/>
              <w:rPr>
                <w:sz w:val="24"/>
              </w:rPr>
            </w:pPr>
            <w:r w:rsidRPr="00413F77">
              <w:rPr>
                <w:sz w:val="24"/>
              </w:rPr>
              <w:t>5</w:t>
            </w:r>
          </w:p>
        </w:tc>
        <w:tc>
          <w:tcPr>
            <w:tcW w:w="1493" w:type="dxa"/>
          </w:tcPr>
          <w:p w14:paraId="06C23EE0" w14:textId="77777777" w:rsidR="00D05ED5" w:rsidRPr="00413F77" w:rsidRDefault="00D05ED5" w:rsidP="00B87760">
            <w:pPr>
              <w:spacing w:line="240" w:lineRule="auto"/>
              <w:ind w:firstLine="0"/>
              <w:jc w:val="center"/>
              <w:rPr>
                <w:sz w:val="24"/>
              </w:rPr>
            </w:pPr>
            <w:r w:rsidRPr="00413F77">
              <w:rPr>
                <w:sz w:val="24"/>
              </w:rPr>
              <w:t>17.02.2024</w:t>
            </w:r>
          </w:p>
        </w:tc>
        <w:tc>
          <w:tcPr>
            <w:tcW w:w="1476" w:type="dxa"/>
          </w:tcPr>
          <w:p w14:paraId="64F2C681" w14:textId="77777777" w:rsidR="00D05ED5" w:rsidRPr="00413F77" w:rsidRDefault="00D05ED5" w:rsidP="00B87760">
            <w:pPr>
              <w:spacing w:line="240" w:lineRule="auto"/>
              <w:ind w:firstLine="0"/>
              <w:jc w:val="center"/>
              <w:rPr>
                <w:sz w:val="24"/>
              </w:rPr>
            </w:pPr>
            <w:r w:rsidRPr="00413F77">
              <w:rPr>
                <w:sz w:val="24"/>
              </w:rPr>
              <w:t>21.02.2024</w:t>
            </w:r>
          </w:p>
        </w:tc>
      </w:tr>
      <w:tr w:rsidR="00D05ED5" w:rsidRPr="00413F77" w14:paraId="6A8549F8" w14:textId="77777777" w:rsidTr="00B87760">
        <w:tc>
          <w:tcPr>
            <w:tcW w:w="3143" w:type="dxa"/>
            <w:vMerge w:val="restart"/>
          </w:tcPr>
          <w:p w14:paraId="76EAC660" w14:textId="77777777" w:rsidR="00D05ED5" w:rsidRPr="00413F77" w:rsidRDefault="00D05ED5" w:rsidP="00B87760">
            <w:pPr>
              <w:spacing w:line="240" w:lineRule="auto"/>
              <w:ind w:firstLine="0"/>
              <w:jc w:val="left"/>
              <w:rPr>
                <w:sz w:val="24"/>
              </w:rPr>
            </w:pPr>
            <w:r w:rsidRPr="00413F77">
              <w:rPr>
                <w:sz w:val="24"/>
              </w:rPr>
              <w:t>3. Опис етапів розробки</w:t>
            </w:r>
          </w:p>
        </w:tc>
        <w:tc>
          <w:tcPr>
            <w:tcW w:w="1637" w:type="dxa"/>
          </w:tcPr>
          <w:p w14:paraId="27C95619"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71F8D56B"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72206FFD" w14:textId="77777777" w:rsidR="00D05ED5" w:rsidRPr="00413F77" w:rsidRDefault="00D05ED5" w:rsidP="00B87760">
            <w:pPr>
              <w:spacing w:line="240" w:lineRule="auto"/>
              <w:ind w:firstLine="0"/>
              <w:jc w:val="center"/>
              <w:rPr>
                <w:sz w:val="24"/>
              </w:rPr>
            </w:pPr>
            <w:r w:rsidRPr="00413F77">
              <w:rPr>
                <w:sz w:val="24"/>
              </w:rPr>
              <w:t>22.02.2024</w:t>
            </w:r>
          </w:p>
        </w:tc>
        <w:tc>
          <w:tcPr>
            <w:tcW w:w="1476" w:type="dxa"/>
          </w:tcPr>
          <w:p w14:paraId="61754281" w14:textId="77777777" w:rsidR="00D05ED5" w:rsidRPr="00413F77" w:rsidRDefault="00D05ED5" w:rsidP="00B87760">
            <w:pPr>
              <w:spacing w:line="240" w:lineRule="auto"/>
              <w:ind w:firstLine="0"/>
              <w:jc w:val="center"/>
              <w:rPr>
                <w:sz w:val="24"/>
              </w:rPr>
            </w:pPr>
            <w:r w:rsidRPr="00413F77">
              <w:rPr>
                <w:sz w:val="24"/>
              </w:rPr>
              <w:t>22.02.2024</w:t>
            </w:r>
          </w:p>
        </w:tc>
      </w:tr>
      <w:tr w:rsidR="00D05ED5" w:rsidRPr="00413F77" w14:paraId="5167868D" w14:textId="77777777" w:rsidTr="00B87760">
        <w:tc>
          <w:tcPr>
            <w:tcW w:w="3143" w:type="dxa"/>
            <w:vMerge/>
          </w:tcPr>
          <w:p w14:paraId="167399A5" w14:textId="77777777" w:rsidR="00D05ED5" w:rsidRPr="00413F77" w:rsidRDefault="00D05ED5" w:rsidP="00B87760">
            <w:pPr>
              <w:spacing w:line="240" w:lineRule="auto"/>
              <w:ind w:firstLine="0"/>
              <w:jc w:val="left"/>
              <w:rPr>
                <w:sz w:val="24"/>
              </w:rPr>
            </w:pPr>
          </w:p>
        </w:tc>
        <w:tc>
          <w:tcPr>
            <w:tcW w:w="1637" w:type="dxa"/>
          </w:tcPr>
          <w:p w14:paraId="6BDA0DA7"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274AC125" w14:textId="77777777" w:rsidR="00D05ED5" w:rsidRPr="00413F77" w:rsidRDefault="00D05ED5" w:rsidP="00B87760">
            <w:pPr>
              <w:spacing w:line="240" w:lineRule="auto"/>
              <w:ind w:firstLine="0"/>
              <w:jc w:val="center"/>
              <w:rPr>
                <w:sz w:val="24"/>
              </w:rPr>
            </w:pPr>
            <w:r w:rsidRPr="00413F77">
              <w:rPr>
                <w:sz w:val="24"/>
              </w:rPr>
              <w:t>3</w:t>
            </w:r>
          </w:p>
        </w:tc>
        <w:tc>
          <w:tcPr>
            <w:tcW w:w="1493" w:type="dxa"/>
          </w:tcPr>
          <w:p w14:paraId="79E07D7B" w14:textId="77777777" w:rsidR="00D05ED5" w:rsidRPr="00413F77" w:rsidRDefault="00D05ED5" w:rsidP="00B87760">
            <w:pPr>
              <w:spacing w:line="240" w:lineRule="auto"/>
              <w:ind w:firstLine="0"/>
              <w:jc w:val="center"/>
              <w:rPr>
                <w:sz w:val="24"/>
              </w:rPr>
            </w:pPr>
            <w:r w:rsidRPr="00413F77">
              <w:rPr>
                <w:sz w:val="24"/>
              </w:rPr>
              <w:t>22.02.2024</w:t>
            </w:r>
          </w:p>
        </w:tc>
        <w:tc>
          <w:tcPr>
            <w:tcW w:w="1476" w:type="dxa"/>
          </w:tcPr>
          <w:p w14:paraId="343ADE1B" w14:textId="77777777" w:rsidR="00D05ED5" w:rsidRPr="00413F77" w:rsidRDefault="00D05ED5" w:rsidP="00B87760">
            <w:pPr>
              <w:spacing w:line="240" w:lineRule="auto"/>
              <w:ind w:firstLine="0"/>
              <w:jc w:val="center"/>
              <w:rPr>
                <w:sz w:val="24"/>
              </w:rPr>
            </w:pPr>
            <w:r w:rsidRPr="00413F77">
              <w:rPr>
                <w:sz w:val="24"/>
              </w:rPr>
              <w:t>24.02.2024</w:t>
            </w:r>
          </w:p>
        </w:tc>
      </w:tr>
      <w:tr w:rsidR="00D05ED5" w:rsidRPr="00413F77" w14:paraId="642180F4" w14:textId="77777777" w:rsidTr="00B87760">
        <w:tc>
          <w:tcPr>
            <w:tcW w:w="3143" w:type="dxa"/>
            <w:vMerge w:val="restart"/>
          </w:tcPr>
          <w:p w14:paraId="0BA1B9C6" w14:textId="77777777" w:rsidR="00D05ED5" w:rsidRPr="00413F77" w:rsidRDefault="00D05ED5" w:rsidP="00B87760">
            <w:pPr>
              <w:spacing w:line="240" w:lineRule="auto"/>
              <w:ind w:firstLine="0"/>
              <w:jc w:val="left"/>
              <w:rPr>
                <w:sz w:val="24"/>
              </w:rPr>
            </w:pPr>
            <w:r w:rsidRPr="00413F77">
              <w:rPr>
                <w:sz w:val="24"/>
              </w:rPr>
              <w:t>4. Вибір методології розробки</w:t>
            </w:r>
          </w:p>
        </w:tc>
        <w:tc>
          <w:tcPr>
            <w:tcW w:w="1637" w:type="dxa"/>
          </w:tcPr>
          <w:p w14:paraId="56609FA5"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53D9580E"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5413E621" w14:textId="77777777" w:rsidR="00D05ED5" w:rsidRPr="00413F77" w:rsidRDefault="00D05ED5" w:rsidP="00B87760">
            <w:pPr>
              <w:spacing w:line="240" w:lineRule="auto"/>
              <w:ind w:firstLine="0"/>
              <w:jc w:val="center"/>
              <w:rPr>
                <w:sz w:val="24"/>
              </w:rPr>
            </w:pPr>
            <w:r w:rsidRPr="00413F77">
              <w:rPr>
                <w:sz w:val="24"/>
              </w:rPr>
              <w:t>25.02.2024</w:t>
            </w:r>
          </w:p>
        </w:tc>
        <w:tc>
          <w:tcPr>
            <w:tcW w:w="1476" w:type="dxa"/>
          </w:tcPr>
          <w:p w14:paraId="1A70600D" w14:textId="77777777" w:rsidR="00D05ED5" w:rsidRPr="00413F77" w:rsidRDefault="00D05ED5" w:rsidP="00B87760">
            <w:pPr>
              <w:spacing w:line="240" w:lineRule="auto"/>
              <w:ind w:firstLine="0"/>
              <w:jc w:val="center"/>
              <w:rPr>
                <w:sz w:val="24"/>
              </w:rPr>
            </w:pPr>
            <w:r w:rsidRPr="00413F77">
              <w:rPr>
                <w:sz w:val="24"/>
              </w:rPr>
              <w:t>25.02.2024</w:t>
            </w:r>
          </w:p>
        </w:tc>
      </w:tr>
      <w:tr w:rsidR="00D05ED5" w:rsidRPr="00413F77" w14:paraId="6841589D" w14:textId="77777777" w:rsidTr="00B87760">
        <w:tc>
          <w:tcPr>
            <w:tcW w:w="3143" w:type="dxa"/>
            <w:vMerge/>
          </w:tcPr>
          <w:p w14:paraId="745CED40" w14:textId="77777777" w:rsidR="00D05ED5" w:rsidRPr="00413F77" w:rsidRDefault="00D05ED5" w:rsidP="00B87760">
            <w:pPr>
              <w:spacing w:line="240" w:lineRule="auto"/>
              <w:ind w:firstLine="0"/>
              <w:jc w:val="left"/>
              <w:rPr>
                <w:sz w:val="24"/>
              </w:rPr>
            </w:pPr>
          </w:p>
        </w:tc>
        <w:tc>
          <w:tcPr>
            <w:tcW w:w="1637" w:type="dxa"/>
          </w:tcPr>
          <w:p w14:paraId="2C069D92"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14D7C47B"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34995F60" w14:textId="77777777" w:rsidR="00D05ED5" w:rsidRPr="00413F77" w:rsidRDefault="00D05ED5" w:rsidP="00B87760">
            <w:pPr>
              <w:spacing w:line="240" w:lineRule="auto"/>
              <w:ind w:firstLine="0"/>
              <w:jc w:val="center"/>
              <w:rPr>
                <w:sz w:val="24"/>
              </w:rPr>
            </w:pPr>
            <w:r w:rsidRPr="00413F77">
              <w:rPr>
                <w:sz w:val="24"/>
              </w:rPr>
              <w:t>25.02.2024</w:t>
            </w:r>
          </w:p>
        </w:tc>
        <w:tc>
          <w:tcPr>
            <w:tcW w:w="1476" w:type="dxa"/>
          </w:tcPr>
          <w:p w14:paraId="7AECC4A8" w14:textId="77777777" w:rsidR="00D05ED5" w:rsidRPr="00413F77" w:rsidRDefault="00D05ED5" w:rsidP="00B87760">
            <w:pPr>
              <w:spacing w:line="240" w:lineRule="auto"/>
              <w:ind w:firstLine="0"/>
              <w:jc w:val="center"/>
              <w:rPr>
                <w:sz w:val="24"/>
              </w:rPr>
            </w:pPr>
            <w:r w:rsidRPr="00413F77">
              <w:rPr>
                <w:sz w:val="24"/>
              </w:rPr>
              <w:t>26.02.2024</w:t>
            </w:r>
          </w:p>
        </w:tc>
      </w:tr>
      <w:tr w:rsidR="00D05ED5" w:rsidRPr="00413F77" w14:paraId="030FF56C" w14:textId="77777777" w:rsidTr="00B87760">
        <w:tc>
          <w:tcPr>
            <w:tcW w:w="3143" w:type="dxa"/>
          </w:tcPr>
          <w:p w14:paraId="2DF17B58" w14:textId="77777777" w:rsidR="00D05ED5" w:rsidRPr="00413F77" w:rsidRDefault="00D05ED5" w:rsidP="00B87760">
            <w:pPr>
              <w:spacing w:line="240" w:lineRule="auto"/>
              <w:ind w:firstLine="0"/>
              <w:jc w:val="left"/>
              <w:rPr>
                <w:sz w:val="24"/>
              </w:rPr>
            </w:pPr>
            <w:r w:rsidRPr="00413F77">
              <w:rPr>
                <w:sz w:val="24"/>
              </w:rPr>
              <w:t>5. Аналіз бізнес-вимог</w:t>
            </w:r>
          </w:p>
        </w:tc>
        <w:tc>
          <w:tcPr>
            <w:tcW w:w="1637" w:type="dxa"/>
          </w:tcPr>
          <w:p w14:paraId="24159F8F"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6C96FA74"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7713153F" w14:textId="77777777" w:rsidR="00D05ED5" w:rsidRPr="00413F77" w:rsidRDefault="00D05ED5" w:rsidP="00B87760">
            <w:pPr>
              <w:spacing w:line="240" w:lineRule="auto"/>
              <w:ind w:firstLine="0"/>
              <w:jc w:val="center"/>
              <w:rPr>
                <w:sz w:val="24"/>
              </w:rPr>
            </w:pPr>
            <w:r w:rsidRPr="00413F77">
              <w:rPr>
                <w:sz w:val="24"/>
              </w:rPr>
              <w:t>27.02.2024</w:t>
            </w:r>
          </w:p>
        </w:tc>
        <w:tc>
          <w:tcPr>
            <w:tcW w:w="1476" w:type="dxa"/>
          </w:tcPr>
          <w:p w14:paraId="3222FB50" w14:textId="77777777" w:rsidR="00D05ED5" w:rsidRPr="00413F77" w:rsidRDefault="00D05ED5" w:rsidP="00B87760">
            <w:pPr>
              <w:spacing w:line="240" w:lineRule="auto"/>
              <w:ind w:firstLine="0"/>
              <w:jc w:val="center"/>
              <w:rPr>
                <w:sz w:val="24"/>
              </w:rPr>
            </w:pPr>
            <w:r w:rsidRPr="00413F77">
              <w:rPr>
                <w:sz w:val="24"/>
              </w:rPr>
              <w:t>28.02.2024</w:t>
            </w:r>
          </w:p>
        </w:tc>
      </w:tr>
      <w:tr w:rsidR="00D05ED5" w:rsidRPr="00413F77" w14:paraId="50E15812" w14:textId="77777777" w:rsidTr="00B87760">
        <w:tc>
          <w:tcPr>
            <w:tcW w:w="3143" w:type="dxa"/>
            <w:vMerge w:val="restart"/>
          </w:tcPr>
          <w:p w14:paraId="1646DD0B" w14:textId="77777777" w:rsidR="00D05ED5" w:rsidRPr="00413F77" w:rsidRDefault="00D05ED5" w:rsidP="00B87760">
            <w:pPr>
              <w:spacing w:line="240" w:lineRule="auto"/>
              <w:ind w:firstLine="0"/>
              <w:jc w:val="left"/>
              <w:rPr>
                <w:sz w:val="24"/>
              </w:rPr>
            </w:pPr>
            <w:r w:rsidRPr="00413F77">
              <w:rPr>
                <w:sz w:val="24"/>
              </w:rPr>
              <w:t>6. Аналіз та вдосконалення бізнес-процесів</w:t>
            </w:r>
          </w:p>
        </w:tc>
        <w:tc>
          <w:tcPr>
            <w:tcW w:w="1637" w:type="dxa"/>
          </w:tcPr>
          <w:p w14:paraId="379ABA4D"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45E9FB82"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3C627468" w14:textId="77777777" w:rsidR="00D05ED5" w:rsidRPr="00413F77" w:rsidRDefault="00D05ED5" w:rsidP="00B87760">
            <w:pPr>
              <w:spacing w:line="240" w:lineRule="auto"/>
              <w:ind w:firstLine="0"/>
              <w:jc w:val="center"/>
              <w:rPr>
                <w:sz w:val="24"/>
              </w:rPr>
            </w:pPr>
            <w:r w:rsidRPr="00413F77">
              <w:rPr>
                <w:sz w:val="24"/>
              </w:rPr>
              <w:t>29.02.2024</w:t>
            </w:r>
          </w:p>
        </w:tc>
        <w:tc>
          <w:tcPr>
            <w:tcW w:w="1476" w:type="dxa"/>
          </w:tcPr>
          <w:p w14:paraId="28188CE1" w14:textId="77777777" w:rsidR="00D05ED5" w:rsidRPr="00413F77" w:rsidRDefault="00D05ED5" w:rsidP="00B87760">
            <w:pPr>
              <w:spacing w:line="240" w:lineRule="auto"/>
              <w:ind w:firstLine="0"/>
              <w:jc w:val="center"/>
              <w:rPr>
                <w:sz w:val="24"/>
              </w:rPr>
            </w:pPr>
            <w:r w:rsidRPr="00413F77">
              <w:rPr>
                <w:sz w:val="24"/>
              </w:rPr>
              <w:t>01.03.2024</w:t>
            </w:r>
          </w:p>
        </w:tc>
      </w:tr>
      <w:tr w:rsidR="00D05ED5" w:rsidRPr="00413F77" w14:paraId="23182FC7" w14:textId="77777777" w:rsidTr="00B87760">
        <w:tc>
          <w:tcPr>
            <w:tcW w:w="3143" w:type="dxa"/>
            <w:vMerge/>
          </w:tcPr>
          <w:p w14:paraId="6FFC9D8D" w14:textId="77777777" w:rsidR="00D05ED5" w:rsidRPr="00413F77" w:rsidRDefault="00D05ED5" w:rsidP="00B87760">
            <w:pPr>
              <w:spacing w:line="240" w:lineRule="auto"/>
              <w:ind w:firstLine="0"/>
              <w:jc w:val="left"/>
              <w:rPr>
                <w:sz w:val="24"/>
              </w:rPr>
            </w:pPr>
          </w:p>
        </w:tc>
        <w:tc>
          <w:tcPr>
            <w:tcW w:w="1637" w:type="dxa"/>
          </w:tcPr>
          <w:p w14:paraId="49352375"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169E1573" w14:textId="77777777" w:rsidR="00D05ED5" w:rsidRPr="00413F77" w:rsidRDefault="00D05ED5" w:rsidP="00B87760">
            <w:pPr>
              <w:spacing w:line="240" w:lineRule="auto"/>
              <w:ind w:firstLine="0"/>
              <w:jc w:val="center"/>
              <w:rPr>
                <w:sz w:val="24"/>
              </w:rPr>
            </w:pPr>
            <w:r w:rsidRPr="00413F77">
              <w:rPr>
                <w:sz w:val="24"/>
              </w:rPr>
              <w:t>4</w:t>
            </w:r>
          </w:p>
        </w:tc>
        <w:tc>
          <w:tcPr>
            <w:tcW w:w="1493" w:type="dxa"/>
          </w:tcPr>
          <w:p w14:paraId="49A99D5E" w14:textId="77777777" w:rsidR="00D05ED5" w:rsidRPr="00413F77" w:rsidRDefault="00D05ED5" w:rsidP="00B87760">
            <w:pPr>
              <w:spacing w:line="240" w:lineRule="auto"/>
              <w:ind w:firstLine="0"/>
              <w:jc w:val="center"/>
              <w:rPr>
                <w:sz w:val="24"/>
              </w:rPr>
            </w:pPr>
            <w:r w:rsidRPr="00413F77">
              <w:rPr>
                <w:sz w:val="24"/>
              </w:rPr>
              <w:t>29.02.2024</w:t>
            </w:r>
          </w:p>
        </w:tc>
        <w:tc>
          <w:tcPr>
            <w:tcW w:w="1476" w:type="dxa"/>
          </w:tcPr>
          <w:p w14:paraId="0B06E8A8" w14:textId="77777777" w:rsidR="00D05ED5" w:rsidRPr="00413F77" w:rsidRDefault="00D05ED5" w:rsidP="00B87760">
            <w:pPr>
              <w:spacing w:line="240" w:lineRule="auto"/>
              <w:ind w:firstLine="0"/>
              <w:jc w:val="center"/>
              <w:rPr>
                <w:sz w:val="24"/>
              </w:rPr>
            </w:pPr>
            <w:r w:rsidRPr="00413F77">
              <w:rPr>
                <w:sz w:val="24"/>
              </w:rPr>
              <w:t>03.03.2024</w:t>
            </w:r>
          </w:p>
        </w:tc>
      </w:tr>
      <w:tr w:rsidR="00D05ED5" w:rsidRPr="00413F77" w14:paraId="07180C55" w14:textId="77777777" w:rsidTr="00B87760">
        <w:tc>
          <w:tcPr>
            <w:tcW w:w="3143" w:type="dxa"/>
            <w:vMerge w:val="restart"/>
          </w:tcPr>
          <w:p w14:paraId="71EDA85A" w14:textId="77777777" w:rsidR="00D05ED5" w:rsidRPr="00413F77" w:rsidRDefault="00D05ED5" w:rsidP="00B87760">
            <w:pPr>
              <w:spacing w:line="240" w:lineRule="auto"/>
              <w:ind w:firstLine="0"/>
              <w:jc w:val="left"/>
              <w:rPr>
                <w:sz w:val="24"/>
              </w:rPr>
            </w:pPr>
            <w:r w:rsidRPr="00413F77">
              <w:rPr>
                <w:sz w:val="24"/>
              </w:rPr>
              <w:t>7. Функціональні вимоги</w:t>
            </w:r>
          </w:p>
        </w:tc>
        <w:tc>
          <w:tcPr>
            <w:tcW w:w="1637" w:type="dxa"/>
          </w:tcPr>
          <w:p w14:paraId="45607457"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205BF9F6"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0391095E" w14:textId="77777777" w:rsidR="00D05ED5" w:rsidRPr="00413F77" w:rsidRDefault="00D05ED5" w:rsidP="00B87760">
            <w:pPr>
              <w:spacing w:line="240" w:lineRule="auto"/>
              <w:ind w:firstLine="0"/>
              <w:jc w:val="center"/>
              <w:rPr>
                <w:sz w:val="24"/>
              </w:rPr>
            </w:pPr>
            <w:r w:rsidRPr="00413F77">
              <w:rPr>
                <w:sz w:val="24"/>
              </w:rPr>
              <w:t>04.03.2024</w:t>
            </w:r>
          </w:p>
        </w:tc>
        <w:tc>
          <w:tcPr>
            <w:tcW w:w="1476" w:type="dxa"/>
          </w:tcPr>
          <w:p w14:paraId="6E211B0F" w14:textId="77777777" w:rsidR="00D05ED5" w:rsidRPr="00413F77" w:rsidRDefault="00D05ED5" w:rsidP="00B87760">
            <w:pPr>
              <w:spacing w:line="240" w:lineRule="auto"/>
              <w:ind w:firstLine="0"/>
              <w:jc w:val="center"/>
              <w:rPr>
                <w:sz w:val="24"/>
              </w:rPr>
            </w:pPr>
            <w:r w:rsidRPr="00413F77">
              <w:rPr>
                <w:sz w:val="24"/>
              </w:rPr>
              <w:t>04.03.2024</w:t>
            </w:r>
          </w:p>
        </w:tc>
      </w:tr>
      <w:tr w:rsidR="00D05ED5" w:rsidRPr="00413F77" w14:paraId="340BADFB" w14:textId="77777777" w:rsidTr="00B87760">
        <w:tc>
          <w:tcPr>
            <w:tcW w:w="3143" w:type="dxa"/>
            <w:vMerge/>
          </w:tcPr>
          <w:p w14:paraId="409DD259" w14:textId="77777777" w:rsidR="00D05ED5" w:rsidRPr="00413F77" w:rsidRDefault="00D05ED5" w:rsidP="00B87760">
            <w:pPr>
              <w:spacing w:line="240" w:lineRule="auto"/>
              <w:ind w:firstLine="0"/>
              <w:jc w:val="left"/>
              <w:rPr>
                <w:sz w:val="24"/>
              </w:rPr>
            </w:pPr>
          </w:p>
        </w:tc>
        <w:tc>
          <w:tcPr>
            <w:tcW w:w="1637" w:type="dxa"/>
          </w:tcPr>
          <w:p w14:paraId="019B8663"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467F4693"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1BC3619A" w14:textId="77777777" w:rsidR="00D05ED5" w:rsidRPr="00413F77" w:rsidRDefault="00D05ED5" w:rsidP="00B87760">
            <w:pPr>
              <w:spacing w:line="240" w:lineRule="auto"/>
              <w:ind w:firstLine="0"/>
              <w:jc w:val="center"/>
              <w:rPr>
                <w:sz w:val="24"/>
              </w:rPr>
            </w:pPr>
            <w:r w:rsidRPr="00413F77">
              <w:rPr>
                <w:sz w:val="24"/>
              </w:rPr>
              <w:t>04.03.2024</w:t>
            </w:r>
          </w:p>
        </w:tc>
        <w:tc>
          <w:tcPr>
            <w:tcW w:w="1476" w:type="dxa"/>
          </w:tcPr>
          <w:p w14:paraId="31841AFA" w14:textId="77777777" w:rsidR="00D05ED5" w:rsidRPr="00413F77" w:rsidRDefault="00D05ED5" w:rsidP="00B87760">
            <w:pPr>
              <w:spacing w:line="240" w:lineRule="auto"/>
              <w:ind w:firstLine="0"/>
              <w:jc w:val="center"/>
              <w:rPr>
                <w:sz w:val="24"/>
              </w:rPr>
            </w:pPr>
            <w:r w:rsidRPr="00413F77">
              <w:rPr>
                <w:sz w:val="24"/>
              </w:rPr>
              <w:t>05.03.2024</w:t>
            </w:r>
          </w:p>
        </w:tc>
      </w:tr>
      <w:tr w:rsidR="00D05ED5" w:rsidRPr="00413F77" w14:paraId="6A90301E" w14:textId="77777777" w:rsidTr="00B87760">
        <w:tc>
          <w:tcPr>
            <w:tcW w:w="3143" w:type="dxa"/>
            <w:vMerge w:val="restart"/>
          </w:tcPr>
          <w:p w14:paraId="3F1E42C3" w14:textId="77777777" w:rsidR="00D05ED5" w:rsidRPr="00413F77" w:rsidRDefault="00D05ED5" w:rsidP="00B87760">
            <w:pPr>
              <w:spacing w:line="240" w:lineRule="auto"/>
              <w:ind w:firstLine="0"/>
              <w:jc w:val="left"/>
              <w:rPr>
                <w:sz w:val="24"/>
              </w:rPr>
            </w:pPr>
            <w:r w:rsidRPr="00413F77">
              <w:rPr>
                <w:sz w:val="24"/>
              </w:rPr>
              <w:t>8. Нефункціональні вимоги</w:t>
            </w:r>
          </w:p>
        </w:tc>
        <w:tc>
          <w:tcPr>
            <w:tcW w:w="1637" w:type="dxa"/>
          </w:tcPr>
          <w:p w14:paraId="06F3FEBF"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598098F0"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357807D4" w14:textId="77777777" w:rsidR="00D05ED5" w:rsidRPr="00413F77" w:rsidRDefault="00D05ED5" w:rsidP="00B87760">
            <w:pPr>
              <w:spacing w:line="240" w:lineRule="auto"/>
              <w:ind w:firstLine="0"/>
              <w:jc w:val="center"/>
              <w:rPr>
                <w:sz w:val="24"/>
              </w:rPr>
            </w:pPr>
            <w:r w:rsidRPr="00413F77">
              <w:rPr>
                <w:sz w:val="24"/>
              </w:rPr>
              <w:t>06.03.2024</w:t>
            </w:r>
          </w:p>
        </w:tc>
        <w:tc>
          <w:tcPr>
            <w:tcW w:w="1476" w:type="dxa"/>
          </w:tcPr>
          <w:p w14:paraId="58D12548" w14:textId="77777777" w:rsidR="00D05ED5" w:rsidRPr="00413F77" w:rsidRDefault="00D05ED5" w:rsidP="00B87760">
            <w:pPr>
              <w:spacing w:line="240" w:lineRule="auto"/>
              <w:ind w:firstLine="0"/>
              <w:jc w:val="center"/>
              <w:rPr>
                <w:sz w:val="24"/>
              </w:rPr>
            </w:pPr>
            <w:r w:rsidRPr="00413F77">
              <w:rPr>
                <w:sz w:val="24"/>
              </w:rPr>
              <w:t>06.03.2024</w:t>
            </w:r>
          </w:p>
        </w:tc>
      </w:tr>
      <w:tr w:rsidR="00D05ED5" w:rsidRPr="00413F77" w14:paraId="2953D0FF" w14:textId="77777777" w:rsidTr="00B87760">
        <w:tc>
          <w:tcPr>
            <w:tcW w:w="3143" w:type="dxa"/>
            <w:vMerge/>
          </w:tcPr>
          <w:p w14:paraId="3892DD7E" w14:textId="77777777" w:rsidR="00D05ED5" w:rsidRPr="00413F77" w:rsidRDefault="00D05ED5" w:rsidP="00B87760">
            <w:pPr>
              <w:spacing w:line="240" w:lineRule="auto"/>
              <w:ind w:firstLine="0"/>
              <w:jc w:val="left"/>
              <w:rPr>
                <w:sz w:val="24"/>
              </w:rPr>
            </w:pPr>
          </w:p>
        </w:tc>
        <w:tc>
          <w:tcPr>
            <w:tcW w:w="1637" w:type="dxa"/>
          </w:tcPr>
          <w:p w14:paraId="75480881"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677B45FB"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7F38979B" w14:textId="77777777" w:rsidR="00D05ED5" w:rsidRPr="00413F77" w:rsidRDefault="00D05ED5" w:rsidP="00B87760">
            <w:pPr>
              <w:spacing w:line="240" w:lineRule="auto"/>
              <w:ind w:firstLine="0"/>
              <w:jc w:val="center"/>
              <w:rPr>
                <w:sz w:val="24"/>
              </w:rPr>
            </w:pPr>
            <w:r w:rsidRPr="00413F77">
              <w:rPr>
                <w:sz w:val="24"/>
              </w:rPr>
              <w:t>06.03.2024</w:t>
            </w:r>
          </w:p>
        </w:tc>
        <w:tc>
          <w:tcPr>
            <w:tcW w:w="1476" w:type="dxa"/>
          </w:tcPr>
          <w:p w14:paraId="391D04F4" w14:textId="77777777" w:rsidR="00D05ED5" w:rsidRPr="00413F77" w:rsidRDefault="00D05ED5" w:rsidP="00B87760">
            <w:pPr>
              <w:spacing w:line="240" w:lineRule="auto"/>
              <w:ind w:firstLine="0"/>
              <w:jc w:val="center"/>
              <w:rPr>
                <w:sz w:val="24"/>
              </w:rPr>
            </w:pPr>
            <w:r w:rsidRPr="00413F77">
              <w:rPr>
                <w:sz w:val="24"/>
              </w:rPr>
              <w:t>07.03.2024</w:t>
            </w:r>
          </w:p>
        </w:tc>
      </w:tr>
      <w:tr w:rsidR="00D05ED5" w:rsidRPr="00413F77" w14:paraId="691A7653" w14:textId="77777777" w:rsidTr="00B87760">
        <w:tc>
          <w:tcPr>
            <w:tcW w:w="3143" w:type="dxa"/>
            <w:vMerge w:val="restart"/>
          </w:tcPr>
          <w:p w14:paraId="0F857DA3" w14:textId="77777777" w:rsidR="00D05ED5" w:rsidRPr="00413F77" w:rsidRDefault="00D05ED5" w:rsidP="00B87760">
            <w:pPr>
              <w:spacing w:line="240" w:lineRule="auto"/>
              <w:ind w:firstLine="0"/>
              <w:jc w:val="left"/>
              <w:rPr>
                <w:sz w:val="24"/>
              </w:rPr>
            </w:pPr>
            <w:r w:rsidRPr="00413F77">
              <w:rPr>
                <w:sz w:val="24"/>
              </w:rPr>
              <w:t>9. Постанова задачі</w:t>
            </w:r>
          </w:p>
        </w:tc>
        <w:tc>
          <w:tcPr>
            <w:tcW w:w="1637" w:type="dxa"/>
          </w:tcPr>
          <w:p w14:paraId="0F319622"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7C594780"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0818FFB3" w14:textId="77777777" w:rsidR="00D05ED5" w:rsidRPr="00413F77" w:rsidRDefault="00D05ED5" w:rsidP="00B87760">
            <w:pPr>
              <w:spacing w:line="240" w:lineRule="auto"/>
              <w:ind w:firstLine="0"/>
              <w:jc w:val="center"/>
              <w:rPr>
                <w:sz w:val="24"/>
              </w:rPr>
            </w:pPr>
            <w:r w:rsidRPr="00413F77">
              <w:rPr>
                <w:sz w:val="24"/>
              </w:rPr>
              <w:t>08.03.2024</w:t>
            </w:r>
          </w:p>
        </w:tc>
        <w:tc>
          <w:tcPr>
            <w:tcW w:w="1476" w:type="dxa"/>
          </w:tcPr>
          <w:p w14:paraId="421635CB" w14:textId="77777777" w:rsidR="00D05ED5" w:rsidRPr="00413F77" w:rsidRDefault="00D05ED5" w:rsidP="00B87760">
            <w:pPr>
              <w:spacing w:line="240" w:lineRule="auto"/>
              <w:ind w:firstLine="0"/>
              <w:jc w:val="center"/>
              <w:rPr>
                <w:sz w:val="24"/>
              </w:rPr>
            </w:pPr>
            <w:r w:rsidRPr="00413F77">
              <w:rPr>
                <w:sz w:val="24"/>
              </w:rPr>
              <w:t>09.03.2024</w:t>
            </w:r>
          </w:p>
        </w:tc>
      </w:tr>
      <w:tr w:rsidR="00D05ED5" w:rsidRPr="00413F77" w14:paraId="1C1B2B61" w14:textId="77777777" w:rsidTr="00B87760">
        <w:tc>
          <w:tcPr>
            <w:tcW w:w="3143" w:type="dxa"/>
            <w:vMerge/>
          </w:tcPr>
          <w:p w14:paraId="373A363B" w14:textId="77777777" w:rsidR="00D05ED5" w:rsidRPr="00413F77" w:rsidRDefault="00D05ED5" w:rsidP="00B87760">
            <w:pPr>
              <w:spacing w:line="240" w:lineRule="auto"/>
              <w:ind w:firstLine="0"/>
              <w:jc w:val="left"/>
              <w:rPr>
                <w:sz w:val="24"/>
              </w:rPr>
            </w:pPr>
          </w:p>
        </w:tc>
        <w:tc>
          <w:tcPr>
            <w:tcW w:w="1637" w:type="dxa"/>
          </w:tcPr>
          <w:p w14:paraId="4F3F345F"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46C91088" w14:textId="77777777" w:rsidR="00D05ED5" w:rsidRPr="00413F77" w:rsidRDefault="00D05ED5" w:rsidP="00B87760">
            <w:pPr>
              <w:spacing w:line="240" w:lineRule="auto"/>
              <w:ind w:firstLine="0"/>
              <w:jc w:val="center"/>
              <w:rPr>
                <w:sz w:val="24"/>
              </w:rPr>
            </w:pPr>
            <w:r w:rsidRPr="00413F77">
              <w:rPr>
                <w:sz w:val="24"/>
              </w:rPr>
              <w:t>4</w:t>
            </w:r>
          </w:p>
        </w:tc>
        <w:tc>
          <w:tcPr>
            <w:tcW w:w="1493" w:type="dxa"/>
          </w:tcPr>
          <w:p w14:paraId="2A8BFA17" w14:textId="77777777" w:rsidR="00D05ED5" w:rsidRPr="00413F77" w:rsidRDefault="00D05ED5" w:rsidP="00B87760">
            <w:pPr>
              <w:spacing w:line="240" w:lineRule="auto"/>
              <w:ind w:firstLine="0"/>
              <w:jc w:val="center"/>
              <w:rPr>
                <w:sz w:val="24"/>
              </w:rPr>
            </w:pPr>
            <w:r w:rsidRPr="00413F77">
              <w:rPr>
                <w:sz w:val="24"/>
              </w:rPr>
              <w:t>08.03.2024</w:t>
            </w:r>
          </w:p>
        </w:tc>
        <w:tc>
          <w:tcPr>
            <w:tcW w:w="1476" w:type="dxa"/>
          </w:tcPr>
          <w:p w14:paraId="5705FF2C" w14:textId="77777777" w:rsidR="00D05ED5" w:rsidRPr="00413F77" w:rsidRDefault="00D05ED5" w:rsidP="00B87760">
            <w:pPr>
              <w:spacing w:line="240" w:lineRule="auto"/>
              <w:ind w:firstLine="0"/>
              <w:jc w:val="center"/>
              <w:rPr>
                <w:sz w:val="24"/>
              </w:rPr>
            </w:pPr>
            <w:r w:rsidRPr="00413F77">
              <w:rPr>
                <w:sz w:val="24"/>
              </w:rPr>
              <w:t>12.03.2024</w:t>
            </w:r>
          </w:p>
        </w:tc>
      </w:tr>
    </w:tbl>
    <w:p w14:paraId="595BED65" w14:textId="77777777" w:rsidR="00D05ED5" w:rsidRDefault="00D05ED5" w:rsidP="008C2FC6">
      <w:pPr>
        <w:pStyle w:val="Tablenumber"/>
      </w:pPr>
      <w:r>
        <w:lastRenderedPageBreak/>
        <w:t>Кінець таблиці 5.3</w:t>
      </w:r>
    </w:p>
    <w:tbl>
      <w:tblPr>
        <w:tblStyle w:val="af"/>
        <w:tblW w:w="0" w:type="auto"/>
        <w:tblLook w:val="04A0" w:firstRow="1" w:lastRow="0" w:firstColumn="1" w:lastColumn="0" w:noHBand="0" w:noVBand="1"/>
      </w:tblPr>
      <w:tblGrid>
        <w:gridCol w:w="3143"/>
        <w:gridCol w:w="1637"/>
        <w:gridCol w:w="1596"/>
        <w:gridCol w:w="1493"/>
        <w:gridCol w:w="1476"/>
      </w:tblGrid>
      <w:tr w:rsidR="00D05ED5" w:rsidRPr="00413F77" w14:paraId="18686F58" w14:textId="77777777" w:rsidTr="00B87760">
        <w:tc>
          <w:tcPr>
            <w:tcW w:w="3143" w:type="dxa"/>
            <w:vMerge w:val="restart"/>
          </w:tcPr>
          <w:p w14:paraId="36AF2EA2" w14:textId="77777777" w:rsidR="00D05ED5" w:rsidRPr="00413F77" w:rsidRDefault="00D05ED5" w:rsidP="00B87760">
            <w:pPr>
              <w:spacing w:line="240" w:lineRule="auto"/>
              <w:ind w:firstLine="0"/>
              <w:jc w:val="center"/>
              <w:rPr>
                <w:sz w:val="24"/>
              </w:rPr>
            </w:pPr>
            <w:r w:rsidRPr="00413F77">
              <w:rPr>
                <w:sz w:val="24"/>
              </w:rPr>
              <w:t>Зміст роботи</w:t>
            </w:r>
          </w:p>
        </w:tc>
        <w:tc>
          <w:tcPr>
            <w:tcW w:w="1637" w:type="dxa"/>
            <w:vMerge w:val="restart"/>
          </w:tcPr>
          <w:p w14:paraId="799CC8C0" w14:textId="77777777" w:rsidR="00D05ED5" w:rsidRPr="00413F77" w:rsidRDefault="00D05ED5" w:rsidP="00B87760">
            <w:pPr>
              <w:spacing w:line="240" w:lineRule="auto"/>
              <w:ind w:firstLine="0"/>
              <w:jc w:val="center"/>
              <w:rPr>
                <w:sz w:val="24"/>
              </w:rPr>
            </w:pPr>
            <w:r w:rsidRPr="00413F77">
              <w:rPr>
                <w:sz w:val="24"/>
              </w:rPr>
              <w:t>Виконавець</w:t>
            </w:r>
          </w:p>
        </w:tc>
        <w:tc>
          <w:tcPr>
            <w:tcW w:w="1596" w:type="dxa"/>
            <w:vMerge w:val="restart"/>
          </w:tcPr>
          <w:p w14:paraId="0ECE6E08" w14:textId="77777777" w:rsidR="00D05ED5" w:rsidRPr="00413F77" w:rsidRDefault="00D05ED5" w:rsidP="00B87760">
            <w:pPr>
              <w:spacing w:line="240" w:lineRule="auto"/>
              <w:ind w:firstLine="0"/>
              <w:jc w:val="center"/>
              <w:rPr>
                <w:sz w:val="24"/>
              </w:rPr>
            </w:pPr>
            <w:r w:rsidRPr="00413F77">
              <w:rPr>
                <w:sz w:val="24"/>
              </w:rPr>
              <w:t>Тривалість, день</w:t>
            </w:r>
          </w:p>
        </w:tc>
        <w:tc>
          <w:tcPr>
            <w:tcW w:w="2969" w:type="dxa"/>
            <w:gridSpan w:val="2"/>
          </w:tcPr>
          <w:p w14:paraId="205FDB2F" w14:textId="77777777" w:rsidR="00D05ED5" w:rsidRPr="00413F77" w:rsidRDefault="00D05ED5" w:rsidP="00B87760">
            <w:pPr>
              <w:spacing w:line="240" w:lineRule="auto"/>
              <w:ind w:firstLine="0"/>
              <w:jc w:val="center"/>
              <w:rPr>
                <w:sz w:val="24"/>
              </w:rPr>
            </w:pPr>
            <w:r w:rsidRPr="00413F77">
              <w:rPr>
                <w:sz w:val="24"/>
              </w:rPr>
              <w:t>Графік роботи</w:t>
            </w:r>
          </w:p>
        </w:tc>
      </w:tr>
      <w:tr w:rsidR="00D05ED5" w:rsidRPr="00413F77" w14:paraId="48D4B0AD" w14:textId="77777777" w:rsidTr="00B87760">
        <w:tc>
          <w:tcPr>
            <w:tcW w:w="3143" w:type="dxa"/>
            <w:vMerge/>
          </w:tcPr>
          <w:p w14:paraId="79845191" w14:textId="77777777" w:rsidR="00D05ED5" w:rsidRPr="00413F77" w:rsidRDefault="00D05ED5" w:rsidP="00B87760">
            <w:pPr>
              <w:spacing w:line="240" w:lineRule="auto"/>
              <w:ind w:firstLine="0"/>
              <w:jc w:val="center"/>
              <w:rPr>
                <w:sz w:val="24"/>
              </w:rPr>
            </w:pPr>
          </w:p>
        </w:tc>
        <w:tc>
          <w:tcPr>
            <w:tcW w:w="1637" w:type="dxa"/>
            <w:vMerge/>
          </w:tcPr>
          <w:p w14:paraId="643A1645" w14:textId="77777777" w:rsidR="00D05ED5" w:rsidRPr="00413F77" w:rsidRDefault="00D05ED5" w:rsidP="00B87760">
            <w:pPr>
              <w:spacing w:line="240" w:lineRule="auto"/>
              <w:ind w:firstLine="0"/>
              <w:jc w:val="center"/>
              <w:rPr>
                <w:sz w:val="24"/>
              </w:rPr>
            </w:pPr>
          </w:p>
        </w:tc>
        <w:tc>
          <w:tcPr>
            <w:tcW w:w="1596" w:type="dxa"/>
            <w:vMerge/>
          </w:tcPr>
          <w:p w14:paraId="237532CE" w14:textId="77777777" w:rsidR="00D05ED5" w:rsidRPr="00413F77" w:rsidRDefault="00D05ED5" w:rsidP="00B87760">
            <w:pPr>
              <w:spacing w:line="240" w:lineRule="auto"/>
              <w:ind w:firstLine="0"/>
              <w:jc w:val="center"/>
              <w:rPr>
                <w:sz w:val="24"/>
              </w:rPr>
            </w:pPr>
          </w:p>
        </w:tc>
        <w:tc>
          <w:tcPr>
            <w:tcW w:w="1493" w:type="dxa"/>
          </w:tcPr>
          <w:p w14:paraId="622AC53A" w14:textId="77777777" w:rsidR="00D05ED5" w:rsidRPr="00413F77" w:rsidRDefault="00D05ED5" w:rsidP="00B87760">
            <w:pPr>
              <w:spacing w:line="240" w:lineRule="auto"/>
              <w:ind w:firstLine="0"/>
              <w:jc w:val="center"/>
              <w:rPr>
                <w:sz w:val="24"/>
              </w:rPr>
            </w:pPr>
            <w:r w:rsidRPr="00413F77">
              <w:rPr>
                <w:sz w:val="24"/>
              </w:rPr>
              <w:t>Початок</w:t>
            </w:r>
          </w:p>
        </w:tc>
        <w:tc>
          <w:tcPr>
            <w:tcW w:w="1476" w:type="dxa"/>
          </w:tcPr>
          <w:p w14:paraId="1DDD2B59" w14:textId="77777777" w:rsidR="00D05ED5" w:rsidRPr="00413F77" w:rsidRDefault="00D05ED5" w:rsidP="00B87760">
            <w:pPr>
              <w:spacing w:line="240" w:lineRule="auto"/>
              <w:ind w:firstLine="0"/>
              <w:jc w:val="center"/>
              <w:rPr>
                <w:sz w:val="24"/>
              </w:rPr>
            </w:pPr>
            <w:r w:rsidRPr="00413F77">
              <w:rPr>
                <w:sz w:val="24"/>
              </w:rPr>
              <w:t>Кінець</w:t>
            </w:r>
          </w:p>
        </w:tc>
      </w:tr>
      <w:tr w:rsidR="00D05ED5" w:rsidRPr="00413F77" w14:paraId="34CD84AE" w14:textId="77777777" w:rsidTr="00B87760">
        <w:tc>
          <w:tcPr>
            <w:tcW w:w="3143" w:type="dxa"/>
            <w:vMerge w:val="restart"/>
          </w:tcPr>
          <w:p w14:paraId="228AB14B" w14:textId="77777777" w:rsidR="00D05ED5" w:rsidRPr="00413F77" w:rsidRDefault="00D05ED5" w:rsidP="00B87760">
            <w:pPr>
              <w:spacing w:line="240" w:lineRule="auto"/>
              <w:ind w:firstLine="0"/>
              <w:jc w:val="left"/>
              <w:rPr>
                <w:sz w:val="24"/>
              </w:rPr>
            </w:pPr>
            <w:r w:rsidRPr="00413F77">
              <w:rPr>
                <w:sz w:val="24"/>
              </w:rPr>
              <w:t>10. Огляд існуючих систем</w:t>
            </w:r>
          </w:p>
        </w:tc>
        <w:tc>
          <w:tcPr>
            <w:tcW w:w="1637" w:type="dxa"/>
          </w:tcPr>
          <w:p w14:paraId="3DC058EC"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172024F0"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4735BE70" w14:textId="77777777" w:rsidR="00D05ED5" w:rsidRPr="00413F77" w:rsidRDefault="00D05ED5" w:rsidP="00B87760">
            <w:pPr>
              <w:spacing w:line="240" w:lineRule="auto"/>
              <w:ind w:firstLine="0"/>
              <w:jc w:val="center"/>
              <w:rPr>
                <w:sz w:val="24"/>
              </w:rPr>
            </w:pPr>
            <w:r w:rsidRPr="00413F77">
              <w:rPr>
                <w:sz w:val="24"/>
              </w:rPr>
              <w:t>13.03.2024</w:t>
            </w:r>
          </w:p>
        </w:tc>
        <w:tc>
          <w:tcPr>
            <w:tcW w:w="1476" w:type="dxa"/>
          </w:tcPr>
          <w:p w14:paraId="73D7B1D1" w14:textId="77777777" w:rsidR="00D05ED5" w:rsidRPr="00413F77" w:rsidRDefault="00D05ED5" w:rsidP="00B87760">
            <w:pPr>
              <w:spacing w:line="240" w:lineRule="auto"/>
              <w:ind w:firstLine="0"/>
              <w:jc w:val="center"/>
              <w:rPr>
                <w:sz w:val="24"/>
              </w:rPr>
            </w:pPr>
            <w:r w:rsidRPr="00413F77">
              <w:rPr>
                <w:sz w:val="24"/>
              </w:rPr>
              <w:t>13.03.2024</w:t>
            </w:r>
          </w:p>
        </w:tc>
      </w:tr>
      <w:tr w:rsidR="00D05ED5" w:rsidRPr="00413F77" w14:paraId="3686F1C2" w14:textId="77777777" w:rsidTr="00B87760">
        <w:tc>
          <w:tcPr>
            <w:tcW w:w="3143" w:type="dxa"/>
            <w:vMerge/>
          </w:tcPr>
          <w:p w14:paraId="4B67D476" w14:textId="77777777" w:rsidR="00D05ED5" w:rsidRPr="00413F77" w:rsidRDefault="00D05ED5" w:rsidP="00B87760">
            <w:pPr>
              <w:spacing w:line="240" w:lineRule="auto"/>
              <w:ind w:firstLine="0"/>
              <w:jc w:val="left"/>
              <w:rPr>
                <w:sz w:val="24"/>
              </w:rPr>
            </w:pPr>
          </w:p>
        </w:tc>
        <w:tc>
          <w:tcPr>
            <w:tcW w:w="1637" w:type="dxa"/>
          </w:tcPr>
          <w:p w14:paraId="694E971E"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07085B74" w14:textId="77777777" w:rsidR="00D05ED5" w:rsidRPr="00413F77" w:rsidRDefault="00D05ED5" w:rsidP="00B87760">
            <w:pPr>
              <w:spacing w:line="240" w:lineRule="auto"/>
              <w:ind w:firstLine="0"/>
              <w:jc w:val="center"/>
              <w:rPr>
                <w:sz w:val="24"/>
              </w:rPr>
            </w:pPr>
            <w:r w:rsidRPr="00413F77">
              <w:rPr>
                <w:sz w:val="24"/>
              </w:rPr>
              <w:t>3</w:t>
            </w:r>
          </w:p>
        </w:tc>
        <w:tc>
          <w:tcPr>
            <w:tcW w:w="1493" w:type="dxa"/>
          </w:tcPr>
          <w:p w14:paraId="66A926CA" w14:textId="77777777" w:rsidR="00D05ED5" w:rsidRPr="00413F77" w:rsidRDefault="00D05ED5" w:rsidP="00B87760">
            <w:pPr>
              <w:spacing w:line="240" w:lineRule="auto"/>
              <w:ind w:firstLine="0"/>
              <w:jc w:val="center"/>
              <w:rPr>
                <w:sz w:val="24"/>
              </w:rPr>
            </w:pPr>
            <w:r w:rsidRPr="00413F77">
              <w:rPr>
                <w:sz w:val="24"/>
              </w:rPr>
              <w:t>13.03.2024</w:t>
            </w:r>
          </w:p>
        </w:tc>
        <w:tc>
          <w:tcPr>
            <w:tcW w:w="1476" w:type="dxa"/>
          </w:tcPr>
          <w:p w14:paraId="0241EF53" w14:textId="77777777" w:rsidR="00D05ED5" w:rsidRPr="00413F77" w:rsidRDefault="00D05ED5" w:rsidP="00B87760">
            <w:pPr>
              <w:spacing w:line="240" w:lineRule="auto"/>
              <w:ind w:firstLine="0"/>
              <w:jc w:val="center"/>
              <w:rPr>
                <w:sz w:val="24"/>
              </w:rPr>
            </w:pPr>
            <w:r w:rsidRPr="00413F77">
              <w:rPr>
                <w:sz w:val="24"/>
              </w:rPr>
              <w:t>15.03.2024</w:t>
            </w:r>
          </w:p>
        </w:tc>
      </w:tr>
      <w:tr w:rsidR="00D05ED5" w:rsidRPr="00413F77" w14:paraId="3939244E" w14:textId="77777777" w:rsidTr="00B87760">
        <w:tc>
          <w:tcPr>
            <w:tcW w:w="3143" w:type="dxa"/>
            <w:vMerge w:val="restart"/>
          </w:tcPr>
          <w:p w14:paraId="71F57891" w14:textId="77777777" w:rsidR="00D05ED5" w:rsidRPr="00413F77" w:rsidRDefault="00D05ED5" w:rsidP="00B87760">
            <w:pPr>
              <w:spacing w:line="240" w:lineRule="auto"/>
              <w:ind w:firstLine="0"/>
              <w:jc w:val="left"/>
              <w:rPr>
                <w:sz w:val="24"/>
              </w:rPr>
            </w:pPr>
            <w:r w:rsidRPr="00413F77">
              <w:rPr>
                <w:sz w:val="24"/>
              </w:rPr>
              <w:t>11. Архітектура програмного рішення</w:t>
            </w:r>
          </w:p>
        </w:tc>
        <w:tc>
          <w:tcPr>
            <w:tcW w:w="1637" w:type="dxa"/>
          </w:tcPr>
          <w:p w14:paraId="711F4264"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5742EFF0"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3DFB9C89" w14:textId="77777777" w:rsidR="00D05ED5" w:rsidRPr="00413F77" w:rsidRDefault="00D05ED5" w:rsidP="00B87760">
            <w:pPr>
              <w:spacing w:line="240" w:lineRule="auto"/>
              <w:ind w:firstLine="0"/>
              <w:jc w:val="center"/>
              <w:rPr>
                <w:sz w:val="24"/>
              </w:rPr>
            </w:pPr>
            <w:r w:rsidRPr="00413F77">
              <w:rPr>
                <w:sz w:val="24"/>
              </w:rPr>
              <w:t>16.03.2024</w:t>
            </w:r>
          </w:p>
        </w:tc>
        <w:tc>
          <w:tcPr>
            <w:tcW w:w="1476" w:type="dxa"/>
          </w:tcPr>
          <w:p w14:paraId="78B0FF25" w14:textId="77777777" w:rsidR="00D05ED5" w:rsidRPr="00413F77" w:rsidRDefault="00D05ED5" w:rsidP="00B87760">
            <w:pPr>
              <w:spacing w:line="240" w:lineRule="auto"/>
              <w:ind w:firstLine="0"/>
              <w:jc w:val="center"/>
              <w:rPr>
                <w:sz w:val="24"/>
              </w:rPr>
            </w:pPr>
            <w:r w:rsidRPr="00413F77">
              <w:rPr>
                <w:sz w:val="24"/>
              </w:rPr>
              <w:t>17.03.2024</w:t>
            </w:r>
          </w:p>
        </w:tc>
      </w:tr>
      <w:tr w:rsidR="00D05ED5" w:rsidRPr="00413F77" w14:paraId="5F4413B1" w14:textId="77777777" w:rsidTr="00B87760">
        <w:tc>
          <w:tcPr>
            <w:tcW w:w="3143" w:type="dxa"/>
            <w:vMerge/>
          </w:tcPr>
          <w:p w14:paraId="60329389" w14:textId="77777777" w:rsidR="00D05ED5" w:rsidRPr="00413F77" w:rsidRDefault="00D05ED5" w:rsidP="00B87760">
            <w:pPr>
              <w:spacing w:line="240" w:lineRule="auto"/>
              <w:ind w:firstLine="0"/>
              <w:jc w:val="left"/>
              <w:rPr>
                <w:sz w:val="24"/>
              </w:rPr>
            </w:pPr>
          </w:p>
        </w:tc>
        <w:tc>
          <w:tcPr>
            <w:tcW w:w="1637" w:type="dxa"/>
          </w:tcPr>
          <w:p w14:paraId="0F52C863"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75DE3ABB" w14:textId="77777777" w:rsidR="00D05ED5" w:rsidRPr="00413F77" w:rsidRDefault="00D05ED5" w:rsidP="00B87760">
            <w:pPr>
              <w:spacing w:line="240" w:lineRule="auto"/>
              <w:ind w:firstLine="0"/>
              <w:jc w:val="center"/>
              <w:rPr>
                <w:sz w:val="24"/>
              </w:rPr>
            </w:pPr>
            <w:r w:rsidRPr="00413F77">
              <w:rPr>
                <w:sz w:val="24"/>
              </w:rPr>
              <w:t>6</w:t>
            </w:r>
          </w:p>
        </w:tc>
        <w:tc>
          <w:tcPr>
            <w:tcW w:w="1493" w:type="dxa"/>
          </w:tcPr>
          <w:p w14:paraId="697FFDAF" w14:textId="77777777" w:rsidR="00D05ED5" w:rsidRPr="00413F77" w:rsidRDefault="00D05ED5" w:rsidP="00B87760">
            <w:pPr>
              <w:spacing w:line="240" w:lineRule="auto"/>
              <w:ind w:firstLine="0"/>
              <w:jc w:val="center"/>
              <w:rPr>
                <w:sz w:val="24"/>
              </w:rPr>
            </w:pPr>
            <w:r w:rsidRPr="00413F77">
              <w:rPr>
                <w:sz w:val="24"/>
              </w:rPr>
              <w:t>16.03.2024</w:t>
            </w:r>
          </w:p>
        </w:tc>
        <w:tc>
          <w:tcPr>
            <w:tcW w:w="1476" w:type="dxa"/>
          </w:tcPr>
          <w:p w14:paraId="6E341630" w14:textId="77777777" w:rsidR="00D05ED5" w:rsidRPr="00413F77" w:rsidRDefault="00D05ED5" w:rsidP="00B87760">
            <w:pPr>
              <w:spacing w:line="240" w:lineRule="auto"/>
              <w:ind w:firstLine="0"/>
              <w:jc w:val="center"/>
              <w:rPr>
                <w:sz w:val="24"/>
              </w:rPr>
            </w:pPr>
            <w:r w:rsidRPr="00413F77">
              <w:rPr>
                <w:sz w:val="24"/>
              </w:rPr>
              <w:t>21.03.2024</w:t>
            </w:r>
          </w:p>
        </w:tc>
      </w:tr>
      <w:tr w:rsidR="00D05ED5" w:rsidRPr="00413F77" w14:paraId="0BF57B77" w14:textId="77777777" w:rsidTr="00B87760">
        <w:tc>
          <w:tcPr>
            <w:tcW w:w="3143" w:type="dxa"/>
          </w:tcPr>
          <w:p w14:paraId="51B448A3" w14:textId="77777777" w:rsidR="00D05ED5" w:rsidRPr="00413F77" w:rsidRDefault="00D05ED5" w:rsidP="00B87760">
            <w:pPr>
              <w:spacing w:line="240" w:lineRule="auto"/>
              <w:ind w:firstLine="0"/>
              <w:jc w:val="left"/>
              <w:rPr>
                <w:sz w:val="24"/>
              </w:rPr>
            </w:pPr>
            <w:r w:rsidRPr="00413F77">
              <w:rPr>
                <w:sz w:val="24"/>
              </w:rPr>
              <w:t>12. Розробка діаграм послідовностей</w:t>
            </w:r>
          </w:p>
        </w:tc>
        <w:tc>
          <w:tcPr>
            <w:tcW w:w="1637" w:type="dxa"/>
          </w:tcPr>
          <w:p w14:paraId="0C537F2B"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7A4241F3" w14:textId="77777777" w:rsidR="00D05ED5" w:rsidRPr="00413F77" w:rsidRDefault="00D05ED5" w:rsidP="00B87760">
            <w:pPr>
              <w:spacing w:line="240" w:lineRule="auto"/>
              <w:ind w:firstLine="0"/>
              <w:jc w:val="center"/>
              <w:rPr>
                <w:sz w:val="24"/>
              </w:rPr>
            </w:pPr>
            <w:r w:rsidRPr="00413F77">
              <w:rPr>
                <w:sz w:val="24"/>
              </w:rPr>
              <w:t>4</w:t>
            </w:r>
          </w:p>
        </w:tc>
        <w:tc>
          <w:tcPr>
            <w:tcW w:w="1493" w:type="dxa"/>
          </w:tcPr>
          <w:p w14:paraId="5AE9035B" w14:textId="77777777" w:rsidR="00D05ED5" w:rsidRPr="00413F77" w:rsidRDefault="00D05ED5" w:rsidP="00B87760">
            <w:pPr>
              <w:spacing w:line="240" w:lineRule="auto"/>
              <w:ind w:firstLine="0"/>
              <w:jc w:val="center"/>
              <w:rPr>
                <w:sz w:val="24"/>
              </w:rPr>
            </w:pPr>
            <w:r w:rsidRPr="00413F77">
              <w:rPr>
                <w:sz w:val="24"/>
              </w:rPr>
              <w:t>22.03.2024</w:t>
            </w:r>
          </w:p>
        </w:tc>
        <w:tc>
          <w:tcPr>
            <w:tcW w:w="1476" w:type="dxa"/>
          </w:tcPr>
          <w:p w14:paraId="3832B278" w14:textId="77777777" w:rsidR="00D05ED5" w:rsidRPr="00413F77" w:rsidRDefault="00D05ED5" w:rsidP="00B87760">
            <w:pPr>
              <w:spacing w:line="240" w:lineRule="auto"/>
              <w:ind w:firstLine="0"/>
              <w:jc w:val="center"/>
              <w:rPr>
                <w:sz w:val="24"/>
              </w:rPr>
            </w:pPr>
            <w:r w:rsidRPr="00413F77">
              <w:rPr>
                <w:sz w:val="24"/>
              </w:rPr>
              <w:t>25.03.2024</w:t>
            </w:r>
          </w:p>
        </w:tc>
      </w:tr>
      <w:tr w:rsidR="00D05ED5" w:rsidRPr="00413F77" w14:paraId="7BBBA1A3" w14:textId="77777777" w:rsidTr="00B87760">
        <w:tc>
          <w:tcPr>
            <w:tcW w:w="3143" w:type="dxa"/>
          </w:tcPr>
          <w:p w14:paraId="638E3DD9" w14:textId="77777777" w:rsidR="00D05ED5" w:rsidRPr="00413F77" w:rsidRDefault="00D05ED5" w:rsidP="00B87760">
            <w:pPr>
              <w:spacing w:line="240" w:lineRule="auto"/>
              <w:ind w:firstLine="0"/>
              <w:jc w:val="left"/>
              <w:rPr>
                <w:sz w:val="24"/>
              </w:rPr>
            </w:pPr>
            <w:r w:rsidRPr="00413F77">
              <w:rPr>
                <w:sz w:val="24"/>
              </w:rPr>
              <w:t xml:space="preserve">13. Розробка бази даних </w:t>
            </w:r>
          </w:p>
        </w:tc>
        <w:tc>
          <w:tcPr>
            <w:tcW w:w="1637" w:type="dxa"/>
          </w:tcPr>
          <w:p w14:paraId="62E7A1D2"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6B37D605" w14:textId="77777777" w:rsidR="00D05ED5" w:rsidRPr="00413F77" w:rsidRDefault="00D05ED5" w:rsidP="00B87760">
            <w:pPr>
              <w:spacing w:line="240" w:lineRule="auto"/>
              <w:ind w:firstLine="0"/>
              <w:jc w:val="center"/>
              <w:rPr>
                <w:sz w:val="24"/>
              </w:rPr>
            </w:pPr>
            <w:r w:rsidRPr="00413F77">
              <w:rPr>
                <w:sz w:val="24"/>
              </w:rPr>
              <w:t>10</w:t>
            </w:r>
          </w:p>
        </w:tc>
        <w:tc>
          <w:tcPr>
            <w:tcW w:w="1493" w:type="dxa"/>
          </w:tcPr>
          <w:p w14:paraId="581A6AC3" w14:textId="77777777" w:rsidR="00D05ED5" w:rsidRPr="00413F77" w:rsidRDefault="00D05ED5" w:rsidP="00B87760">
            <w:pPr>
              <w:spacing w:line="240" w:lineRule="auto"/>
              <w:ind w:firstLine="0"/>
              <w:jc w:val="center"/>
              <w:rPr>
                <w:sz w:val="24"/>
              </w:rPr>
            </w:pPr>
            <w:r w:rsidRPr="00413F77">
              <w:rPr>
                <w:sz w:val="24"/>
              </w:rPr>
              <w:t>26.03.2024</w:t>
            </w:r>
          </w:p>
        </w:tc>
        <w:tc>
          <w:tcPr>
            <w:tcW w:w="1476" w:type="dxa"/>
          </w:tcPr>
          <w:p w14:paraId="087E98E1" w14:textId="77777777" w:rsidR="00D05ED5" w:rsidRPr="00413F77" w:rsidRDefault="00D05ED5" w:rsidP="00B87760">
            <w:pPr>
              <w:spacing w:line="240" w:lineRule="auto"/>
              <w:ind w:firstLine="0"/>
              <w:jc w:val="center"/>
              <w:rPr>
                <w:sz w:val="24"/>
              </w:rPr>
            </w:pPr>
            <w:r w:rsidRPr="00413F77">
              <w:rPr>
                <w:sz w:val="24"/>
              </w:rPr>
              <w:t>04.04.2024</w:t>
            </w:r>
          </w:p>
        </w:tc>
      </w:tr>
      <w:tr w:rsidR="00D05ED5" w:rsidRPr="00413F77" w14:paraId="4342BCBE" w14:textId="77777777" w:rsidTr="00B87760">
        <w:tc>
          <w:tcPr>
            <w:tcW w:w="3143" w:type="dxa"/>
          </w:tcPr>
          <w:p w14:paraId="6834E95E" w14:textId="77777777" w:rsidR="00D05ED5" w:rsidRPr="00413F77" w:rsidRDefault="00D05ED5" w:rsidP="00B87760">
            <w:pPr>
              <w:spacing w:line="240" w:lineRule="auto"/>
              <w:ind w:firstLine="0"/>
              <w:jc w:val="left"/>
              <w:rPr>
                <w:sz w:val="24"/>
              </w:rPr>
            </w:pPr>
            <w:r w:rsidRPr="00413F77">
              <w:rPr>
                <w:sz w:val="24"/>
              </w:rPr>
              <w:t xml:space="preserve">14. Вибір стеку технологій </w:t>
            </w:r>
          </w:p>
        </w:tc>
        <w:tc>
          <w:tcPr>
            <w:tcW w:w="1637" w:type="dxa"/>
          </w:tcPr>
          <w:p w14:paraId="50E99E6D"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2D6FAF4A" w14:textId="77777777" w:rsidR="00D05ED5" w:rsidRPr="00413F77" w:rsidRDefault="00D05ED5" w:rsidP="00B87760">
            <w:pPr>
              <w:spacing w:line="240" w:lineRule="auto"/>
              <w:ind w:firstLine="0"/>
              <w:jc w:val="center"/>
              <w:rPr>
                <w:sz w:val="24"/>
              </w:rPr>
            </w:pPr>
            <w:r w:rsidRPr="00413F77">
              <w:rPr>
                <w:sz w:val="24"/>
              </w:rPr>
              <w:t>5</w:t>
            </w:r>
          </w:p>
        </w:tc>
        <w:tc>
          <w:tcPr>
            <w:tcW w:w="1493" w:type="dxa"/>
          </w:tcPr>
          <w:p w14:paraId="30A46EBE" w14:textId="77777777" w:rsidR="00D05ED5" w:rsidRPr="00413F77" w:rsidRDefault="00D05ED5" w:rsidP="00B87760">
            <w:pPr>
              <w:spacing w:line="240" w:lineRule="auto"/>
              <w:ind w:firstLine="0"/>
              <w:jc w:val="center"/>
              <w:rPr>
                <w:sz w:val="24"/>
              </w:rPr>
            </w:pPr>
            <w:r w:rsidRPr="00413F77">
              <w:rPr>
                <w:sz w:val="24"/>
              </w:rPr>
              <w:t>05.04.2024</w:t>
            </w:r>
          </w:p>
        </w:tc>
        <w:tc>
          <w:tcPr>
            <w:tcW w:w="1476" w:type="dxa"/>
          </w:tcPr>
          <w:p w14:paraId="2F394617" w14:textId="77777777" w:rsidR="00D05ED5" w:rsidRPr="00413F77" w:rsidRDefault="00D05ED5" w:rsidP="00B87760">
            <w:pPr>
              <w:spacing w:line="240" w:lineRule="auto"/>
              <w:ind w:firstLine="0"/>
              <w:jc w:val="center"/>
              <w:rPr>
                <w:sz w:val="24"/>
              </w:rPr>
            </w:pPr>
            <w:r w:rsidRPr="00413F77">
              <w:rPr>
                <w:sz w:val="24"/>
              </w:rPr>
              <w:t>09.04.2024</w:t>
            </w:r>
          </w:p>
        </w:tc>
      </w:tr>
      <w:tr w:rsidR="00D05ED5" w:rsidRPr="00413F77" w14:paraId="52EE1679" w14:textId="77777777" w:rsidTr="00B87760">
        <w:tc>
          <w:tcPr>
            <w:tcW w:w="3143" w:type="dxa"/>
          </w:tcPr>
          <w:p w14:paraId="724F9D70" w14:textId="77777777" w:rsidR="00D05ED5" w:rsidRPr="00413F77" w:rsidRDefault="00D05ED5" w:rsidP="00B87760">
            <w:pPr>
              <w:spacing w:line="240" w:lineRule="auto"/>
              <w:ind w:firstLine="0"/>
              <w:jc w:val="left"/>
              <w:rPr>
                <w:sz w:val="24"/>
              </w:rPr>
            </w:pPr>
            <w:r w:rsidRPr="00413F77">
              <w:rPr>
                <w:sz w:val="24"/>
              </w:rPr>
              <w:t xml:space="preserve">15. Особливості програмної реалізації </w:t>
            </w:r>
          </w:p>
        </w:tc>
        <w:tc>
          <w:tcPr>
            <w:tcW w:w="1637" w:type="dxa"/>
          </w:tcPr>
          <w:p w14:paraId="7357B869"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074A958D" w14:textId="77777777" w:rsidR="00D05ED5" w:rsidRPr="00413F77" w:rsidRDefault="00D05ED5" w:rsidP="00B87760">
            <w:pPr>
              <w:spacing w:line="240" w:lineRule="auto"/>
              <w:ind w:firstLine="0"/>
              <w:jc w:val="center"/>
              <w:rPr>
                <w:sz w:val="24"/>
              </w:rPr>
            </w:pPr>
            <w:r w:rsidRPr="00413F77">
              <w:rPr>
                <w:sz w:val="24"/>
              </w:rPr>
              <w:t>20</w:t>
            </w:r>
          </w:p>
        </w:tc>
        <w:tc>
          <w:tcPr>
            <w:tcW w:w="1493" w:type="dxa"/>
          </w:tcPr>
          <w:p w14:paraId="5357EA02" w14:textId="77777777" w:rsidR="00D05ED5" w:rsidRPr="00413F77" w:rsidRDefault="00D05ED5" w:rsidP="00B87760">
            <w:pPr>
              <w:spacing w:line="240" w:lineRule="auto"/>
              <w:ind w:firstLine="0"/>
              <w:jc w:val="center"/>
              <w:rPr>
                <w:sz w:val="24"/>
              </w:rPr>
            </w:pPr>
            <w:r w:rsidRPr="00413F77">
              <w:rPr>
                <w:sz w:val="24"/>
              </w:rPr>
              <w:t>10.04.2024</w:t>
            </w:r>
          </w:p>
        </w:tc>
        <w:tc>
          <w:tcPr>
            <w:tcW w:w="1476" w:type="dxa"/>
          </w:tcPr>
          <w:p w14:paraId="6EB939DF" w14:textId="77777777" w:rsidR="00D05ED5" w:rsidRPr="00413F77" w:rsidRDefault="00D05ED5" w:rsidP="00B87760">
            <w:pPr>
              <w:spacing w:line="240" w:lineRule="auto"/>
              <w:ind w:firstLine="0"/>
              <w:jc w:val="center"/>
              <w:rPr>
                <w:sz w:val="24"/>
              </w:rPr>
            </w:pPr>
            <w:r w:rsidRPr="00413F77">
              <w:rPr>
                <w:sz w:val="24"/>
              </w:rPr>
              <w:t>29.04.2024</w:t>
            </w:r>
          </w:p>
        </w:tc>
      </w:tr>
      <w:tr w:rsidR="00D05ED5" w:rsidRPr="00413F77" w14:paraId="17B08C72" w14:textId="77777777" w:rsidTr="00B87760">
        <w:tc>
          <w:tcPr>
            <w:tcW w:w="3143" w:type="dxa"/>
          </w:tcPr>
          <w:p w14:paraId="12E1008B" w14:textId="77777777" w:rsidR="00D05ED5" w:rsidRPr="00413F77" w:rsidRDefault="00D05ED5" w:rsidP="00B87760">
            <w:pPr>
              <w:spacing w:line="240" w:lineRule="auto"/>
              <w:ind w:firstLine="0"/>
              <w:jc w:val="left"/>
              <w:rPr>
                <w:sz w:val="24"/>
              </w:rPr>
            </w:pPr>
            <w:r w:rsidRPr="00413F77">
              <w:rPr>
                <w:sz w:val="24"/>
              </w:rPr>
              <w:t>16. Тестування ПЗ</w:t>
            </w:r>
          </w:p>
        </w:tc>
        <w:tc>
          <w:tcPr>
            <w:tcW w:w="1637" w:type="dxa"/>
          </w:tcPr>
          <w:p w14:paraId="5CDE8D24"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60D98434" w14:textId="77777777" w:rsidR="00D05ED5" w:rsidRPr="00413F77" w:rsidRDefault="00D05ED5" w:rsidP="00B87760">
            <w:pPr>
              <w:spacing w:line="240" w:lineRule="auto"/>
              <w:ind w:firstLine="0"/>
              <w:jc w:val="center"/>
              <w:rPr>
                <w:sz w:val="24"/>
              </w:rPr>
            </w:pPr>
            <w:r w:rsidRPr="00413F77">
              <w:rPr>
                <w:sz w:val="24"/>
              </w:rPr>
              <w:t>3</w:t>
            </w:r>
          </w:p>
        </w:tc>
        <w:tc>
          <w:tcPr>
            <w:tcW w:w="1493" w:type="dxa"/>
          </w:tcPr>
          <w:p w14:paraId="13B1AED6" w14:textId="77777777" w:rsidR="00D05ED5" w:rsidRPr="00413F77" w:rsidRDefault="00D05ED5" w:rsidP="00B87760">
            <w:pPr>
              <w:spacing w:line="240" w:lineRule="auto"/>
              <w:ind w:firstLine="0"/>
              <w:jc w:val="center"/>
              <w:rPr>
                <w:sz w:val="24"/>
              </w:rPr>
            </w:pPr>
            <w:r w:rsidRPr="00413F77">
              <w:rPr>
                <w:sz w:val="24"/>
              </w:rPr>
              <w:t>30.04.2024</w:t>
            </w:r>
          </w:p>
        </w:tc>
        <w:tc>
          <w:tcPr>
            <w:tcW w:w="1476" w:type="dxa"/>
          </w:tcPr>
          <w:p w14:paraId="228D0975" w14:textId="77777777" w:rsidR="00D05ED5" w:rsidRPr="00413F77" w:rsidRDefault="00D05ED5" w:rsidP="00B87760">
            <w:pPr>
              <w:spacing w:line="240" w:lineRule="auto"/>
              <w:ind w:firstLine="0"/>
              <w:jc w:val="center"/>
              <w:rPr>
                <w:sz w:val="24"/>
              </w:rPr>
            </w:pPr>
            <w:r w:rsidRPr="00413F77">
              <w:rPr>
                <w:sz w:val="24"/>
              </w:rPr>
              <w:t>02.05.2024</w:t>
            </w:r>
          </w:p>
        </w:tc>
      </w:tr>
      <w:tr w:rsidR="00D05ED5" w:rsidRPr="00413F77" w14:paraId="014208CD" w14:textId="77777777" w:rsidTr="00B87760">
        <w:tc>
          <w:tcPr>
            <w:tcW w:w="3143" w:type="dxa"/>
            <w:vMerge w:val="restart"/>
          </w:tcPr>
          <w:p w14:paraId="6B08BB11" w14:textId="77777777" w:rsidR="00D05ED5" w:rsidRPr="00413F77" w:rsidRDefault="00D05ED5" w:rsidP="00B87760">
            <w:pPr>
              <w:spacing w:line="240" w:lineRule="auto"/>
              <w:ind w:firstLine="0"/>
              <w:jc w:val="left"/>
              <w:rPr>
                <w:sz w:val="24"/>
              </w:rPr>
            </w:pPr>
            <w:r w:rsidRPr="00413F77">
              <w:rPr>
                <w:sz w:val="24"/>
              </w:rPr>
              <w:t>17. Оцінка ПЗ</w:t>
            </w:r>
          </w:p>
        </w:tc>
        <w:tc>
          <w:tcPr>
            <w:tcW w:w="1637" w:type="dxa"/>
          </w:tcPr>
          <w:p w14:paraId="48FD6A38"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3CE0C7AD"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16590FD1" w14:textId="77777777" w:rsidR="00D05ED5" w:rsidRPr="00413F77" w:rsidRDefault="00D05ED5" w:rsidP="00B87760">
            <w:pPr>
              <w:spacing w:line="240" w:lineRule="auto"/>
              <w:ind w:firstLine="0"/>
              <w:jc w:val="center"/>
              <w:rPr>
                <w:sz w:val="24"/>
              </w:rPr>
            </w:pPr>
            <w:r w:rsidRPr="00413F77">
              <w:rPr>
                <w:sz w:val="24"/>
              </w:rPr>
              <w:t>03.05.2024</w:t>
            </w:r>
          </w:p>
        </w:tc>
        <w:tc>
          <w:tcPr>
            <w:tcW w:w="1476" w:type="dxa"/>
          </w:tcPr>
          <w:p w14:paraId="71C081D7" w14:textId="77777777" w:rsidR="00D05ED5" w:rsidRPr="00413F77" w:rsidRDefault="00D05ED5" w:rsidP="00B87760">
            <w:pPr>
              <w:spacing w:line="240" w:lineRule="auto"/>
              <w:ind w:firstLine="0"/>
              <w:jc w:val="center"/>
              <w:rPr>
                <w:sz w:val="24"/>
              </w:rPr>
            </w:pPr>
            <w:r w:rsidRPr="00413F77">
              <w:rPr>
                <w:sz w:val="24"/>
              </w:rPr>
              <w:t>03.05.2024</w:t>
            </w:r>
          </w:p>
        </w:tc>
      </w:tr>
      <w:tr w:rsidR="00D05ED5" w:rsidRPr="00413F77" w14:paraId="30B4E231" w14:textId="77777777" w:rsidTr="00B87760">
        <w:tc>
          <w:tcPr>
            <w:tcW w:w="3143" w:type="dxa"/>
            <w:vMerge/>
          </w:tcPr>
          <w:p w14:paraId="5D583EF8" w14:textId="77777777" w:rsidR="00D05ED5" w:rsidRPr="00413F77" w:rsidRDefault="00D05ED5" w:rsidP="00B87760">
            <w:pPr>
              <w:spacing w:line="240" w:lineRule="auto"/>
              <w:ind w:firstLine="0"/>
              <w:jc w:val="left"/>
              <w:rPr>
                <w:sz w:val="24"/>
              </w:rPr>
            </w:pPr>
          </w:p>
        </w:tc>
        <w:tc>
          <w:tcPr>
            <w:tcW w:w="1637" w:type="dxa"/>
          </w:tcPr>
          <w:p w14:paraId="1D74872A"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1A7217BF"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2605CAC9" w14:textId="77777777" w:rsidR="00D05ED5" w:rsidRPr="00413F77" w:rsidRDefault="00D05ED5" w:rsidP="00B87760">
            <w:pPr>
              <w:spacing w:line="240" w:lineRule="auto"/>
              <w:ind w:firstLine="0"/>
              <w:jc w:val="center"/>
              <w:rPr>
                <w:sz w:val="24"/>
              </w:rPr>
            </w:pPr>
            <w:r w:rsidRPr="00413F77">
              <w:rPr>
                <w:sz w:val="24"/>
              </w:rPr>
              <w:t>03.05.2024</w:t>
            </w:r>
          </w:p>
        </w:tc>
        <w:tc>
          <w:tcPr>
            <w:tcW w:w="1476" w:type="dxa"/>
          </w:tcPr>
          <w:p w14:paraId="47415709" w14:textId="77777777" w:rsidR="00D05ED5" w:rsidRPr="00413F77" w:rsidRDefault="00D05ED5" w:rsidP="00B87760">
            <w:pPr>
              <w:spacing w:line="240" w:lineRule="auto"/>
              <w:ind w:firstLine="0"/>
              <w:jc w:val="center"/>
              <w:rPr>
                <w:sz w:val="24"/>
              </w:rPr>
            </w:pPr>
            <w:r w:rsidRPr="00413F77">
              <w:rPr>
                <w:sz w:val="24"/>
              </w:rPr>
              <w:t>04.05.2024</w:t>
            </w:r>
          </w:p>
        </w:tc>
      </w:tr>
      <w:tr w:rsidR="00D05ED5" w:rsidRPr="00413F77" w14:paraId="13371261" w14:textId="77777777" w:rsidTr="00B87760">
        <w:tc>
          <w:tcPr>
            <w:tcW w:w="3143" w:type="dxa"/>
            <w:vMerge w:val="restart"/>
          </w:tcPr>
          <w:p w14:paraId="26563730" w14:textId="77777777" w:rsidR="00D05ED5" w:rsidRPr="00413F77" w:rsidRDefault="00D05ED5" w:rsidP="00B87760">
            <w:pPr>
              <w:spacing w:line="240" w:lineRule="auto"/>
              <w:ind w:firstLine="0"/>
              <w:jc w:val="left"/>
              <w:rPr>
                <w:sz w:val="24"/>
              </w:rPr>
            </w:pPr>
            <w:r w:rsidRPr="00413F77">
              <w:rPr>
                <w:sz w:val="24"/>
              </w:rPr>
              <w:t>18. Вдосконалення ПЗ</w:t>
            </w:r>
          </w:p>
        </w:tc>
        <w:tc>
          <w:tcPr>
            <w:tcW w:w="1637" w:type="dxa"/>
          </w:tcPr>
          <w:p w14:paraId="548FE78E"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2FB3187D"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04BF4E74" w14:textId="77777777" w:rsidR="00D05ED5" w:rsidRPr="00413F77" w:rsidRDefault="00D05ED5" w:rsidP="00B87760">
            <w:pPr>
              <w:spacing w:line="240" w:lineRule="auto"/>
              <w:ind w:firstLine="0"/>
              <w:jc w:val="center"/>
              <w:rPr>
                <w:sz w:val="24"/>
              </w:rPr>
            </w:pPr>
            <w:r w:rsidRPr="00413F77">
              <w:rPr>
                <w:sz w:val="24"/>
              </w:rPr>
              <w:t>05.05.2024</w:t>
            </w:r>
          </w:p>
        </w:tc>
        <w:tc>
          <w:tcPr>
            <w:tcW w:w="1476" w:type="dxa"/>
          </w:tcPr>
          <w:p w14:paraId="3A315FDA" w14:textId="77777777" w:rsidR="00D05ED5" w:rsidRPr="00413F77" w:rsidRDefault="00D05ED5" w:rsidP="00B87760">
            <w:pPr>
              <w:spacing w:line="240" w:lineRule="auto"/>
              <w:ind w:firstLine="0"/>
              <w:jc w:val="center"/>
              <w:rPr>
                <w:sz w:val="24"/>
              </w:rPr>
            </w:pPr>
            <w:r w:rsidRPr="00413F77">
              <w:rPr>
                <w:sz w:val="24"/>
              </w:rPr>
              <w:t>05.05.2024</w:t>
            </w:r>
          </w:p>
        </w:tc>
      </w:tr>
      <w:tr w:rsidR="00D05ED5" w:rsidRPr="00413F77" w14:paraId="7496B670" w14:textId="77777777" w:rsidTr="00B87760">
        <w:tc>
          <w:tcPr>
            <w:tcW w:w="3143" w:type="dxa"/>
            <w:vMerge/>
          </w:tcPr>
          <w:p w14:paraId="42C8C118" w14:textId="77777777" w:rsidR="00D05ED5" w:rsidRPr="00413F77" w:rsidRDefault="00D05ED5" w:rsidP="00B87760">
            <w:pPr>
              <w:spacing w:line="240" w:lineRule="auto"/>
              <w:ind w:firstLine="0"/>
              <w:jc w:val="left"/>
              <w:rPr>
                <w:sz w:val="24"/>
              </w:rPr>
            </w:pPr>
          </w:p>
        </w:tc>
        <w:tc>
          <w:tcPr>
            <w:tcW w:w="1637" w:type="dxa"/>
          </w:tcPr>
          <w:p w14:paraId="2AA495DA"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0715A7C3"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64D195F7" w14:textId="77777777" w:rsidR="00D05ED5" w:rsidRPr="00413F77" w:rsidRDefault="00D05ED5" w:rsidP="00B87760">
            <w:pPr>
              <w:spacing w:line="240" w:lineRule="auto"/>
              <w:ind w:firstLine="0"/>
              <w:jc w:val="center"/>
              <w:rPr>
                <w:sz w:val="24"/>
              </w:rPr>
            </w:pPr>
            <w:r w:rsidRPr="00413F77">
              <w:rPr>
                <w:sz w:val="24"/>
              </w:rPr>
              <w:t>05.05.2024</w:t>
            </w:r>
          </w:p>
        </w:tc>
        <w:tc>
          <w:tcPr>
            <w:tcW w:w="1476" w:type="dxa"/>
          </w:tcPr>
          <w:p w14:paraId="5773126D" w14:textId="77777777" w:rsidR="00D05ED5" w:rsidRPr="00413F77" w:rsidRDefault="00D05ED5" w:rsidP="00B87760">
            <w:pPr>
              <w:spacing w:line="240" w:lineRule="auto"/>
              <w:ind w:firstLine="0"/>
              <w:jc w:val="center"/>
              <w:rPr>
                <w:sz w:val="24"/>
              </w:rPr>
            </w:pPr>
            <w:r w:rsidRPr="00413F77">
              <w:rPr>
                <w:sz w:val="24"/>
              </w:rPr>
              <w:t>06.05.2024</w:t>
            </w:r>
          </w:p>
        </w:tc>
      </w:tr>
      <w:tr w:rsidR="00D05ED5" w:rsidRPr="00413F77" w14:paraId="4AF98065" w14:textId="77777777" w:rsidTr="00B87760">
        <w:tc>
          <w:tcPr>
            <w:tcW w:w="3143" w:type="dxa"/>
          </w:tcPr>
          <w:p w14:paraId="54E1D488" w14:textId="77777777" w:rsidR="00D05ED5" w:rsidRPr="00413F77" w:rsidRDefault="00D05ED5" w:rsidP="00B87760">
            <w:pPr>
              <w:spacing w:line="240" w:lineRule="auto"/>
              <w:ind w:firstLine="0"/>
              <w:jc w:val="left"/>
              <w:rPr>
                <w:sz w:val="24"/>
              </w:rPr>
            </w:pPr>
            <w:r w:rsidRPr="00413F77">
              <w:rPr>
                <w:sz w:val="24"/>
              </w:rPr>
              <w:t>19. Економічне обґрунтування проекту</w:t>
            </w:r>
          </w:p>
        </w:tc>
        <w:tc>
          <w:tcPr>
            <w:tcW w:w="1637" w:type="dxa"/>
          </w:tcPr>
          <w:p w14:paraId="76A34A55"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7167926A" w14:textId="77777777" w:rsidR="00D05ED5" w:rsidRPr="00413F77" w:rsidRDefault="00D05ED5" w:rsidP="00B87760">
            <w:pPr>
              <w:spacing w:line="240" w:lineRule="auto"/>
              <w:ind w:firstLine="0"/>
              <w:jc w:val="center"/>
              <w:rPr>
                <w:sz w:val="24"/>
              </w:rPr>
            </w:pPr>
            <w:r w:rsidRPr="00413F77">
              <w:rPr>
                <w:sz w:val="24"/>
              </w:rPr>
              <w:t>3</w:t>
            </w:r>
          </w:p>
        </w:tc>
        <w:tc>
          <w:tcPr>
            <w:tcW w:w="1493" w:type="dxa"/>
          </w:tcPr>
          <w:p w14:paraId="2D68F04F" w14:textId="77777777" w:rsidR="00D05ED5" w:rsidRPr="00413F77" w:rsidRDefault="00D05ED5" w:rsidP="00B87760">
            <w:pPr>
              <w:spacing w:line="240" w:lineRule="auto"/>
              <w:ind w:firstLine="0"/>
              <w:jc w:val="center"/>
              <w:rPr>
                <w:sz w:val="24"/>
              </w:rPr>
            </w:pPr>
            <w:r w:rsidRPr="00413F77">
              <w:rPr>
                <w:sz w:val="24"/>
              </w:rPr>
              <w:t>07.05.2024</w:t>
            </w:r>
          </w:p>
        </w:tc>
        <w:tc>
          <w:tcPr>
            <w:tcW w:w="1476" w:type="dxa"/>
          </w:tcPr>
          <w:p w14:paraId="2DD7CDA8" w14:textId="77777777" w:rsidR="00D05ED5" w:rsidRPr="00413F77" w:rsidRDefault="00D05ED5" w:rsidP="00B87760">
            <w:pPr>
              <w:spacing w:line="240" w:lineRule="auto"/>
              <w:ind w:firstLine="0"/>
              <w:jc w:val="center"/>
              <w:rPr>
                <w:sz w:val="24"/>
              </w:rPr>
            </w:pPr>
            <w:r w:rsidRPr="00413F77">
              <w:rPr>
                <w:sz w:val="24"/>
              </w:rPr>
              <w:t>09.05.2024</w:t>
            </w:r>
          </w:p>
        </w:tc>
      </w:tr>
      <w:tr w:rsidR="00D05ED5" w:rsidRPr="00413F77" w14:paraId="3681F61B" w14:textId="77777777" w:rsidTr="00B87760">
        <w:tc>
          <w:tcPr>
            <w:tcW w:w="3143" w:type="dxa"/>
            <w:vMerge w:val="restart"/>
          </w:tcPr>
          <w:p w14:paraId="60BF7EC7" w14:textId="77777777" w:rsidR="00D05ED5" w:rsidRPr="00413F77" w:rsidRDefault="00D05ED5" w:rsidP="00B87760">
            <w:pPr>
              <w:spacing w:line="240" w:lineRule="auto"/>
              <w:ind w:firstLine="0"/>
              <w:jc w:val="left"/>
              <w:rPr>
                <w:sz w:val="24"/>
              </w:rPr>
            </w:pPr>
            <w:r w:rsidRPr="00413F77">
              <w:rPr>
                <w:sz w:val="24"/>
              </w:rPr>
              <w:t>20. Оформлення пояснювальної записки</w:t>
            </w:r>
          </w:p>
        </w:tc>
        <w:tc>
          <w:tcPr>
            <w:tcW w:w="1637" w:type="dxa"/>
          </w:tcPr>
          <w:p w14:paraId="2D6F7B33"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28D62460" w14:textId="77777777" w:rsidR="00D05ED5" w:rsidRPr="00413F77" w:rsidRDefault="00D05ED5" w:rsidP="00B87760">
            <w:pPr>
              <w:spacing w:line="240" w:lineRule="auto"/>
              <w:ind w:firstLine="0"/>
              <w:jc w:val="center"/>
              <w:rPr>
                <w:sz w:val="24"/>
              </w:rPr>
            </w:pPr>
            <w:r w:rsidRPr="00413F77">
              <w:rPr>
                <w:sz w:val="24"/>
              </w:rPr>
              <w:t>6</w:t>
            </w:r>
          </w:p>
        </w:tc>
        <w:tc>
          <w:tcPr>
            <w:tcW w:w="1493" w:type="dxa"/>
          </w:tcPr>
          <w:p w14:paraId="3A3E5057" w14:textId="77777777" w:rsidR="00D05ED5" w:rsidRPr="00413F77" w:rsidRDefault="00D05ED5" w:rsidP="00B87760">
            <w:pPr>
              <w:spacing w:line="240" w:lineRule="auto"/>
              <w:ind w:firstLine="0"/>
              <w:jc w:val="center"/>
              <w:rPr>
                <w:sz w:val="24"/>
              </w:rPr>
            </w:pPr>
            <w:r w:rsidRPr="00413F77">
              <w:rPr>
                <w:sz w:val="24"/>
              </w:rPr>
              <w:t>10.05.2024</w:t>
            </w:r>
          </w:p>
        </w:tc>
        <w:tc>
          <w:tcPr>
            <w:tcW w:w="1476" w:type="dxa"/>
          </w:tcPr>
          <w:p w14:paraId="039CEECE" w14:textId="77777777" w:rsidR="00D05ED5" w:rsidRPr="00413F77" w:rsidRDefault="00D05ED5" w:rsidP="00B87760">
            <w:pPr>
              <w:spacing w:line="240" w:lineRule="auto"/>
              <w:ind w:firstLine="0"/>
              <w:jc w:val="center"/>
              <w:rPr>
                <w:sz w:val="24"/>
              </w:rPr>
            </w:pPr>
            <w:r w:rsidRPr="00413F77">
              <w:rPr>
                <w:sz w:val="24"/>
              </w:rPr>
              <w:t>15.05.2024</w:t>
            </w:r>
          </w:p>
        </w:tc>
      </w:tr>
      <w:tr w:rsidR="00D05ED5" w:rsidRPr="00413F77" w14:paraId="62247286" w14:textId="77777777" w:rsidTr="00B87760">
        <w:tc>
          <w:tcPr>
            <w:tcW w:w="3143" w:type="dxa"/>
            <w:vMerge/>
          </w:tcPr>
          <w:p w14:paraId="32CB3629" w14:textId="77777777" w:rsidR="00D05ED5" w:rsidRPr="00413F77" w:rsidRDefault="00D05ED5" w:rsidP="00B87760">
            <w:pPr>
              <w:spacing w:line="240" w:lineRule="auto"/>
              <w:ind w:firstLine="0"/>
              <w:jc w:val="center"/>
              <w:rPr>
                <w:sz w:val="24"/>
              </w:rPr>
            </w:pPr>
          </w:p>
        </w:tc>
        <w:tc>
          <w:tcPr>
            <w:tcW w:w="1637" w:type="dxa"/>
          </w:tcPr>
          <w:p w14:paraId="38E9A042"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75B5C3E3" w14:textId="77777777" w:rsidR="00D05ED5" w:rsidRPr="00413F77" w:rsidRDefault="00D05ED5" w:rsidP="00B87760">
            <w:pPr>
              <w:spacing w:line="240" w:lineRule="auto"/>
              <w:ind w:firstLine="0"/>
              <w:jc w:val="center"/>
              <w:rPr>
                <w:sz w:val="24"/>
              </w:rPr>
            </w:pPr>
            <w:r w:rsidRPr="00413F77">
              <w:rPr>
                <w:sz w:val="24"/>
              </w:rPr>
              <w:t>15</w:t>
            </w:r>
          </w:p>
        </w:tc>
        <w:tc>
          <w:tcPr>
            <w:tcW w:w="1493" w:type="dxa"/>
          </w:tcPr>
          <w:p w14:paraId="5928D958" w14:textId="77777777" w:rsidR="00D05ED5" w:rsidRPr="00413F77" w:rsidRDefault="00D05ED5" w:rsidP="00B87760">
            <w:pPr>
              <w:spacing w:line="240" w:lineRule="auto"/>
              <w:ind w:firstLine="0"/>
              <w:jc w:val="center"/>
              <w:rPr>
                <w:sz w:val="24"/>
              </w:rPr>
            </w:pPr>
            <w:r w:rsidRPr="00413F77">
              <w:rPr>
                <w:sz w:val="24"/>
              </w:rPr>
              <w:t>10.05.2024</w:t>
            </w:r>
          </w:p>
        </w:tc>
        <w:tc>
          <w:tcPr>
            <w:tcW w:w="1476" w:type="dxa"/>
          </w:tcPr>
          <w:p w14:paraId="0F26E4CE" w14:textId="77777777" w:rsidR="00D05ED5" w:rsidRPr="00413F77" w:rsidRDefault="00D05ED5" w:rsidP="00B87760">
            <w:pPr>
              <w:spacing w:line="240" w:lineRule="auto"/>
              <w:ind w:firstLine="0"/>
              <w:jc w:val="center"/>
              <w:rPr>
                <w:sz w:val="24"/>
              </w:rPr>
            </w:pPr>
            <w:r w:rsidRPr="00413F77">
              <w:rPr>
                <w:sz w:val="24"/>
              </w:rPr>
              <w:t>24.05.2024</w:t>
            </w:r>
          </w:p>
        </w:tc>
      </w:tr>
    </w:tbl>
    <w:p w14:paraId="2B4A67A8" w14:textId="77777777" w:rsidR="00D05ED5" w:rsidRPr="00413F77" w:rsidRDefault="00D05ED5" w:rsidP="00D05ED5">
      <w:pPr>
        <w:ind w:firstLine="708"/>
        <w:rPr>
          <w:szCs w:val="28"/>
        </w:rPr>
      </w:pPr>
    </w:p>
    <w:p w14:paraId="60775DDD" w14:textId="77777777" w:rsidR="00D05ED5" w:rsidRPr="00413F77" w:rsidRDefault="00D05ED5" w:rsidP="00D05ED5">
      <w:pPr>
        <w:ind w:firstLine="708"/>
        <w:rPr>
          <w:szCs w:val="28"/>
        </w:rPr>
      </w:pPr>
      <w:r w:rsidRPr="00413F77">
        <w:rPr>
          <w:szCs w:val="28"/>
        </w:rPr>
        <w:t xml:space="preserve">Календарний графік проєкту у вигляді графіка </w:t>
      </w:r>
      <w:proofErr w:type="spellStart"/>
      <w:r w:rsidRPr="00413F77">
        <w:rPr>
          <w:szCs w:val="28"/>
        </w:rPr>
        <w:t>Ганта</w:t>
      </w:r>
      <w:proofErr w:type="spellEnd"/>
      <w:r w:rsidRPr="00413F77">
        <w:rPr>
          <w:szCs w:val="28"/>
        </w:rPr>
        <w:t xml:space="preserve"> представлено на рис.5.1.</w:t>
      </w:r>
    </w:p>
    <w:p w14:paraId="5E58CC36" w14:textId="77777777" w:rsidR="00D05ED5" w:rsidRPr="00413F77" w:rsidRDefault="00D05ED5" w:rsidP="00D05ED5">
      <w:pPr>
        <w:ind w:firstLine="708"/>
        <w:rPr>
          <w:szCs w:val="28"/>
        </w:rPr>
      </w:pPr>
    </w:p>
    <w:p w14:paraId="0F9F2729" w14:textId="77777777" w:rsidR="00D05ED5" w:rsidRPr="00413F77" w:rsidRDefault="00D05ED5" w:rsidP="00D05ED5">
      <w:pPr>
        <w:pStyle w:val="10PictureFormula"/>
        <w:rPr>
          <w:noProof w:val="0"/>
        </w:rPr>
      </w:pPr>
      <w:r w:rsidRPr="00413F77">
        <w:rPr>
          <w:lang w:val="en-US"/>
        </w:rPr>
        <w:drawing>
          <wp:inline distT="0" distB="0" distL="0" distR="0" wp14:anchorId="5C0E27FC" wp14:editId="2620D19B">
            <wp:extent cx="5546750" cy="2766060"/>
            <wp:effectExtent l="0" t="0" r="0" b="0"/>
            <wp:docPr id="319383684"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83684" name="Рисунок 1" descr="Изображение выглядит как текст, снимок экрана, программное обеспечение, число&#10;&#10;Автоматически созданное описание"/>
                    <pic:cNvPicPr/>
                  </pic:nvPicPr>
                  <pic:blipFill rotWithShape="1">
                    <a:blip r:embed="rId29"/>
                    <a:srcRect l="30914" t="26227" r="13415" b="9464"/>
                    <a:stretch/>
                  </pic:blipFill>
                  <pic:spPr bwMode="auto">
                    <a:xfrm>
                      <a:off x="0" y="0"/>
                      <a:ext cx="5603483" cy="2794352"/>
                    </a:xfrm>
                    <a:prstGeom prst="rect">
                      <a:avLst/>
                    </a:prstGeom>
                    <a:ln>
                      <a:noFill/>
                    </a:ln>
                    <a:extLst>
                      <a:ext uri="{53640926-AAD7-44D8-BBD7-CCE9431645EC}">
                        <a14:shadowObscured xmlns:a14="http://schemas.microsoft.com/office/drawing/2010/main"/>
                      </a:ext>
                    </a:extLst>
                  </pic:spPr>
                </pic:pic>
              </a:graphicData>
            </a:graphic>
          </wp:inline>
        </w:drawing>
      </w:r>
    </w:p>
    <w:p w14:paraId="67AE06D1" w14:textId="77777777" w:rsidR="00D05ED5" w:rsidRPr="00413F77" w:rsidRDefault="00D05ED5" w:rsidP="00D05ED5">
      <w:pPr>
        <w:ind w:firstLine="0"/>
        <w:jc w:val="center"/>
      </w:pPr>
      <w:r w:rsidRPr="00413F77">
        <w:t xml:space="preserve">Рисунок 5.1 – </w:t>
      </w:r>
      <w:r w:rsidRPr="00413F77">
        <w:rPr>
          <w:szCs w:val="28"/>
        </w:rPr>
        <w:t>Календарний графік проєкту</w:t>
      </w:r>
    </w:p>
    <w:p w14:paraId="1A485F3D" w14:textId="77777777" w:rsidR="00D05ED5" w:rsidRPr="007932D6" w:rsidRDefault="00D05ED5" w:rsidP="00D05ED5">
      <w:pPr>
        <w:pStyle w:val="20"/>
        <w:rPr>
          <w:lang w:val="ru-RU"/>
        </w:rPr>
      </w:pPr>
      <w:bookmarkStart w:id="73" w:name="_Toc167565695"/>
      <w:bookmarkStart w:id="74" w:name="_Toc169612942"/>
      <w:r w:rsidRPr="007932D6">
        <w:rPr>
          <w:lang w:val="ru-RU"/>
        </w:rPr>
        <w:lastRenderedPageBreak/>
        <w:t xml:space="preserve">5.4 </w:t>
      </w:r>
      <w:proofErr w:type="spellStart"/>
      <w:r w:rsidRPr="007932D6">
        <w:rPr>
          <w:lang w:val="ru-RU"/>
        </w:rPr>
        <w:t>Розрахунок</w:t>
      </w:r>
      <w:proofErr w:type="spellEnd"/>
      <w:r w:rsidRPr="007932D6">
        <w:rPr>
          <w:lang w:val="ru-RU"/>
        </w:rPr>
        <w:t xml:space="preserve"> </w:t>
      </w:r>
      <w:proofErr w:type="spellStart"/>
      <w:r w:rsidRPr="007932D6">
        <w:rPr>
          <w:lang w:val="ru-RU"/>
        </w:rPr>
        <w:t>проєктних</w:t>
      </w:r>
      <w:proofErr w:type="spellEnd"/>
      <w:r w:rsidRPr="007932D6">
        <w:rPr>
          <w:lang w:val="ru-RU"/>
        </w:rPr>
        <w:t xml:space="preserve"> </w:t>
      </w:r>
      <w:proofErr w:type="spellStart"/>
      <w:r w:rsidRPr="007932D6">
        <w:rPr>
          <w:lang w:val="ru-RU"/>
        </w:rPr>
        <w:t>витрат</w:t>
      </w:r>
      <w:proofErr w:type="spellEnd"/>
      <w:r w:rsidRPr="007932D6">
        <w:rPr>
          <w:lang w:val="ru-RU"/>
        </w:rPr>
        <w:t xml:space="preserve"> на </w:t>
      </w:r>
      <w:proofErr w:type="spellStart"/>
      <w:r w:rsidRPr="007932D6">
        <w:rPr>
          <w:lang w:val="ru-RU"/>
        </w:rPr>
        <w:t>розробку</w:t>
      </w:r>
      <w:proofErr w:type="spellEnd"/>
      <w:r w:rsidRPr="007932D6">
        <w:rPr>
          <w:lang w:val="ru-RU"/>
        </w:rPr>
        <w:t xml:space="preserve"> ПЗ</w:t>
      </w:r>
      <w:bookmarkEnd w:id="73"/>
      <w:bookmarkEnd w:id="74"/>
    </w:p>
    <w:p w14:paraId="657A5C6F" w14:textId="77777777" w:rsidR="00D05ED5" w:rsidRPr="00413F77" w:rsidRDefault="00D05ED5" w:rsidP="00D05ED5">
      <w:pPr>
        <w:ind w:firstLine="708"/>
        <w:rPr>
          <w:szCs w:val="28"/>
        </w:rPr>
      </w:pPr>
      <w:r w:rsidRPr="00413F77">
        <w:rPr>
          <w:szCs w:val="28"/>
        </w:rPr>
        <w:t>Основна заробітна плата виконавців проєкту вказана у таблиці 5.4. Витрати часу на розробку ПЗ по кожному виконавцю приймаються виходячи з його завантаження за календарним графіком виконання робіт.</w:t>
      </w:r>
    </w:p>
    <w:p w14:paraId="2238EDC9" w14:textId="77777777" w:rsidR="00D05ED5" w:rsidRPr="00413F77" w:rsidRDefault="00D05ED5" w:rsidP="00D05ED5">
      <w:pPr>
        <w:ind w:firstLine="708"/>
        <w:rPr>
          <w:szCs w:val="28"/>
        </w:rPr>
      </w:pPr>
    </w:p>
    <w:p w14:paraId="7D06FB3A" w14:textId="77777777" w:rsidR="00D05ED5" w:rsidRPr="00413F77" w:rsidRDefault="00D05ED5" w:rsidP="00D05ED5">
      <w:pPr>
        <w:pStyle w:val="Tablenumber"/>
      </w:pPr>
      <w:r w:rsidRPr="00413F77">
        <w:t xml:space="preserve">Таблиця 5.4 – </w:t>
      </w:r>
      <w:r w:rsidRPr="00413F77">
        <w:rPr>
          <w:szCs w:val="28"/>
        </w:rPr>
        <w:t>Основна заробітна плата виконавців проекту</w:t>
      </w:r>
    </w:p>
    <w:tbl>
      <w:tblPr>
        <w:tblStyle w:val="af"/>
        <w:tblW w:w="0" w:type="auto"/>
        <w:tblLook w:val="04A0" w:firstRow="1" w:lastRow="0" w:firstColumn="1" w:lastColumn="0" w:noHBand="0" w:noVBand="1"/>
      </w:tblPr>
      <w:tblGrid>
        <w:gridCol w:w="1869"/>
        <w:gridCol w:w="1869"/>
        <w:gridCol w:w="1869"/>
        <w:gridCol w:w="1869"/>
        <w:gridCol w:w="1869"/>
      </w:tblGrid>
      <w:tr w:rsidR="00D05ED5" w:rsidRPr="00413F77" w14:paraId="04DAB7F6" w14:textId="77777777" w:rsidTr="00B87760">
        <w:tc>
          <w:tcPr>
            <w:tcW w:w="1869" w:type="dxa"/>
          </w:tcPr>
          <w:p w14:paraId="0FE0DDA7" w14:textId="77777777" w:rsidR="00D05ED5" w:rsidRPr="00413F77" w:rsidRDefault="00D05ED5" w:rsidP="00B87760">
            <w:pPr>
              <w:spacing w:line="240" w:lineRule="auto"/>
              <w:ind w:firstLine="0"/>
              <w:jc w:val="center"/>
              <w:rPr>
                <w:szCs w:val="28"/>
              </w:rPr>
            </w:pPr>
            <w:r w:rsidRPr="00413F77">
              <w:rPr>
                <w:szCs w:val="28"/>
              </w:rPr>
              <w:t>Посада</w:t>
            </w:r>
          </w:p>
        </w:tc>
        <w:tc>
          <w:tcPr>
            <w:tcW w:w="1869" w:type="dxa"/>
          </w:tcPr>
          <w:p w14:paraId="40A413A1" w14:textId="77777777" w:rsidR="00D05ED5" w:rsidRPr="00413F77" w:rsidRDefault="00D05ED5" w:rsidP="00B87760">
            <w:pPr>
              <w:spacing w:line="240" w:lineRule="auto"/>
              <w:ind w:firstLine="0"/>
              <w:jc w:val="center"/>
              <w:rPr>
                <w:szCs w:val="28"/>
              </w:rPr>
            </w:pPr>
            <w:r w:rsidRPr="00413F77">
              <w:rPr>
                <w:szCs w:val="28"/>
              </w:rPr>
              <w:t>Посадовий оклад, грн</w:t>
            </w:r>
          </w:p>
        </w:tc>
        <w:tc>
          <w:tcPr>
            <w:tcW w:w="1869" w:type="dxa"/>
          </w:tcPr>
          <w:p w14:paraId="7191D7A9" w14:textId="77777777" w:rsidR="00D05ED5" w:rsidRPr="00413F77" w:rsidRDefault="00D05ED5" w:rsidP="00B87760">
            <w:pPr>
              <w:spacing w:line="240" w:lineRule="auto"/>
              <w:ind w:firstLine="0"/>
              <w:jc w:val="center"/>
              <w:rPr>
                <w:szCs w:val="28"/>
              </w:rPr>
            </w:pPr>
            <w:r w:rsidRPr="00413F77">
              <w:rPr>
                <w:szCs w:val="28"/>
              </w:rPr>
              <w:t>Середня денна ставка, грн</w:t>
            </w:r>
          </w:p>
        </w:tc>
        <w:tc>
          <w:tcPr>
            <w:tcW w:w="1869" w:type="dxa"/>
          </w:tcPr>
          <w:p w14:paraId="030B55E0" w14:textId="77777777" w:rsidR="00D05ED5" w:rsidRPr="00413F77" w:rsidRDefault="00D05ED5" w:rsidP="00B87760">
            <w:pPr>
              <w:spacing w:line="240" w:lineRule="auto"/>
              <w:ind w:firstLine="0"/>
              <w:jc w:val="center"/>
              <w:rPr>
                <w:szCs w:val="28"/>
              </w:rPr>
            </w:pPr>
            <w:r w:rsidRPr="00413F77">
              <w:rPr>
                <w:szCs w:val="28"/>
              </w:rPr>
              <w:t>Витрати часу на розробку, людино-дні</w:t>
            </w:r>
          </w:p>
        </w:tc>
        <w:tc>
          <w:tcPr>
            <w:tcW w:w="1869" w:type="dxa"/>
          </w:tcPr>
          <w:p w14:paraId="64EA2001" w14:textId="77777777" w:rsidR="00D05ED5" w:rsidRPr="00413F77" w:rsidRDefault="00D05ED5" w:rsidP="00B87760">
            <w:pPr>
              <w:spacing w:line="240" w:lineRule="auto"/>
              <w:ind w:firstLine="0"/>
              <w:jc w:val="center"/>
              <w:rPr>
                <w:szCs w:val="28"/>
              </w:rPr>
            </w:pPr>
            <w:r w:rsidRPr="00413F77">
              <w:rPr>
                <w:szCs w:val="28"/>
              </w:rPr>
              <w:t>Витрати на основну заробітну плату, грн</w:t>
            </w:r>
          </w:p>
        </w:tc>
      </w:tr>
      <w:tr w:rsidR="00D05ED5" w:rsidRPr="00413F77" w14:paraId="2DAF1A91" w14:textId="77777777" w:rsidTr="00B87760">
        <w:tc>
          <w:tcPr>
            <w:tcW w:w="1869" w:type="dxa"/>
          </w:tcPr>
          <w:p w14:paraId="55D00A91" w14:textId="77777777" w:rsidR="00D05ED5" w:rsidRPr="00413F77" w:rsidRDefault="00D05ED5" w:rsidP="00B87760">
            <w:pPr>
              <w:spacing w:line="240" w:lineRule="auto"/>
              <w:ind w:firstLine="0"/>
              <w:rPr>
                <w:szCs w:val="28"/>
              </w:rPr>
            </w:pPr>
            <w:r w:rsidRPr="00413F77">
              <w:rPr>
                <w:szCs w:val="28"/>
              </w:rPr>
              <w:t>Керівник</w:t>
            </w:r>
          </w:p>
        </w:tc>
        <w:tc>
          <w:tcPr>
            <w:tcW w:w="1869" w:type="dxa"/>
          </w:tcPr>
          <w:p w14:paraId="29325157" w14:textId="77777777" w:rsidR="00D05ED5" w:rsidRPr="00413F77" w:rsidRDefault="00D05ED5" w:rsidP="00B87760">
            <w:pPr>
              <w:spacing w:line="240" w:lineRule="auto"/>
              <w:ind w:firstLine="0"/>
              <w:jc w:val="center"/>
              <w:rPr>
                <w:szCs w:val="28"/>
              </w:rPr>
            </w:pPr>
            <w:r w:rsidRPr="00413F77">
              <w:rPr>
                <w:szCs w:val="28"/>
              </w:rPr>
              <w:t>8500</w:t>
            </w:r>
          </w:p>
        </w:tc>
        <w:tc>
          <w:tcPr>
            <w:tcW w:w="1869" w:type="dxa"/>
          </w:tcPr>
          <w:p w14:paraId="0A674954" w14:textId="77777777" w:rsidR="00D05ED5" w:rsidRPr="00413F77" w:rsidRDefault="00D05ED5" w:rsidP="00B87760">
            <w:pPr>
              <w:spacing w:line="240" w:lineRule="auto"/>
              <w:ind w:firstLine="0"/>
              <w:jc w:val="center"/>
              <w:rPr>
                <w:szCs w:val="28"/>
              </w:rPr>
            </w:pPr>
            <w:r w:rsidRPr="00413F77">
              <w:rPr>
                <w:szCs w:val="28"/>
              </w:rPr>
              <w:t>8500/21 = 405</w:t>
            </w:r>
          </w:p>
        </w:tc>
        <w:tc>
          <w:tcPr>
            <w:tcW w:w="1869" w:type="dxa"/>
          </w:tcPr>
          <w:p w14:paraId="3774E35F" w14:textId="77777777" w:rsidR="00D05ED5" w:rsidRPr="00413F77" w:rsidRDefault="00D05ED5" w:rsidP="00B87760">
            <w:pPr>
              <w:spacing w:line="240" w:lineRule="auto"/>
              <w:ind w:firstLine="0"/>
              <w:jc w:val="center"/>
              <w:rPr>
                <w:szCs w:val="28"/>
              </w:rPr>
            </w:pPr>
            <w:r w:rsidRPr="00413F77">
              <w:rPr>
                <w:szCs w:val="28"/>
              </w:rPr>
              <w:t>5,4</w:t>
            </w:r>
          </w:p>
        </w:tc>
        <w:tc>
          <w:tcPr>
            <w:tcW w:w="1869" w:type="dxa"/>
          </w:tcPr>
          <w:p w14:paraId="1A4394C5" w14:textId="77777777" w:rsidR="00D05ED5" w:rsidRPr="00413F77" w:rsidRDefault="00D05ED5" w:rsidP="00B87760">
            <w:pPr>
              <w:spacing w:line="240" w:lineRule="auto"/>
              <w:ind w:firstLine="0"/>
              <w:jc w:val="center"/>
              <w:rPr>
                <w:szCs w:val="28"/>
              </w:rPr>
            </w:pPr>
            <w:r w:rsidRPr="00413F77">
              <w:rPr>
                <w:szCs w:val="28"/>
              </w:rPr>
              <w:t>2187</w:t>
            </w:r>
          </w:p>
        </w:tc>
      </w:tr>
      <w:tr w:rsidR="00D05ED5" w:rsidRPr="00413F77" w14:paraId="78296B2C" w14:textId="77777777" w:rsidTr="00B87760">
        <w:tc>
          <w:tcPr>
            <w:tcW w:w="1869" w:type="dxa"/>
          </w:tcPr>
          <w:p w14:paraId="319AEDB7" w14:textId="77777777" w:rsidR="00D05ED5" w:rsidRPr="00413F77" w:rsidRDefault="00D05ED5" w:rsidP="00B87760">
            <w:pPr>
              <w:spacing w:line="240" w:lineRule="auto"/>
              <w:ind w:firstLine="0"/>
              <w:rPr>
                <w:szCs w:val="28"/>
              </w:rPr>
            </w:pPr>
            <w:r w:rsidRPr="00413F77">
              <w:rPr>
                <w:szCs w:val="28"/>
              </w:rPr>
              <w:t>Програміст</w:t>
            </w:r>
          </w:p>
        </w:tc>
        <w:tc>
          <w:tcPr>
            <w:tcW w:w="1869" w:type="dxa"/>
          </w:tcPr>
          <w:p w14:paraId="1F9E526F" w14:textId="77777777" w:rsidR="00D05ED5" w:rsidRPr="00413F77" w:rsidRDefault="00D05ED5" w:rsidP="00B87760">
            <w:pPr>
              <w:spacing w:line="240" w:lineRule="auto"/>
              <w:ind w:firstLine="0"/>
              <w:jc w:val="center"/>
              <w:rPr>
                <w:szCs w:val="28"/>
              </w:rPr>
            </w:pPr>
            <w:r w:rsidRPr="00413F77">
              <w:rPr>
                <w:szCs w:val="28"/>
              </w:rPr>
              <w:t>1950</w:t>
            </w:r>
          </w:p>
        </w:tc>
        <w:tc>
          <w:tcPr>
            <w:tcW w:w="1869" w:type="dxa"/>
          </w:tcPr>
          <w:p w14:paraId="17CD34B5" w14:textId="77777777" w:rsidR="00D05ED5" w:rsidRPr="00413F77" w:rsidRDefault="00D05ED5" w:rsidP="00B87760">
            <w:pPr>
              <w:spacing w:line="240" w:lineRule="auto"/>
              <w:ind w:firstLine="0"/>
              <w:jc w:val="center"/>
              <w:rPr>
                <w:szCs w:val="28"/>
              </w:rPr>
            </w:pPr>
            <w:r w:rsidRPr="00413F77">
              <w:rPr>
                <w:szCs w:val="28"/>
              </w:rPr>
              <w:t>1950/21 = 93</w:t>
            </w:r>
          </w:p>
        </w:tc>
        <w:tc>
          <w:tcPr>
            <w:tcW w:w="1869" w:type="dxa"/>
          </w:tcPr>
          <w:p w14:paraId="366BC910" w14:textId="77777777" w:rsidR="00D05ED5" w:rsidRPr="00413F77" w:rsidRDefault="00D05ED5" w:rsidP="00B87760">
            <w:pPr>
              <w:spacing w:line="240" w:lineRule="auto"/>
              <w:ind w:firstLine="0"/>
              <w:jc w:val="center"/>
              <w:rPr>
                <w:szCs w:val="28"/>
              </w:rPr>
            </w:pPr>
            <w:r w:rsidRPr="00413F77">
              <w:rPr>
                <w:szCs w:val="28"/>
              </w:rPr>
              <w:t>100</w:t>
            </w:r>
          </w:p>
        </w:tc>
        <w:tc>
          <w:tcPr>
            <w:tcW w:w="1869" w:type="dxa"/>
          </w:tcPr>
          <w:p w14:paraId="600D4553" w14:textId="77777777" w:rsidR="00D05ED5" w:rsidRPr="00413F77" w:rsidRDefault="00D05ED5" w:rsidP="00B87760">
            <w:pPr>
              <w:spacing w:line="240" w:lineRule="auto"/>
              <w:ind w:firstLine="0"/>
              <w:jc w:val="center"/>
              <w:rPr>
                <w:szCs w:val="28"/>
              </w:rPr>
            </w:pPr>
            <w:r w:rsidRPr="00413F77">
              <w:rPr>
                <w:szCs w:val="28"/>
              </w:rPr>
              <w:t>9300</w:t>
            </w:r>
          </w:p>
        </w:tc>
      </w:tr>
      <w:tr w:rsidR="00D05ED5" w:rsidRPr="00413F77" w14:paraId="2DD5DE1A" w14:textId="77777777" w:rsidTr="00B87760">
        <w:tc>
          <w:tcPr>
            <w:tcW w:w="7476" w:type="dxa"/>
            <w:gridSpan w:val="4"/>
          </w:tcPr>
          <w:p w14:paraId="68017802" w14:textId="77777777" w:rsidR="00D05ED5" w:rsidRPr="00413F77" w:rsidRDefault="00D05ED5" w:rsidP="00B87760">
            <w:pPr>
              <w:spacing w:line="240" w:lineRule="auto"/>
              <w:ind w:firstLine="0"/>
              <w:rPr>
                <w:szCs w:val="28"/>
              </w:rPr>
            </w:pPr>
            <w:r w:rsidRPr="00413F77">
              <w:rPr>
                <w:szCs w:val="28"/>
              </w:rPr>
              <w:t>Усього</w:t>
            </w:r>
          </w:p>
        </w:tc>
        <w:tc>
          <w:tcPr>
            <w:tcW w:w="1869" w:type="dxa"/>
          </w:tcPr>
          <w:p w14:paraId="1B65DCD7" w14:textId="77777777" w:rsidR="00D05ED5" w:rsidRPr="00413F77" w:rsidRDefault="00D05ED5" w:rsidP="00B87760">
            <w:pPr>
              <w:spacing w:line="240" w:lineRule="auto"/>
              <w:ind w:firstLine="0"/>
              <w:jc w:val="center"/>
              <w:rPr>
                <w:szCs w:val="28"/>
              </w:rPr>
            </w:pPr>
            <w:r w:rsidRPr="00413F77">
              <w:rPr>
                <w:szCs w:val="28"/>
              </w:rPr>
              <w:t>11487</w:t>
            </w:r>
          </w:p>
        </w:tc>
      </w:tr>
    </w:tbl>
    <w:p w14:paraId="00B6558E" w14:textId="77777777" w:rsidR="00D05ED5" w:rsidRPr="00413F77" w:rsidRDefault="00D05ED5" w:rsidP="00D05ED5">
      <w:pPr>
        <w:ind w:firstLine="708"/>
        <w:rPr>
          <w:szCs w:val="28"/>
        </w:rPr>
      </w:pPr>
    </w:p>
    <w:p w14:paraId="6DFCCE59" w14:textId="77777777" w:rsidR="00D05ED5" w:rsidRPr="00413F77" w:rsidRDefault="00D05ED5" w:rsidP="00D05ED5">
      <w:pPr>
        <w:ind w:firstLine="708"/>
        <w:rPr>
          <w:szCs w:val="28"/>
        </w:rPr>
      </w:pPr>
      <w:r w:rsidRPr="00413F77">
        <w:rPr>
          <w:szCs w:val="28"/>
        </w:rPr>
        <w:t xml:space="preserve">Здійснено розрахунки використання машинного часу,  необхідного для розробки ПЗ. Вартість однієї години машинного часу 5 грн/год, а за коефіцієнт </w:t>
      </w:r>
      <w:proofErr w:type="spellStart"/>
      <w:r w:rsidRPr="00413F77">
        <w:rPr>
          <w:szCs w:val="28"/>
        </w:rPr>
        <w:t>мультипрограмності</w:t>
      </w:r>
      <w:proofErr w:type="spellEnd"/>
      <w:r w:rsidRPr="00413F77">
        <w:rPr>
          <w:szCs w:val="28"/>
        </w:rPr>
        <w:t xml:space="preserve"> взято 1.</w:t>
      </w:r>
    </w:p>
    <w:p w14:paraId="16851B28" w14:textId="77777777" w:rsidR="00D05ED5" w:rsidRPr="00413F77" w:rsidRDefault="00D05ED5" w:rsidP="00D05ED5">
      <w:pPr>
        <w:ind w:firstLine="708"/>
        <w:rPr>
          <w:szCs w:val="28"/>
        </w:rPr>
      </w:pPr>
    </w:p>
    <w:p w14:paraId="0B6F7F10" w14:textId="77777777" w:rsidR="00D05ED5" w:rsidRPr="00413F77" w:rsidRDefault="00D05ED5" w:rsidP="00D05ED5">
      <w:pPr>
        <w:ind w:firstLine="708"/>
        <w:rPr>
          <w:szCs w:val="28"/>
        </w:rPr>
      </w:pPr>
      <m:oMath>
        <m:r>
          <w:rPr>
            <w:rFonts w:ascii="Cambria Math" w:hAnsi="Cambria Math"/>
            <w:szCs w:val="28"/>
          </w:rPr>
          <m:t>Машинний час ком</m:t>
        </m:r>
        <m:sSup>
          <m:sSupPr>
            <m:ctrlPr>
              <w:rPr>
                <w:rFonts w:ascii="Cambria Math" w:hAnsi="Cambria Math"/>
                <w:i/>
                <w:szCs w:val="28"/>
              </w:rPr>
            </m:ctrlPr>
          </m:sSupPr>
          <m:e>
            <m:r>
              <w:rPr>
                <w:rFonts w:ascii="Cambria Math" w:hAnsi="Cambria Math"/>
                <w:szCs w:val="28"/>
              </w:rPr>
              <m:t>п</m:t>
            </m:r>
          </m:e>
          <m:sup>
            <m:r>
              <w:rPr>
                <w:rFonts w:ascii="Cambria Math" w:hAnsi="Cambria Math"/>
                <w:szCs w:val="28"/>
              </w:rPr>
              <m:t>'</m:t>
            </m:r>
          </m:sup>
        </m:sSup>
        <m:r>
          <w:rPr>
            <w:rFonts w:ascii="Cambria Math" w:hAnsi="Cambria Math"/>
            <w:szCs w:val="28"/>
          </w:rPr>
          <m:t>ютера=100*8=800</m:t>
        </m:r>
      </m:oMath>
      <w:r w:rsidRPr="00413F77">
        <w:rPr>
          <w:szCs w:val="28"/>
        </w:rPr>
        <w:t>;</w:t>
      </w:r>
    </w:p>
    <w:p w14:paraId="4F6A3EC3" w14:textId="77777777" w:rsidR="00D05ED5" w:rsidRPr="00413F77" w:rsidRDefault="00D05ED5" w:rsidP="00D05ED5">
      <w:pPr>
        <w:ind w:firstLine="708"/>
        <w:rPr>
          <w:szCs w:val="28"/>
        </w:rPr>
      </w:pPr>
      <m:oMath>
        <m:r>
          <m:rPr>
            <m:sty m:val="p"/>
          </m:rPr>
          <w:rPr>
            <w:rFonts w:ascii="Cambria Math" w:hAnsi="Cambria Math"/>
            <w:szCs w:val="28"/>
          </w:rPr>
          <m:t>Використання машинного часу</m:t>
        </m:r>
        <m:r>
          <w:rPr>
            <w:rFonts w:ascii="Cambria Math" w:hAnsi="Cambria Math"/>
            <w:szCs w:val="28"/>
          </w:rPr>
          <m:t>=800*5*1=4000 грн</m:t>
        </m:r>
      </m:oMath>
      <w:r w:rsidRPr="00413F77">
        <w:rPr>
          <w:szCs w:val="28"/>
        </w:rPr>
        <w:t>.</w:t>
      </w:r>
    </w:p>
    <w:p w14:paraId="39F6904A" w14:textId="77777777" w:rsidR="00D05ED5" w:rsidRPr="00413F77" w:rsidRDefault="00D05ED5" w:rsidP="00D05ED5">
      <w:pPr>
        <w:ind w:firstLine="708"/>
        <w:rPr>
          <w:szCs w:val="28"/>
        </w:rPr>
      </w:pPr>
    </w:p>
    <w:p w14:paraId="430A2B5E" w14:textId="77777777" w:rsidR="00D05ED5" w:rsidRPr="00413F77" w:rsidRDefault="00D05ED5" w:rsidP="00D05ED5">
      <w:pPr>
        <w:ind w:firstLine="708"/>
        <w:rPr>
          <w:szCs w:val="28"/>
        </w:rPr>
      </w:pPr>
      <w:r w:rsidRPr="00413F77">
        <w:rPr>
          <w:szCs w:val="28"/>
        </w:rPr>
        <w:t>Витрати на матеріали наведені в таблиці 5.5.</w:t>
      </w:r>
    </w:p>
    <w:p w14:paraId="782E8FBC" w14:textId="77777777" w:rsidR="00D05ED5" w:rsidRPr="00413F77" w:rsidRDefault="00D05ED5" w:rsidP="00D05ED5">
      <w:pPr>
        <w:ind w:firstLine="708"/>
        <w:rPr>
          <w:szCs w:val="28"/>
        </w:rPr>
      </w:pPr>
    </w:p>
    <w:p w14:paraId="2D4D104A" w14:textId="77777777" w:rsidR="00D05ED5" w:rsidRPr="00413F77" w:rsidRDefault="00D05ED5" w:rsidP="00D05ED5">
      <w:pPr>
        <w:pStyle w:val="Tablenumber"/>
      </w:pPr>
      <w:r w:rsidRPr="00413F77">
        <w:t xml:space="preserve">Таблиця 5.5 – </w:t>
      </w:r>
      <w:r w:rsidRPr="00413F77">
        <w:rPr>
          <w:szCs w:val="28"/>
        </w:rPr>
        <w:t>Витрати на матеріали</w:t>
      </w:r>
    </w:p>
    <w:tbl>
      <w:tblPr>
        <w:tblStyle w:val="af"/>
        <w:tblW w:w="0" w:type="auto"/>
        <w:tblLook w:val="04A0" w:firstRow="1" w:lastRow="0" w:firstColumn="1" w:lastColumn="0" w:noHBand="0" w:noVBand="1"/>
      </w:tblPr>
      <w:tblGrid>
        <w:gridCol w:w="2405"/>
        <w:gridCol w:w="1843"/>
        <w:gridCol w:w="1843"/>
        <w:gridCol w:w="1701"/>
        <w:gridCol w:w="1553"/>
      </w:tblGrid>
      <w:tr w:rsidR="00D05ED5" w:rsidRPr="00413F77" w14:paraId="6E1405A9" w14:textId="77777777" w:rsidTr="00B87760">
        <w:tc>
          <w:tcPr>
            <w:tcW w:w="2405" w:type="dxa"/>
          </w:tcPr>
          <w:p w14:paraId="0076BD6E" w14:textId="77777777" w:rsidR="00D05ED5" w:rsidRPr="00413F77" w:rsidRDefault="00D05ED5" w:rsidP="00B87760">
            <w:pPr>
              <w:spacing w:line="240" w:lineRule="auto"/>
              <w:ind w:firstLine="0"/>
              <w:jc w:val="center"/>
              <w:rPr>
                <w:szCs w:val="28"/>
              </w:rPr>
            </w:pPr>
            <w:r w:rsidRPr="00413F77">
              <w:rPr>
                <w:szCs w:val="28"/>
              </w:rPr>
              <w:t>Матеріали</w:t>
            </w:r>
          </w:p>
        </w:tc>
        <w:tc>
          <w:tcPr>
            <w:tcW w:w="1843" w:type="dxa"/>
          </w:tcPr>
          <w:p w14:paraId="664DD091" w14:textId="77777777" w:rsidR="00D05ED5" w:rsidRPr="00413F77" w:rsidRDefault="00D05ED5" w:rsidP="00B87760">
            <w:pPr>
              <w:spacing w:line="240" w:lineRule="auto"/>
              <w:ind w:firstLine="0"/>
              <w:jc w:val="center"/>
              <w:rPr>
                <w:szCs w:val="28"/>
              </w:rPr>
            </w:pPr>
            <w:r w:rsidRPr="00413F77">
              <w:rPr>
                <w:szCs w:val="28"/>
              </w:rPr>
              <w:t>Од. вимірювання</w:t>
            </w:r>
          </w:p>
        </w:tc>
        <w:tc>
          <w:tcPr>
            <w:tcW w:w="1843" w:type="dxa"/>
          </w:tcPr>
          <w:p w14:paraId="52473FF0" w14:textId="77777777" w:rsidR="00D05ED5" w:rsidRPr="00413F77" w:rsidRDefault="00D05ED5" w:rsidP="00B87760">
            <w:pPr>
              <w:spacing w:line="240" w:lineRule="auto"/>
              <w:ind w:firstLine="0"/>
              <w:jc w:val="center"/>
              <w:rPr>
                <w:szCs w:val="28"/>
              </w:rPr>
            </w:pPr>
            <w:r w:rsidRPr="00413F77">
              <w:rPr>
                <w:szCs w:val="28"/>
              </w:rPr>
              <w:t>Необхідна кількість</w:t>
            </w:r>
          </w:p>
        </w:tc>
        <w:tc>
          <w:tcPr>
            <w:tcW w:w="1701" w:type="dxa"/>
          </w:tcPr>
          <w:p w14:paraId="126CC9C2" w14:textId="77777777" w:rsidR="00D05ED5" w:rsidRPr="00413F77" w:rsidRDefault="00D05ED5" w:rsidP="00B87760">
            <w:pPr>
              <w:spacing w:line="240" w:lineRule="auto"/>
              <w:ind w:firstLine="0"/>
              <w:jc w:val="center"/>
              <w:rPr>
                <w:szCs w:val="28"/>
              </w:rPr>
            </w:pPr>
            <w:r w:rsidRPr="00413F77">
              <w:rPr>
                <w:szCs w:val="28"/>
              </w:rPr>
              <w:t>Ціна за од., грн</w:t>
            </w:r>
          </w:p>
        </w:tc>
        <w:tc>
          <w:tcPr>
            <w:tcW w:w="1553" w:type="dxa"/>
          </w:tcPr>
          <w:p w14:paraId="7284DCB5" w14:textId="77777777" w:rsidR="00D05ED5" w:rsidRPr="00413F77" w:rsidRDefault="00D05ED5" w:rsidP="00B87760">
            <w:pPr>
              <w:spacing w:line="240" w:lineRule="auto"/>
              <w:ind w:firstLine="0"/>
              <w:jc w:val="center"/>
              <w:rPr>
                <w:szCs w:val="28"/>
              </w:rPr>
            </w:pPr>
            <w:r w:rsidRPr="00413F77">
              <w:rPr>
                <w:szCs w:val="28"/>
              </w:rPr>
              <w:t>Сума, грн</w:t>
            </w:r>
          </w:p>
        </w:tc>
      </w:tr>
      <w:tr w:rsidR="00D05ED5" w:rsidRPr="00413F77" w14:paraId="1400507A" w14:textId="77777777" w:rsidTr="00B87760">
        <w:tc>
          <w:tcPr>
            <w:tcW w:w="2405" w:type="dxa"/>
          </w:tcPr>
          <w:p w14:paraId="112A129E" w14:textId="77777777" w:rsidR="00D05ED5" w:rsidRPr="00413F77" w:rsidRDefault="00D05ED5" w:rsidP="00B87760">
            <w:pPr>
              <w:spacing w:line="240" w:lineRule="auto"/>
              <w:ind w:firstLine="0"/>
              <w:jc w:val="left"/>
              <w:rPr>
                <w:szCs w:val="28"/>
              </w:rPr>
            </w:pPr>
            <w:r w:rsidRPr="00413F77">
              <w:rPr>
                <w:szCs w:val="28"/>
              </w:rPr>
              <w:t>Зошит загальний</w:t>
            </w:r>
          </w:p>
        </w:tc>
        <w:tc>
          <w:tcPr>
            <w:tcW w:w="1843" w:type="dxa"/>
          </w:tcPr>
          <w:p w14:paraId="1618F25F" w14:textId="77777777" w:rsidR="00D05ED5" w:rsidRPr="00413F77" w:rsidRDefault="00D05ED5" w:rsidP="00B87760">
            <w:pPr>
              <w:spacing w:line="240" w:lineRule="auto"/>
              <w:ind w:firstLine="0"/>
              <w:jc w:val="center"/>
              <w:rPr>
                <w:szCs w:val="28"/>
              </w:rPr>
            </w:pPr>
            <w:r w:rsidRPr="00413F77">
              <w:rPr>
                <w:szCs w:val="28"/>
              </w:rPr>
              <w:t>Шт.</w:t>
            </w:r>
          </w:p>
        </w:tc>
        <w:tc>
          <w:tcPr>
            <w:tcW w:w="1843" w:type="dxa"/>
          </w:tcPr>
          <w:p w14:paraId="5616D81D" w14:textId="77777777" w:rsidR="00D05ED5" w:rsidRPr="00413F77" w:rsidRDefault="00D05ED5" w:rsidP="00B87760">
            <w:pPr>
              <w:spacing w:line="240" w:lineRule="auto"/>
              <w:ind w:firstLine="0"/>
              <w:jc w:val="center"/>
              <w:rPr>
                <w:szCs w:val="28"/>
              </w:rPr>
            </w:pPr>
            <w:r w:rsidRPr="00413F77">
              <w:rPr>
                <w:szCs w:val="28"/>
              </w:rPr>
              <w:t>1</w:t>
            </w:r>
          </w:p>
        </w:tc>
        <w:tc>
          <w:tcPr>
            <w:tcW w:w="1701" w:type="dxa"/>
          </w:tcPr>
          <w:p w14:paraId="456DB3D1" w14:textId="77777777" w:rsidR="00D05ED5" w:rsidRPr="00413F77" w:rsidRDefault="00D05ED5" w:rsidP="00B87760">
            <w:pPr>
              <w:spacing w:line="240" w:lineRule="auto"/>
              <w:ind w:firstLine="0"/>
              <w:jc w:val="center"/>
              <w:rPr>
                <w:szCs w:val="28"/>
              </w:rPr>
            </w:pPr>
            <w:r w:rsidRPr="00413F77">
              <w:rPr>
                <w:szCs w:val="28"/>
              </w:rPr>
              <w:t>50</w:t>
            </w:r>
          </w:p>
        </w:tc>
        <w:tc>
          <w:tcPr>
            <w:tcW w:w="1553" w:type="dxa"/>
          </w:tcPr>
          <w:p w14:paraId="1C982641" w14:textId="77777777" w:rsidR="00D05ED5" w:rsidRPr="00413F77" w:rsidRDefault="00D05ED5" w:rsidP="00B87760">
            <w:pPr>
              <w:spacing w:line="240" w:lineRule="auto"/>
              <w:ind w:firstLine="0"/>
              <w:jc w:val="center"/>
              <w:rPr>
                <w:szCs w:val="28"/>
              </w:rPr>
            </w:pPr>
            <w:r w:rsidRPr="00413F77">
              <w:rPr>
                <w:szCs w:val="28"/>
              </w:rPr>
              <w:t>50</w:t>
            </w:r>
          </w:p>
        </w:tc>
      </w:tr>
      <w:tr w:rsidR="00D05ED5" w:rsidRPr="00413F77" w14:paraId="7C295586" w14:textId="77777777" w:rsidTr="00B87760">
        <w:tc>
          <w:tcPr>
            <w:tcW w:w="2405" w:type="dxa"/>
          </w:tcPr>
          <w:p w14:paraId="6B1C0905" w14:textId="77777777" w:rsidR="00D05ED5" w:rsidRPr="00413F77" w:rsidRDefault="00D05ED5" w:rsidP="00B87760">
            <w:pPr>
              <w:spacing w:line="240" w:lineRule="auto"/>
              <w:ind w:firstLine="0"/>
              <w:jc w:val="left"/>
              <w:rPr>
                <w:szCs w:val="28"/>
              </w:rPr>
            </w:pPr>
            <w:r w:rsidRPr="00413F77">
              <w:rPr>
                <w:szCs w:val="28"/>
              </w:rPr>
              <w:t>Папір офісний</w:t>
            </w:r>
          </w:p>
        </w:tc>
        <w:tc>
          <w:tcPr>
            <w:tcW w:w="1843" w:type="dxa"/>
          </w:tcPr>
          <w:p w14:paraId="2D930791" w14:textId="77777777" w:rsidR="00D05ED5" w:rsidRPr="00413F77" w:rsidRDefault="00D05ED5" w:rsidP="00B87760">
            <w:pPr>
              <w:spacing w:line="240" w:lineRule="auto"/>
              <w:ind w:firstLine="0"/>
              <w:jc w:val="center"/>
              <w:rPr>
                <w:szCs w:val="28"/>
              </w:rPr>
            </w:pPr>
            <w:r w:rsidRPr="00413F77">
              <w:rPr>
                <w:szCs w:val="28"/>
              </w:rPr>
              <w:t>Пачка</w:t>
            </w:r>
          </w:p>
        </w:tc>
        <w:tc>
          <w:tcPr>
            <w:tcW w:w="1843" w:type="dxa"/>
          </w:tcPr>
          <w:p w14:paraId="7C961E2A" w14:textId="77777777" w:rsidR="00D05ED5" w:rsidRPr="00413F77" w:rsidRDefault="00D05ED5" w:rsidP="00B87760">
            <w:pPr>
              <w:spacing w:line="240" w:lineRule="auto"/>
              <w:ind w:firstLine="0"/>
              <w:jc w:val="center"/>
              <w:rPr>
                <w:szCs w:val="28"/>
              </w:rPr>
            </w:pPr>
            <w:r w:rsidRPr="00413F77">
              <w:rPr>
                <w:szCs w:val="28"/>
              </w:rPr>
              <w:t>1</w:t>
            </w:r>
          </w:p>
        </w:tc>
        <w:tc>
          <w:tcPr>
            <w:tcW w:w="1701" w:type="dxa"/>
          </w:tcPr>
          <w:p w14:paraId="26101EF4" w14:textId="77777777" w:rsidR="00D05ED5" w:rsidRPr="00413F77" w:rsidRDefault="00D05ED5" w:rsidP="00B87760">
            <w:pPr>
              <w:spacing w:line="240" w:lineRule="auto"/>
              <w:ind w:firstLine="0"/>
              <w:jc w:val="center"/>
              <w:rPr>
                <w:szCs w:val="28"/>
              </w:rPr>
            </w:pPr>
            <w:r w:rsidRPr="00413F77">
              <w:rPr>
                <w:szCs w:val="28"/>
              </w:rPr>
              <w:t>100</w:t>
            </w:r>
          </w:p>
        </w:tc>
        <w:tc>
          <w:tcPr>
            <w:tcW w:w="1553" w:type="dxa"/>
          </w:tcPr>
          <w:p w14:paraId="53804D7B" w14:textId="77777777" w:rsidR="00D05ED5" w:rsidRPr="00413F77" w:rsidRDefault="00D05ED5" w:rsidP="00B87760">
            <w:pPr>
              <w:spacing w:line="240" w:lineRule="auto"/>
              <w:ind w:firstLine="0"/>
              <w:jc w:val="center"/>
              <w:rPr>
                <w:szCs w:val="28"/>
              </w:rPr>
            </w:pPr>
            <w:r w:rsidRPr="00413F77">
              <w:rPr>
                <w:szCs w:val="28"/>
              </w:rPr>
              <w:t>100</w:t>
            </w:r>
          </w:p>
        </w:tc>
      </w:tr>
      <w:tr w:rsidR="00D05ED5" w:rsidRPr="00413F77" w14:paraId="08FA8F18" w14:textId="77777777" w:rsidTr="00B87760">
        <w:tc>
          <w:tcPr>
            <w:tcW w:w="2405" w:type="dxa"/>
          </w:tcPr>
          <w:p w14:paraId="58C300D2" w14:textId="77777777" w:rsidR="00D05ED5" w:rsidRPr="00413F77" w:rsidRDefault="00D05ED5" w:rsidP="00B87760">
            <w:pPr>
              <w:spacing w:line="240" w:lineRule="auto"/>
              <w:ind w:firstLine="0"/>
              <w:jc w:val="left"/>
              <w:rPr>
                <w:szCs w:val="28"/>
              </w:rPr>
            </w:pPr>
            <w:r w:rsidRPr="00413F77">
              <w:rPr>
                <w:szCs w:val="28"/>
              </w:rPr>
              <w:t>Тонер принтера</w:t>
            </w:r>
          </w:p>
        </w:tc>
        <w:tc>
          <w:tcPr>
            <w:tcW w:w="1843" w:type="dxa"/>
          </w:tcPr>
          <w:p w14:paraId="4C035DF7" w14:textId="77777777" w:rsidR="00D05ED5" w:rsidRPr="00413F77" w:rsidRDefault="00D05ED5" w:rsidP="00B87760">
            <w:pPr>
              <w:spacing w:line="240" w:lineRule="auto"/>
              <w:ind w:firstLine="0"/>
              <w:jc w:val="center"/>
              <w:rPr>
                <w:szCs w:val="28"/>
              </w:rPr>
            </w:pPr>
            <w:r w:rsidRPr="00413F77">
              <w:rPr>
                <w:szCs w:val="28"/>
              </w:rPr>
              <w:t>Шт.</w:t>
            </w:r>
          </w:p>
        </w:tc>
        <w:tc>
          <w:tcPr>
            <w:tcW w:w="1843" w:type="dxa"/>
          </w:tcPr>
          <w:p w14:paraId="3838B93A" w14:textId="77777777" w:rsidR="00D05ED5" w:rsidRPr="00413F77" w:rsidRDefault="00D05ED5" w:rsidP="00B87760">
            <w:pPr>
              <w:spacing w:line="240" w:lineRule="auto"/>
              <w:ind w:firstLine="0"/>
              <w:jc w:val="center"/>
              <w:rPr>
                <w:szCs w:val="28"/>
              </w:rPr>
            </w:pPr>
            <w:r w:rsidRPr="00413F77">
              <w:rPr>
                <w:szCs w:val="28"/>
              </w:rPr>
              <w:t>1</w:t>
            </w:r>
          </w:p>
        </w:tc>
        <w:tc>
          <w:tcPr>
            <w:tcW w:w="1701" w:type="dxa"/>
          </w:tcPr>
          <w:p w14:paraId="7326C082" w14:textId="77777777" w:rsidR="00D05ED5" w:rsidRPr="00413F77" w:rsidRDefault="00D05ED5" w:rsidP="00B87760">
            <w:pPr>
              <w:spacing w:line="240" w:lineRule="auto"/>
              <w:ind w:firstLine="0"/>
              <w:jc w:val="center"/>
              <w:rPr>
                <w:szCs w:val="28"/>
              </w:rPr>
            </w:pPr>
            <w:r w:rsidRPr="00413F77">
              <w:rPr>
                <w:szCs w:val="28"/>
              </w:rPr>
              <w:t>200</w:t>
            </w:r>
          </w:p>
        </w:tc>
        <w:tc>
          <w:tcPr>
            <w:tcW w:w="1553" w:type="dxa"/>
          </w:tcPr>
          <w:p w14:paraId="30B41E48" w14:textId="77777777" w:rsidR="00D05ED5" w:rsidRPr="00413F77" w:rsidRDefault="00D05ED5" w:rsidP="00B87760">
            <w:pPr>
              <w:spacing w:line="240" w:lineRule="auto"/>
              <w:ind w:firstLine="0"/>
              <w:jc w:val="center"/>
              <w:rPr>
                <w:szCs w:val="28"/>
              </w:rPr>
            </w:pPr>
            <w:r w:rsidRPr="00413F77">
              <w:rPr>
                <w:szCs w:val="28"/>
              </w:rPr>
              <w:t>200</w:t>
            </w:r>
          </w:p>
        </w:tc>
      </w:tr>
      <w:tr w:rsidR="00D05ED5" w:rsidRPr="00413F77" w14:paraId="5053735E" w14:textId="77777777" w:rsidTr="00B87760">
        <w:tc>
          <w:tcPr>
            <w:tcW w:w="7792" w:type="dxa"/>
            <w:gridSpan w:val="4"/>
          </w:tcPr>
          <w:p w14:paraId="0F504485" w14:textId="77777777" w:rsidR="00D05ED5" w:rsidRPr="00413F77" w:rsidRDefault="00D05ED5" w:rsidP="00B87760">
            <w:pPr>
              <w:spacing w:line="240" w:lineRule="auto"/>
              <w:ind w:firstLine="0"/>
              <w:jc w:val="left"/>
              <w:rPr>
                <w:szCs w:val="28"/>
              </w:rPr>
            </w:pPr>
            <w:r w:rsidRPr="00413F77">
              <w:rPr>
                <w:szCs w:val="28"/>
              </w:rPr>
              <w:t>Усього</w:t>
            </w:r>
          </w:p>
        </w:tc>
        <w:tc>
          <w:tcPr>
            <w:tcW w:w="1553" w:type="dxa"/>
          </w:tcPr>
          <w:p w14:paraId="156149A8" w14:textId="77777777" w:rsidR="00D05ED5" w:rsidRPr="00413F77" w:rsidRDefault="00D05ED5" w:rsidP="00B87760">
            <w:pPr>
              <w:spacing w:line="240" w:lineRule="auto"/>
              <w:ind w:firstLine="0"/>
              <w:jc w:val="center"/>
              <w:rPr>
                <w:szCs w:val="28"/>
              </w:rPr>
            </w:pPr>
            <w:r w:rsidRPr="00413F77">
              <w:rPr>
                <w:szCs w:val="28"/>
              </w:rPr>
              <w:t>350</w:t>
            </w:r>
          </w:p>
        </w:tc>
      </w:tr>
    </w:tbl>
    <w:p w14:paraId="2C7DC5FA" w14:textId="77777777" w:rsidR="00D05ED5" w:rsidRPr="00413F77" w:rsidRDefault="00D05ED5" w:rsidP="00D05ED5">
      <w:pPr>
        <w:ind w:firstLine="708"/>
        <w:rPr>
          <w:szCs w:val="28"/>
        </w:rPr>
      </w:pPr>
    </w:p>
    <w:p w14:paraId="7020BFB7" w14:textId="77777777" w:rsidR="00D05ED5" w:rsidRPr="00413F77" w:rsidRDefault="00D05ED5" w:rsidP="00D05ED5">
      <w:pPr>
        <w:ind w:firstLine="708"/>
        <w:rPr>
          <w:szCs w:val="28"/>
        </w:rPr>
      </w:pPr>
      <w:r w:rsidRPr="00413F77">
        <w:rPr>
          <w:szCs w:val="28"/>
        </w:rPr>
        <w:t>Отже, капітальні вкладення проєкту дорівнюють:</w:t>
      </w:r>
    </w:p>
    <w:p w14:paraId="3367BCA7" w14:textId="77777777" w:rsidR="00D05ED5" w:rsidRPr="00413F77" w:rsidRDefault="00D05ED5" w:rsidP="00D05ED5">
      <w:pPr>
        <w:ind w:firstLine="708"/>
        <w:rPr>
          <w:szCs w:val="28"/>
        </w:rPr>
      </w:pPr>
    </w:p>
    <w:p w14:paraId="2DBD1F2C" w14:textId="77777777" w:rsidR="00D05ED5" w:rsidRPr="00413F77" w:rsidRDefault="00D05ED5" w:rsidP="00D05ED5">
      <w:pPr>
        <w:ind w:right="-93" w:firstLine="0"/>
        <w:jc w:val="center"/>
        <w:rPr>
          <w:szCs w:val="28"/>
        </w:rPr>
      </w:pPr>
      <m:oMath>
        <m:r>
          <w:rPr>
            <w:rFonts w:ascii="Cambria Math" w:hAnsi="Cambria Math"/>
            <w:szCs w:val="28"/>
          </w:rPr>
          <m:t>Капітальні вкладення =1,5*1,22+0,6+11487+350+4000= 15839 грн</m:t>
        </m:r>
      </m:oMath>
      <w:r w:rsidRPr="00413F77">
        <w:rPr>
          <w:szCs w:val="28"/>
        </w:rPr>
        <w:t>.</w:t>
      </w:r>
    </w:p>
    <w:p w14:paraId="4B619FEB" w14:textId="77777777" w:rsidR="00D05ED5" w:rsidRPr="00413F77" w:rsidRDefault="00D05ED5" w:rsidP="00D05ED5">
      <w:pPr>
        <w:ind w:firstLine="708"/>
        <w:rPr>
          <w:szCs w:val="28"/>
        </w:rPr>
      </w:pPr>
    </w:p>
    <w:p w14:paraId="7B40D867" w14:textId="77777777" w:rsidR="00D05ED5" w:rsidRPr="00413F77" w:rsidRDefault="00D05ED5" w:rsidP="00D05ED5">
      <w:pPr>
        <w:ind w:firstLine="0"/>
        <w:rPr>
          <w:szCs w:val="28"/>
        </w:rPr>
      </w:pPr>
      <w:r w:rsidRPr="00413F77">
        <w:rPr>
          <w:szCs w:val="28"/>
        </w:rPr>
        <w:tab/>
        <w:t>Кошторис на розробку ПЗ наведено у таблиці 5.6.</w:t>
      </w:r>
    </w:p>
    <w:p w14:paraId="01BAE60D" w14:textId="77777777" w:rsidR="00D05ED5" w:rsidRPr="00413F77" w:rsidRDefault="00D05ED5" w:rsidP="00D05ED5">
      <w:pPr>
        <w:ind w:firstLine="708"/>
        <w:rPr>
          <w:szCs w:val="28"/>
        </w:rPr>
      </w:pPr>
    </w:p>
    <w:p w14:paraId="7A18334C" w14:textId="77777777" w:rsidR="00D05ED5" w:rsidRPr="00413F77" w:rsidRDefault="00D05ED5" w:rsidP="008C2FC6">
      <w:pPr>
        <w:pStyle w:val="Tablenumber"/>
      </w:pPr>
      <w:r w:rsidRPr="00413F77">
        <w:t>Таблиця 5.6 – Кошторис на розробку ПЗ</w:t>
      </w:r>
    </w:p>
    <w:tbl>
      <w:tblPr>
        <w:tblStyle w:val="af"/>
        <w:tblW w:w="9489" w:type="dxa"/>
        <w:tblLook w:val="04A0" w:firstRow="1" w:lastRow="0" w:firstColumn="1" w:lastColumn="0" w:noHBand="0" w:noVBand="1"/>
      </w:tblPr>
      <w:tblGrid>
        <w:gridCol w:w="6374"/>
        <w:gridCol w:w="3115"/>
      </w:tblGrid>
      <w:tr w:rsidR="00D05ED5" w:rsidRPr="00413F77" w14:paraId="6758AE54" w14:textId="77777777" w:rsidTr="00B87760">
        <w:tc>
          <w:tcPr>
            <w:tcW w:w="6374" w:type="dxa"/>
          </w:tcPr>
          <w:p w14:paraId="0D74DBC2" w14:textId="77777777" w:rsidR="00D05ED5" w:rsidRPr="00413F77" w:rsidRDefault="00D05ED5" w:rsidP="00B87760">
            <w:pPr>
              <w:pStyle w:val="TableCell"/>
              <w:jc w:val="center"/>
            </w:pPr>
            <w:r w:rsidRPr="00413F77">
              <w:t>Статті витрат</w:t>
            </w:r>
          </w:p>
        </w:tc>
        <w:tc>
          <w:tcPr>
            <w:tcW w:w="3115" w:type="dxa"/>
          </w:tcPr>
          <w:p w14:paraId="571F504E" w14:textId="77777777" w:rsidR="00D05ED5" w:rsidRPr="00413F77" w:rsidRDefault="00D05ED5" w:rsidP="00B87760">
            <w:pPr>
              <w:pStyle w:val="TableCell"/>
              <w:jc w:val="center"/>
            </w:pPr>
            <w:r w:rsidRPr="00413F77">
              <w:t>Сума, грн.</w:t>
            </w:r>
          </w:p>
        </w:tc>
      </w:tr>
      <w:tr w:rsidR="00D05ED5" w:rsidRPr="00413F77" w14:paraId="39A2AD06" w14:textId="77777777" w:rsidTr="00B87760">
        <w:tc>
          <w:tcPr>
            <w:tcW w:w="6374" w:type="dxa"/>
          </w:tcPr>
          <w:p w14:paraId="5024BF3B" w14:textId="77777777" w:rsidR="00D05ED5" w:rsidRPr="00413F77" w:rsidRDefault="00D05ED5" w:rsidP="00B87760">
            <w:pPr>
              <w:pStyle w:val="TableCell"/>
            </w:pPr>
            <w:r w:rsidRPr="00413F77">
              <w:t>Основна заробітна плата</w:t>
            </w:r>
          </w:p>
        </w:tc>
        <w:tc>
          <w:tcPr>
            <w:tcW w:w="3115" w:type="dxa"/>
          </w:tcPr>
          <w:p w14:paraId="2CC917CC" w14:textId="77777777" w:rsidR="00D05ED5" w:rsidRPr="00413F77" w:rsidRDefault="00D05ED5" w:rsidP="00B87760">
            <w:pPr>
              <w:pStyle w:val="TableCell"/>
              <w:jc w:val="center"/>
            </w:pPr>
            <w:r w:rsidRPr="00413F77">
              <w:t>11487</w:t>
            </w:r>
          </w:p>
        </w:tc>
      </w:tr>
      <w:tr w:rsidR="00D05ED5" w:rsidRPr="00413F77" w14:paraId="0AED9031" w14:textId="77777777" w:rsidTr="00B87760">
        <w:tc>
          <w:tcPr>
            <w:tcW w:w="6374" w:type="dxa"/>
          </w:tcPr>
          <w:p w14:paraId="30D496B2" w14:textId="77777777" w:rsidR="00D05ED5" w:rsidRPr="00413F77" w:rsidRDefault="00D05ED5" w:rsidP="00B87760">
            <w:pPr>
              <w:pStyle w:val="TableCell"/>
            </w:pPr>
            <w:r w:rsidRPr="00413F77">
              <w:t>Додаткова зарплата</w:t>
            </w:r>
          </w:p>
        </w:tc>
        <w:tc>
          <w:tcPr>
            <w:tcW w:w="3115" w:type="dxa"/>
          </w:tcPr>
          <w:p w14:paraId="66A60A7F" w14:textId="77777777" w:rsidR="00D05ED5" w:rsidRPr="00413F77" w:rsidRDefault="00D05ED5" w:rsidP="00B87760">
            <w:pPr>
              <w:pStyle w:val="TableCell"/>
              <w:jc w:val="center"/>
            </w:pPr>
            <w:r w:rsidRPr="00413F77">
              <w:t>5744</w:t>
            </w:r>
          </w:p>
        </w:tc>
      </w:tr>
      <w:tr w:rsidR="00D05ED5" w:rsidRPr="00413F77" w14:paraId="34913089" w14:textId="77777777" w:rsidTr="00B87760">
        <w:tc>
          <w:tcPr>
            <w:tcW w:w="6374" w:type="dxa"/>
          </w:tcPr>
          <w:p w14:paraId="56C16A69" w14:textId="77777777" w:rsidR="00D05ED5" w:rsidRPr="00413F77" w:rsidRDefault="00D05ED5" w:rsidP="00B87760">
            <w:pPr>
              <w:pStyle w:val="TableCell"/>
            </w:pPr>
            <w:r w:rsidRPr="00413F77">
              <w:t>Відрахування</w:t>
            </w:r>
          </w:p>
        </w:tc>
        <w:tc>
          <w:tcPr>
            <w:tcW w:w="3115" w:type="dxa"/>
          </w:tcPr>
          <w:p w14:paraId="551C2A57" w14:textId="77777777" w:rsidR="00D05ED5" w:rsidRPr="00413F77" w:rsidRDefault="00D05ED5" w:rsidP="00B87760">
            <w:pPr>
              <w:pStyle w:val="TableCell"/>
              <w:jc w:val="center"/>
            </w:pPr>
            <w:r w:rsidRPr="00413F77">
              <w:t>3790</w:t>
            </w:r>
          </w:p>
        </w:tc>
      </w:tr>
      <w:tr w:rsidR="00D05ED5" w:rsidRPr="00413F77" w14:paraId="5F5864D6" w14:textId="77777777" w:rsidTr="00B87760">
        <w:tc>
          <w:tcPr>
            <w:tcW w:w="6374" w:type="dxa"/>
          </w:tcPr>
          <w:p w14:paraId="40FFC4F2" w14:textId="77777777" w:rsidR="00D05ED5" w:rsidRPr="00413F77" w:rsidRDefault="00D05ED5" w:rsidP="00B87760">
            <w:pPr>
              <w:pStyle w:val="TableCell"/>
            </w:pPr>
            <w:r w:rsidRPr="00413F77">
              <w:t>Витрати на матеріали</w:t>
            </w:r>
          </w:p>
        </w:tc>
        <w:tc>
          <w:tcPr>
            <w:tcW w:w="3115" w:type="dxa"/>
          </w:tcPr>
          <w:p w14:paraId="2F335533" w14:textId="77777777" w:rsidR="00D05ED5" w:rsidRPr="00413F77" w:rsidRDefault="00D05ED5" w:rsidP="00B87760">
            <w:pPr>
              <w:pStyle w:val="TableCell"/>
              <w:jc w:val="center"/>
            </w:pPr>
            <w:r w:rsidRPr="00413F77">
              <w:t>350</w:t>
            </w:r>
          </w:p>
        </w:tc>
      </w:tr>
      <w:tr w:rsidR="00D05ED5" w:rsidRPr="00413F77" w14:paraId="30A5673D" w14:textId="77777777" w:rsidTr="00B87760">
        <w:tc>
          <w:tcPr>
            <w:tcW w:w="6374" w:type="dxa"/>
          </w:tcPr>
          <w:p w14:paraId="5D214161" w14:textId="77777777" w:rsidR="00D05ED5" w:rsidRPr="00413F77" w:rsidRDefault="00D05ED5" w:rsidP="00B87760">
            <w:pPr>
              <w:pStyle w:val="TableCell"/>
            </w:pPr>
            <w:r w:rsidRPr="00413F77">
              <w:t>Витрати на машинний час</w:t>
            </w:r>
          </w:p>
        </w:tc>
        <w:tc>
          <w:tcPr>
            <w:tcW w:w="3115" w:type="dxa"/>
          </w:tcPr>
          <w:p w14:paraId="5FD605B2" w14:textId="77777777" w:rsidR="00D05ED5" w:rsidRPr="00413F77" w:rsidRDefault="00D05ED5" w:rsidP="00B87760">
            <w:pPr>
              <w:pStyle w:val="TableCell"/>
              <w:jc w:val="center"/>
            </w:pPr>
            <w:r w:rsidRPr="00413F77">
              <w:t>4000</w:t>
            </w:r>
          </w:p>
        </w:tc>
      </w:tr>
      <w:tr w:rsidR="00D05ED5" w:rsidRPr="00413F77" w14:paraId="55B183B3" w14:textId="77777777" w:rsidTr="00B87760">
        <w:tc>
          <w:tcPr>
            <w:tcW w:w="6374" w:type="dxa"/>
          </w:tcPr>
          <w:p w14:paraId="54766660" w14:textId="77777777" w:rsidR="00D05ED5" w:rsidRPr="00413F77" w:rsidRDefault="00D05ED5" w:rsidP="00B87760">
            <w:pPr>
              <w:pStyle w:val="TableCell"/>
            </w:pPr>
            <w:r w:rsidRPr="00413F77">
              <w:t>Накладні витрати організації</w:t>
            </w:r>
          </w:p>
        </w:tc>
        <w:tc>
          <w:tcPr>
            <w:tcW w:w="3115" w:type="dxa"/>
          </w:tcPr>
          <w:p w14:paraId="5D425B32" w14:textId="77777777" w:rsidR="00D05ED5" w:rsidRPr="00413F77" w:rsidRDefault="00D05ED5" w:rsidP="00B87760">
            <w:pPr>
              <w:pStyle w:val="TableCell"/>
              <w:jc w:val="center"/>
            </w:pPr>
            <w:r w:rsidRPr="00413F77">
              <w:t>6892</w:t>
            </w:r>
          </w:p>
        </w:tc>
      </w:tr>
      <w:tr w:rsidR="00D05ED5" w:rsidRPr="00413F77" w14:paraId="7C1C0447" w14:textId="77777777" w:rsidTr="00B87760">
        <w:tc>
          <w:tcPr>
            <w:tcW w:w="6374" w:type="dxa"/>
          </w:tcPr>
          <w:p w14:paraId="16165182" w14:textId="77777777" w:rsidR="00D05ED5" w:rsidRPr="00413F77" w:rsidRDefault="00D05ED5" w:rsidP="00B87760">
            <w:pPr>
              <w:pStyle w:val="TableCell"/>
            </w:pPr>
            <w:r w:rsidRPr="00413F77">
              <w:t>Усього</w:t>
            </w:r>
          </w:p>
        </w:tc>
        <w:tc>
          <w:tcPr>
            <w:tcW w:w="3115" w:type="dxa"/>
          </w:tcPr>
          <w:p w14:paraId="714195C8" w14:textId="77777777" w:rsidR="00D05ED5" w:rsidRPr="00413F77" w:rsidRDefault="00D05ED5" w:rsidP="00B87760">
            <w:pPr>
              <w:pStyle w:val="TableCell"/>
              <w:jc w:val="center"/>
            </w:pPr>
            <w:r w:rsidRPr="00413F77">
              <w:rPr>
                <w:szCs w:val="28"/>
              </w:rPr>
              <w:t>32263</w:t>
            </w:r>
          </w:p>
        </w:tc>
      </w:tr>
    </w:tbl>
    <w:p w14:paraId="59DD03EA" w14:textId="77777777" w:rsidR="00D05ED5" w:rsidRPr="00413F77" w:rsidRDefault="00D05ED5" w:rsidP="00D05ED5">
      <w:pPr>
        <w:ind w:firstLine="708"/>
        <w:rPr>
          <w:szCs w:val="28"/>
        </w:rPr>
      </w:pPr>
    </w:p>
    <w:p w14:paraId="0EEC060C" w14:textId="77777777" w:rsidR="00D05ED5" w:rsidRPr="00413F77" w:rsidRDefault="00D05ED5" w:rsidP="00D05ED5">
      <w:pPr>
        <w:ind w:firstLine="708"/>
        <w:rPr>
          <w:szCs w:val="28"/>
        </w:rPr>
      </w:pPr>
      <w:r w:rsidRPr="00413F77">
        <w:rPr>
          <w:szCs w:val="28"/>
        </w:rPr>
        <w:t>Отже, на розробку ПЗ основні витрати склали 32263 грн.</w:t>
      </w:r>
    </w:p>
    <w:p w14:paraId="0FB0AC44" w14:textId="77777777" w:rsidR="00D05ED5" w:rsidRPr="00413F77" w:rsidRDefault="00D05ED5" w:rsidP="00D05ED5">
      <w:pPr>
        <w:ind w:firstLine="708"/>
        <w:rPr>
          <w:szCs w:val="28"/>
        </w:rPr>
      </w:pPr>
    </w:p>
    <w:p w14:paraId="07CD5F22" w14:textId="77777777" w:rsidR="00D05ED5" w:rsidRPr="007932D6" w:rsidRDefault="00D05ED5" w:rsidP="00D05ED5">
      <w:pPr>
        <w:pStyle w:val="20"/>
        <w:rPr>
          <w:lang w:val="ru-RU"/>
        </w:rPr>
      </w:pPr>
      <w:bookmarkStart w:id="75" w:name="_Toc167565696"/>
      <w:bookmarkStart w:id="76" w:name="_Toc169612943"/>
      <w:r w:rsidRPr="007932D6">
        <w:rPr>
          <w:lang w:val="ru-RU"/>
        </w:rPr>
        <w:t xml:space="preserve">5.5 </w:t>
      </w:r>
      <w:proofErr w:type="spellStart"/>
      <w:r w:rsidRPr="007932D6">
        <w:rPr>
          <w:lang w:val="ru-RU"/>
        </w:rPr>
        <w:t>Розрахунок</w:t>
      </w:r>
      <w:proofErr w:type="spellEnd"/>
      <w:r w:rsidRPr="007932D6">
        <w:rPr>
          <w:lang w:val="ru-RU"/>
        </w:rPr>
        <w:t xml:space="preserve"> </w:t>
      </w:r>
      <w:proofErr w:type="spellStart"/>
      <w:r w:rsidRPr="007932D6">
        <w:rPr>
          <w:lang w:val="ru-RU"/>
        </w:rPr>
        <w:t>витрат</w:t>
      </w:r>
      <w:proofErr w:type="spellEnd"/>
      <w:r w:rsidRPr="007932D6">
        <w:rPr>
          <w:lang w:val="ru-RU"/>
        </w:rPr>
        <w:t xml:space="preserve"> на </w:t>
      </w:r>
      <w:proofErr w:type="spellStart"/>
      <w:r w:rsidRPr="007932D6">
        <w:rPr>
          <w:lang w:val="ru-RU"/>
        </w:rPr>
        <w:t>впровадження</w:t>
      </w:r>
      <w:proofErr w:type="spellEnd"/>
      <w:r w:rsidRPr="007932D6">
        <w:rPr>
          <w:lang w:val="ru-RU"/>
        </w:rPr>
        <w:t xml:space="preserve"> ПЗ</w:t>
      </w:r>
      <w:bookmarkEnd w:id="75"/>
      <w:bookmarkEnd w:id="76"/>
    </w:p>
    <w:p w14:paraId="6CC75831" w14:textId="77777777" w:rsidR="00D05ED5" w:rsidRPr="00413F77" w:rsidRDefault="00D05ED5" w:rsidP="00D05ED5">
      <w:pPr>
        <w:ind w:firstLine="708"/>
        <w:rPr>
          <w:szCs w:val="28"/>
        </w:rPr>
      </w:pPr>
      <w:r w:rsidRPr="00413F77">
        <w:rPr>
          <w:szCs w:val="28"/>
        </w:rPr>
        <w:t>Нижче наведено розрахунки витрат на впровадження ПЗ.</w:t>
      </w:r>
    </w:p>
    <w:p w14:paraId="368F3C86" w14:textId="77777777" w:rsidR="00D05ED5" w:rsidRPr="00413F77" w:rsidRDefault="00D05ED5" w:rsidP="00D05ED5">
      <w:pPr>
        <w:ind w:firstLine="708"/>
        <w:rPr>
          <w:szCs w:val="28"/>
        </w:rPr>
      </w:pPr>
      <w:r w:rsidRPr="00413F77">
        <w:rPr>
          <w:szCs w:val="28"/>
        </w:rPr>
        <w:t>Необхідні кошти на закупівлю основного обладнання, до якого входить ПК вартістю 30000 грн. За ефективний річний фонд часу роботи технічного засобу було взято 2008 годин, тобто 251 робочих днів по 8 годин роботи. За трудомісткість одноразової обробки інформації береться 6 годин машинного часу. Частота рішення дорівнює 251 днів на рік.</w:t>
      </w:r>
    </w:p>
    <w:p w14:paraId="3011A9BC" w14:textId="77777777" w:rsidR="00D05ED5" w:rsidRPr="00413F77" w:rsidRDefault="00D05ED5" w:rsidP="00D05ED5">
      <w:pPr>
        <w:ind w:firstLine="708"/>
        <w:rPr>
          <w:szCs w:val="28"/>
        </w:rPr>
      </w:pPr>
      <w:r w:rsidRPr="00413F77">
        <w:rPr>
          <w:szCs w:val="28"/>
        </w:rPr>
        <w:t>Витрати на реалізацію проєкту складають:</w:t>
      </w:r>
    </w:p>
    <w:p w14:paraId="30A96EF5" w14:textId="77777777" w:rsidR="00D05ED5" w:rsidRPr="00413F77" w:rsidRDefault="00D05ED5" w:rsidP="00D05ED5">
      <w:pPr>
        <w:ind w:firstLine="708"/>
        <w:rPr>
          <w:szCs w:val="28"/>
        </w:rPr>
      </w:pPr>
    </w:p>
    <w:p w14:paraId="6F1288CA" w14:textId="77777777" w:rsidR="00D05ED5" w:rsidRPr="00413F77" w:rsidRDefault="00D05ED5" w:rsidP="00D05ED5">
      <w:pPr>
        <w:ind w:firstLine="0"/>
        <w:jc w:val="center"/>
        <w:rPr>
          <w:szCs w:val="28"/>
        </w:rPr>
      </w:pPr>
      <m:oMath>
        <m:r>
          <w:rPr>
            <w:rFonts w:ascii="Cambria Math" w:hAnsi="Cambria Math"/>
            <w:szCs w:val="28"/>
          </w:rPr>
          <m:t>Витрати реал.=30000*1*</m:t>
        </m:r>
        <m:f>
          <m:fPr>
            <m:ctrlPr>
              <w:rPr>
                <w:rFonts w:ascii="Cambria Math" w:hAnsi="Cambria Math"/>
                <w:i/>
                <w:szCs w:val="28"/>
              </w:rPr>
            </m:ctrlPr>
          </m:fPr>
          <m:num>
            <m:r>
              <w:rPr>
                <w:rFonts w:ascii="Cambria Math" w:hAnsi="Cambria Math"/>
                <w:szCs w:val="28"/>
              </w:rPr>
              <m:t>6*251</m:t>
            </m:r>
          </m:num>
          <m:den>
            <m:r>
              <w:rPr>
                <w:rFonts w:ascii="Cambria Math" w:hAnsi="Cambria Math"/>
                <w:szCs w:val="28"/>
              </w:rPr>
              <m:t>2008</m:t>
            </m:r>
          </m:den>
        </m:f>
        <m:r>
          <w:rPr>
            <w:rFonts w:ascii="Cambria Math" w:hAnsi="Cambria Math"/>
            <w:szCs w:val="28"/>
          </w:rPr>
          <m:t>+0= 22500 грн</m:t>
        </m:r>
      </m:oMath>
      <w:r w:rsidRPr="00413F77">
        <w:rPr>
          <w:szCs w:val="28"/>
        </w:rPr>
        <w:t>.</w:t>
      </w:r>
    </w:p>
    <w:p w14:paraId="35169AC7" w14:textId="77777777" w:rsidR="00D05ED5" w:rsidRPr="00413F77" w:rsidRDefault="00D05ED5" w:rsidP="00D05ED5">
      <w:pPr>
        <w:ind w:firstLine="708"/>
        <w:rPr>
          <w:szCs w:val="28"/>
        </w:rPr>
      </w:pPr>
    </w:p>
    <w:p w14:paraId="3F3CA5A0" w14:textId="77777777" w:rsidR="00D05ED5" w:rsidRPr="00413F77" w:rsidRDefault="00D05ED5" w:rsidP="00D05ED5">
      <w:pPr>
        <w:ind w:firstLine="708"/>
        <w:rPr>
          <w:szCs w:val="28"/>
        </w:rPr>
      </w:pPr>
      <w:r w:rsidRPr="00413F77">
        <w:rPr>
          <w:szCs w:val="28"/>
        </w:rPr>
        <w:t>Отже, сумарні витрати проєкту щодо розробки ПЗ складуть:</w:t>
      </w:r>
    </w:p>
    <w:p w14:paraId="14AAC318" w14:textId="77777777" w:rsidR="00D05ED5" w:rsidRPr="00413F77" w:rsidRDefault="00D05ED5" w:rsidP="00D05ED5">
      <w:pPr>
        <w:ind w:firstLine="708"/>
        <w:rPr>
          <w:szCs w:val="28"/>
        </w:rPr>
      </w:pPr>
    </w:p>
    <w:p w14:paraId="760B2CA2" w14:textId="77777777" w:rsidR="00D05ED5" w:rsidRPr="00413F77" w:rsidRDefault="00D05ED5" w:rsidP="00D05ED5">
      <w:pPr>
        <w:ind w:firstLine="0"/>
        <w:jc w:val="center"/>
        <w:rPr>
          <w:szCs w:val="28"/>
        </w:rPr>
      </w:pPr>
      <m:oMath>
        <m:r>
          <m:rPr>
            <m:sty m:val="p"/>
          </m:rPr>
          <w:rPr>
            <w:rFonts w:ascii="Cambria Math" w:hAnsi="Cambria Math"/>
            <w:szCs w:val="28"/>
          </w:rPr>
          <w:lastRenderedPageBreak/>
          <m:t xml:space="preserve">Сумарні витрати </m:t>
        </m:r>
        <m:r>
          <w:rPr>
            <w:rFonts w:ascii="Cambria Math" w:hAnsi="Cambria Math"/>
            <w:szCs w:val="28"/>
          </w:rPr>
          <m:t>=22500+32263=54763 грн</m:t>
        </m:r>
      </m:oMath>
      <w:r w:rsidRPr="00413F77">
        <w:rPr>
          <w:szCs w:val="28"/>
        </w:rPr>
        <w:t>.</w:t>
      </w:r>
    </w:p>
    <w:p w14:paraId="25BC368B" w14:textId="77777777" w:rsidR="00D05ED5" w:rsidRPr="00413F77" w:rsidRDefault="00D05ED5" w:rsidP="00D05ED5">
      <w:pPr>
        <w:ind w:firstLine="708"/>
        <w:rPr>
          <w:szCs w:val="28"/>
        </w:rPr>
      </w:pPr>
    </w:p>
    <w:p w14:paraId="4085375B" w14:textId="77777777" w:rsidR="00D05ED5" w:rsidRPr="007932D6" w:rsidRDefault="00D05ED5" w:rsidP="00D05ED5">
      <w:pPr>
        <w:pStyle w:val="20"/>
        <w:rPr>
          <w:lang w:val="ru-RU"/>
        </w:rPr>
      </w:pPr>
      <w:bookmarkStart w:id="77" w:name="_Toc167565697"/>
      <w:bookmarkStart w:id="78" w:name="_Toc169612944"/>
      <w:r w:rsidRPr="007932D6">
        <w:rPr>
          <w:lang w:val="ru-RU"/>
        </w:rPr>
        <w:t xml:space="preserve">5.6 </w:t>
      </w:r>
      <w:proofErr w:type="spellStart"/>
      <w:r w:rsidRPr="007932D6">
        <w:rPr>
          <w:lang w:val="ru-RU"/>
        </w:rPr>
        <w:t>Розрахунок</w:t>
      </w:r>
      <w:proofErr w:type="spellEnd"/>
      <w:r w:rsidRPr="007932D6">
        <w:rPr>
          <w:lang w:val="ru-RU"/>
        </w:rPr>
        <w:t xml:space="preserve"> </w:t>
      </w:r>
      <w:proofErr w:type="spellStart"/>
      <w:r w:rsidRPr="007932D6">
        <w:rPr>
          <w:lang w:val="ru-RU"/>
        </w:rPr>
        <w:t>витрат</w:t>
      </w:r>
      <w:proofErr w:type="spellEnd"/>
      <w:r w:rsidRPr="007932D6">
        <w:rPr>
          <w:lang w:val="ru-RU"/>
        </w:rPr>
        <w:t xml:space="preserve"> на </w:t>
      </w:r>
      <w:proofErr w:type="spellStart"/>
      <w:r w:rsidRPr="007932D6">
        <w:rPr>
          <w:lang w:val="ru-RU"/>
        </w:rPr>
        <w:t>впровадження</w:t>
      </w:r>
      <w:proofErr w:type="spellEnd"/>
      <w:r w:rsidRPr="007932D6">
        <w:rPr>
          <w:lang w:val="ru-RU"/>
        </w:rPr>
        <w:t xml:space="preserve"> ПЗ</w:t>
      </w:r>
      <w:bookmarkEnd w:id="77"/>
      <w:bookmarkEnd w:id="78"/>
    </w:p>
    <w:p w14:paraId="51A97520" w14:textId="77777777" w:rsidR="00D05ED5" w:rsidRPr="00413F77" w:rsidRDefault="00D05ED5" w:rsidP="00D05ED5">
      <w:pPr>
        <w:ind w:firstLine="708"/>
        <w:rPr>
          <w:szCs w:val="28"/>
        </w:rPr>
      </w:pPr>
      <w:r w:rsidRPr="00413F77">
        <w:rPr>
          <w:szCs w:val="28"/>
        </w:rPr>
        <w:t>Розрахуємо сумарні витрати, які пов’язані з впровадженням аналога, з яким порівнюється ПЗ. Такі витрати складаються з:</w:t>
      </w:r>
    </w:p>
    <w:p w14:paraId="6CFF2902" w14:textId="77777777" w:rsidR="00D05ED5" w:rsidRPr="00413F77" w:rsidRDefault="00D05ED5" w:rsidP="00D05ED5">
      <w:pPr>
        <w:numPr>
          <w:ilvl w:val="0"/>
          <w:numId w:val="2"/>
        </w:numPr>
        <w:rPr>
          <w:szCs w:val="28"/>
        </w:rPr>
      </w:pPr>
      <w:r w:rsidRPr="00413F77">
        <w:rPr>
          <w:szCs w:val="28"/>
          <w:shd w:val="clear" w:color="auto" w:fill="FFFFFF"/>
        </w:rPr>
        <w:t>витрат на придбання програмного продукту</w:t>
      </w:r>
      <w:r w:rsidRPr="00413F77">
        <w:rPr>
          <w:szCs w:val="28"/>
        </w:rPr>
        <w:t xml:space="preserve"> 80 </w:t>
      </w:r>
      <w:proofErr w:type="spellStart"/>
      <w:r w:rsidRPr="00413F77">
        <w:rPr>
          <w:szCs w:val="28"/>
        </w:rPr>
        <w:t>долорів</w:t>
      </w:r>
      <w:proofErr w:type="spellEnd"/>
      <w:r w:rsidRPr="00413F77">
        <w:rPr>
          <w:szCs w:val="28"/>
        </w:rPr>
        <w:t xml:space="preserve"> на місяць за «необмежену» версію, або приблизно 38400 грн на рік;</w:t>
      </w:r>
    </w:p>
    <w:p w14:paraId="13D53082" w14:textId="77777777" w:rsidR="00D05ED5" w:rsidRPr="00413F77" w:rsidRDefault="00D05ED5" w:rsidP="00D05ED5">
      <w:pPr>
        <w:numPr>
          <w:ilvl w:val="0"/>
          <w:numId w:val="2"/>
        </w:numPr>
        <w:rPr>
          <w:szCs w:val="28"/>
        </w:rPr>
      </w:pPr>
      <w:r w:rsidRPr="00413F77">
        <w:t>витрати на обладнання, знадобиться такий же ПК, що і для ПЗ вартістю 30000 грн.</w:t>
      </w:r>
    </w:p>
    <w:p w14:paraId="74B2AB96" w14:textId="77777777" w:rsidR="00D05ED5" w:rsidRPr="00413F77" w:rsidRDefault="00D05ED5" w:rsidP="00D05ED5">
      <w:pPr>
        <w:rPr>
          <w:szCs w:val="28"/>
        </w:rPr>
      </w:pPr>
      <w:r w:rsidRPr="00413F77">
        <w:rPr>
          <w:szCs w:val="28"/>
        </w:rPr>
        <w:t>Капітальні вкладення складають:</w:t>
      </w:r>
    </w:p>
    <w:p w14:paraId="056D9AD3" w14:textId="77777777" w:rsidR="00D05ED5" w:rsidRPr="00413F77" w:rsidRDefault="00D05ED5" w:rsidP="00D05ED5">
      <w:pPr>
        <w:rPr>
          <w:szCs w:val="28"/>
        </w:rPr>
      </w:pPr>
    </w:p>
    <w:p w14:paraId="58D9318B" w14:textId="77777777" w:rsidR="00D05ED5" w:rsidRPr="00413F77" w:rsidRDefault="00D05ED5" w:rsidP="00D05ED5">
      <w:pPr>
        <w:ind w:firstLine="708"/>
        <w:jc w:val="center"/>
        <w:rPr>
          <w:szCs w:val="28"/>
        </w:rPr>
      </w:pPr>
      <m:oMath>
        <m:r>
          <w:rPr>
            <w:rFonts w:ascii="Cambria Math" w:hAnsi="Cambria Math"/>
            <w:szCs w:val="28"/>
          </w:rPr>
          <m:t>Капітальні вкладення=30000*1*</m:t>
        </m:r>
        <m:f>
          <m:fPr>
            <m:ctrlPr>
              <w:rPr>
                <w:rFonts w:ascii="Cambria Math" w:hAnsi="Cambria Math"/>
                <w:i/>
                <w:szCs w:val="28"/>
              </w:rPr>
            </m:ctrlPr>
          </m:fPr>
          <m:num>
            <m:r>
              <w:rPr>
                <w:rFonts w:ascii="Cambria Math" w:hAnsi="Cambria Math"/>
                <w:szCs w:val="28"/>
              </w:rPr>
              <m:t>6*251</m:t>
            </m:r>
          </m:num>
          <m:den>
            <m:r>
              <w:rPr>
                <w:rFonts w:ascii="Cambria Math" w:hAnsi="Cambria Math"/>
                <w:szCs w:val="28"/>
              </w:rPr>
              <m:t>2008</m:t>
            </m:r>
          </m:den>
        </m:f>
        <m:r>
          <w:rPr>
            <w:rFonts w:ascii="Cambria Math" w:hAnsi="Cambria Math"/>
            <w:szCs w:val="28"/>
          </w:rPr>
          <m:t>+0= 22500 грн</m:t>
        </m:r>
      </m:oMath>
      <w:r w:rsidRPr="00413F77">
        <w:rPr>
          <w:szCs w:val="28"/>
        </w:rPr>
        <w:t>.</w:t>
      </w:r>
    </w:p>
    <w:p w14:paraId="1F4E97BC" w14:textId="77777777" w:rsidR="00D05ED5" w:rsidRPr="00413F77" w:rsidRDefault="00D05ED5" w:rsidP="00D05ED5">
      <w:pPr>
        <w:ind w:firstLine="708"/>
        <w:rPr>
          <w:szCs w:val="28"/>
        </w:rPr>
      </w:pPr>
    </w:p>
    <w:p w14:paraId="251FD2E7" w14:textId="77777777" w:rsidR="00D05ED5" w:rsidRPr="00413F77" w:rsidRDefault="00D05ED5" w:rsidP="00D05ED5">
      <w:pPr>
        <w:rPr>
          <w:szCs w:val="28"/>
        </w:rPr>
      </w:pPr>
      <w:r w:rsidRPr="00413F77">
        <w:rPr>
          <w:szCs w:val="28"/>
        </w:rPr>
        <w:t>Отже, сумарні витрати на впровадження  аналога складуть:</w:t>
      </w:r>
    </w:p>
    <w:p w14:paraId="50EAA5F5" w14:textId="77777777" w:rsidR="00D05ED5" w:rsidRPr="00413F77" w:rsidRDefault="00D05ED5" w:rsidP="00D05ED5">
      <w:pPr>
        <w:rPr>
          <w:szCs w:val="28"/>
        </w:rPr>
      </w:pPr>
    </w:p>
    <w:p w14:paraId="54ED9121" w14:textId="77777777" w:rsidR="00D05ED5" w:rsidRPr="00413F77" w:rsidRDefault="00D05ED5" w:rsidP="00D05ED5">
      <w:pPr>
        <w:ind w:firstLine="708"/>
        <w:jc w:val="center"/>
        <w:rPr>
          <w:szCs w:val="28"/>
        </w:rPr>
      </w:pPr>
      <m:oMath>
        <m:r>
          <m:rPr>
            <m:sty m:val="p"/>
          </m:rPr>
          <w:rPr>
            <w:rFonts w:ascii="Cambria Math" w:hAnsi="Cambria Math"/>
            <w:szCs w:val="28"/>
          </w:rPr>
          <m:t xml:space="preserve">Сумарні витрати </m:t>
        </m:r>
        <m:r>
          <w:rPr>
            <w:rFonts w:ascii="Cambria Math" w:hAnsi="Cambria Math"/>
            <w:szCs w:val="28"/>
          </w:rPr>
          <m:t>=22500+38400=60900 грн</m:t>
        </m:r>
      </m:oMath>
      <w:r w:rsidRPr="00413F77">
        <w:rPr>
          <w:szCs w:val="28"/>
        </w:rPr>
        <w:t>.</w:t>
      </w:r>
    </w:p>
    <w:p w14:paraId="38E572C2" w14:textId="77777777" w:rsidR="00D05ED5" w:rsidRPr="00413F77" w:rsidRDefault="00D05ED5" w:rsidP="00D05ED5">
      <w:pPr>
        <w:ind w:firstLine="708"/>
        <w:rPr>
          <w:szCs w:val="28"/>
        </w:rPr>
      </w:pPr>
    </w:p>
    <w:p w14:paraId="55705929" w14:textId="77777777" w:rsidR="00D05ED5" w:rsidRPr="00413F77" w:rsidRDefault="00D05ED5" w:rsidP="00D05ED5">
      <w:pPr>
        <w:rPr>
          <w:szCs w:val="28"/>
        </w:rPr>
      </w:pPr>
      <w:r w:rsidRPr="00413F77">
        <w:rPr>
          <w:szCs w:val="28"/>
        </w:rPr>
        <w:t>Також потрібно враховувати, що 38400 грн потрібно буде платити кожен рік, так наприклад сума на другий рік впровадження буде вже 99300 грн, а на третій 137700 грн.</w:t>
      </w:r>
    </w:p>
    <w:p w14:paraId="52196E2F" w14:textId="77777777" w:rsidR="00D05ED5" w:rsidRPr="00413F77" w:rsidRDefault="00D05ED5" w:rsidP="00D05ED5">
      <w:pPr>
        <w:rPr>
          <w:szCs w:val="28"/>
        </w:rPr>
      </w:pPr>
    </w:p>
    <w:p w14:paraId="34A4D751" w14:textId="77777777" w:rsidR="00D05ED5" w:rsidRPr="007932D6" w:rsidRDefault="00D05ED5" w:rsidP="00D05ED5">
      <w:pPr>
        <w:pStyle w:val="20"/>
        <w:rPr>
          <w:lang w:val="ru-RU"/>
        </w:rPr>
      </w:pPr>
      <w:bookmarkStart w:id="79" w:name="_Toc167565698"/>
      <w:bookmarkStart w:id="80" w:name="_Toc169612945"/>
      <w:r w:rsidRPr="007932D6">
        <w:rPr>
          <w:lang w:val="ru-RU"/>
        </w:rPr>
        <w:t xml:space="preserve">5.7 </w:t>
      </w:r>
      <w:proofErr w:type="spellStart"/>
      <w:r w:rsidRPr="007932D6">
        <w:rPr>
          <w:lang w:val="ru-RU"/>
        </w:rPr>
        <w:t>Розрахунок</w:t>
      </w:r>
      <w:proofErr w:type="spellEnd"/>
      <w:r w:rsidRPr="007932D6">
        <w:rPr>
          <w:lang w:val="ru-RU"/>
        </w:rPr>
        <w:t xml:space="preserve"> </w:t>
      </w:r>
      <w:proofErr w:type="spellStart"/>
      <w:r w:rsidRPr="007932D6">
        <w:rPr>
          <w:lang w:val="ru-RU"/>
        </w:rPr>
        <w:t>поточних</w:t>
      </w:r>
      <w:proofErr w:type="spellEnd"/>
      <w:r w:rsidRPr="007932D6">
        <w:rPr>
          <w:lang w:val="ru-RU"/>
        </w:rPr>
        <w:t xml:space="preserve"> </w:t>
      </w:r>
      <w:proofErr w:type="spellStart"/>
      <w:r w:rsidRPr="007932D6">
        <w:rPr>
          <w:lang w:val="ru-RU"/>
        </w:rPr>
        <w:t>експлуатаційних</w:t>
      </w:r>
      <w:proofErr w:type="spellEnd"/>
      <w:r w:rsidRPr="007932D6">
        <w:rPr>
          <w:lang w:val="ru-RU"/>
        </w:rPr>
        <w:t xml:space="preserve"> </w:t>
      </w:r>
      <w:proofErr w:type="spellStart"/>
      <w:r w:rsidRPr="007932D6">
        <w:rPr>
          <w:lang w:val="ru-RU"/>
        </w:rPr>
        <w:t>витрат</w:t>
      </w:r>
      <w:proofErr w:type="spellEnd"/>
      <w:r w:rsidRPr="007932D6">
        <w:rPr>
          <w:lang w:val="ru-RU"/>
        </w:rPr>
        <w:t xml:space="preserve"> ПЗ та </w:t>
      </w:r>
      <w:proofErr w:type="spellStart"/>
      <w:r w:rsidRPr="007932D6">
        <w:rPr>
          <w:lang w:val="ru-RU"/>
        </w:rPr>
        <w:t>його</w:t>
      </w:r>
      <w:proofErr w:type="spellEnd"/>
      <w:r w:rsidRPr="007932D6">
        <w:rPr>
          <w:lang w:val="ru-RU"/>
        </w:rPr>
        <w:t xml:space="preserve"> аналога</w:t>
      </w:r>
      <w:bookmarkEnd w:id="79"/>
      <w:bookmarkEnd w:id="80"/>
    </w:p>
    <w:p w14:paraId="32E51AE3" w14:textId="77777777" w:rsidR="00D05ED5" w:rsidRPr="00413F77" w:rsidRDefault="00D05ED5" w:rsidP="00D05ED5">
      <w:pPr>
        <w:rPr>
          <w:szCs w:val="28"/>
        </w:rPr>
      </w:pPr>
      <w:r w:rsidRPr="00413F77">
        <w:rPr>
          <w:szCs w:val="28"/>
        </w:rPr>
        <w:t xml:space="preserve">Експлуатаційні витрати включають витрати, пов'язані із забезпеченням нормального функціонування програмного забезпечення. </w:t>
      </w:r>
    </w:p>
    <w:p w14:paraId="1A4555DA" w14:textId="77777777" w:rsidR="00D05ED5" w:rsidRPr="00413F77" w:rsidRDefault="00D05ED5" w:rsidP="00D05ED5">
      <w:pPr>
        <w:rPr>
          <w:szCs w:val="28"/>
        </w:rPr>
      </w:pPr>
      <w:r w:rsidRPr="00413F77">
        <w:rPr>
          <w:szCs w:val="28"/>
        </w:rPr>
        <w:t>Дані по заробітній платі користувачів ПЗ наведено у таблиці 5.7.</w:t>
      </w:r>
      <w:r w:rsidRPr="00413F77">
        <w:t xml:space="preserve"> </w:t>
      </w:r>
      <w:r w:rsidRPr="00413F77">
        <w:rPr>
          <w:szCs w:val="28"/>
        </w:rPr>
        <w:t>Дані по заробітній платі фахівців для впровадження аналогу представлено у таблиці 5.8.</w:t>
      </w:r>
    </w:p>
    <w:p w14:paraId="70FB486F" w14:textId="77777777" w:rsidR="00D05ED5" w:rsidRPr="00413F77" w:rsidRDefault="00D05ED5" w:rsidP="00D05ED5">
      <w:pPr>
        <w:rPr>
          <w:szCs w:val="28"/>
        </w:rPr>
      </w:pPr>
    </w:p>
    <w:p w14:paraId="7316CC06" w14:textId="77777777" w:rsidR="00D05ED5" w:rsidRPr="00413F77" w:rsidRDefault="00D05ED5" w:rsidP="008C2FC6">
      <w:pPr>
        <w:pStyle w:val="Tablenumber"/>
      </w:pPr>
      <w:r w:rsidRPr="00413F77">
        <w:lastRenderedPageBreak/>
        <w:t>Таблиця 5.7 – Дані по заробітній платі користувачів «</w:t>
      </w:r>
      <w:proofErr w:type="spellStart"/>
      <w:r w:rsidRPr="00413F77">
        <w:t>Client</w:t>
      </w:r>
      <w:proofErr w:type="spellEnd"/>
      <w:r w:rsidRPr="00413F77">
        <w:t xml:space="preserve"> </w:t>
      </w:r>
      <w:proofErr w:type="spellStart"/>
      <w:r w:rsidRPr="00413F77">
        <w:t>card</w:t>
      </w:r>
      <w:proofErr w:type="spellEnd"/>
      <w:r w:rsidRPr="00413F77">
        <w:t>»</w:t>
      </w:r>
    </w:p>
    <w:tbl>
      <w:tblPr>
        <w:tblStyle w:val="af"/>
        <w:tblW w:w="0" w:type="auto"/>
        <w:tblLook w:val="04A0" w:firstRow="1" w:lastRow="0" w:firstColumn="1" w:lastColumn="0" w:noHBand="0" w:noVBand="1"/>
      </w:tblPr>
      <w:tblGrid>
        <w:gridCol w:w="2257"/>
        <w:gridCol w:w="1522"/>
        <w:gridCol w:w="1858"/>
        <w:gridCol w:w="2445"/>
        <w:gridCol w:w="1263"/>
      </w:tblGrid>
      <w:tr w:rsidR="00D05ED5" w:rsidRPr="00413F77" w14:paraId="26639CCC" w14:textId="77777777" w:rsidTr="00B87760">
        <w:tc>
          <w:tcPr>
            <w:tcW w:w="2257" w:type="dxa"/>
          </w:tcPr>
          <w:p w14:paraId="4C9DEC34" w14:textId="77777777" w:rsidR="00D05ED5" w:rsidRPr="00413F77" w:rsidRDefault="00D05ED5" w:rsidP="00B87760">
            <w:pPr>
              <w:spacing w:line="240" w:lineRule="auto"/>
              <w:ind w:firstLine="0"/>
              <w:jc w:val="center"/>
              <w:rPr>
                <w:szCs w:val="28"/>
              </w:rPr>
            </w:pPr>
            <w:r w:rsidRPr="00413F77">
              <w:rPr>
                <w:szCs w:val="28"/>
              </w:rPr>
              <w:t>Посада</w:t>
            </w:r>
          </w:p>
        </w:tc>
        <w:tc>
          <w:tcPr>
            <w:tcW w:w="1522" w:type="dxa"/>
          </w:tcPr>
          <w:p w14:paraId="617B61A1" w14:textId="77777777" w:rsidR="00D05ED5" w:rsidRPr="00413F77" w:rsidRDefault="00D05ED5" w:rsidP="00B87760">
            <w:pPr>
              <w:spacing w:line="240" w:lineRule="auto"/>
              <w:ind w:firstLine="0"/>
              <w:jc w:val="center"/>
              <w:rPr>
                <w:szCs w:val="28"/>
              </w:rPr>
            </w:pPr>
            <w:r w:rsidRPr="00413F77">
              <w:rPr>
                <w:szCs w:val="28"/>
              </w:rPr>
              <w:t>Посадовий оклад, грн.</w:t>
            </w:r>
          </w:p>
        </w:tc>
        <w:tc>
          <w:tcPr>
            <w:tcW w:w="1858" w:type="dxa"/>
          </w:tcPr>
          <w:p w14:paraId="555D360D" w14:textId="77777777" w:rsidR="00D05ED5" w:rsidRPr="00413F77" w:rsidRDefault="00D05ED5" w:rsidP="00B87760">
            <w:pPr>
              <w:spacing w:line="240" w:lineRule="auto"/>
              <w:ind w:firstLine="0"/>
              <w:jc w:val="center"/>
              <w:rPr>
                <w:szCs w:val="28"/>
              </w:rPr>
            </w:pPr>
            <w:r w:rsidRPr="00413F77">
              <w:rPr>
                <w:szCs w:val="28"/>
              </w:rPr>
              <w:t>Середня денна ставка, грн/день</w:t>
            </w:r>
          </w:p>
        </w:tc>
        <w:tc>
          <w:tcPr>
            <w:tcW w:w="2445" w:type="dxa"/>
          </w:tcPr>
          <w:p w14:paraId="73EF8562" w14:textId="77777777" w:rsidR="00D05ED5" w:rsidRPr="00413F77" w:rsidRDefault="00D05ED5" w:rsidP="00B87760">
            <w:pPr>
              <w:spacing w:line="240" w:lineRule="auto"/>
              <w:ind w:firstLine="0"/>
              <w:jc w:val="center"/>
              <w:rPr>
                <w:szCs w:val="28"/>
              </w:rPr>
            </w:pPr>
            <w:r w:rsidRPr="00413F77">
              <w:rPr>
                <w:szCs w:val="28"/>
              </w:rPr>
              <w:t>Витрати часу на роботу з ПЗ, людино-дні</w:t>
            </w:r>
          </w:p>
        </w:tc>
        <w:tc>
          <w:tcPr>
            <w:tcW w:w="1263" w:type="dxa"/>
          </w:tcPr>
          <w:p w14:paraId="46DCF9B0" w14:textId="77777777" w:rsidR="00D05ED5" w:rsidRPr="00413F77" w:rsidRDefault="00D05ED5" w:rsidP="00B87760">
            <w:pPr>
              <w:spacing w:line="240" w:lineRule="auto"/>
              <w:ind w:firstLine="0"/>
              <w:jc w:val="center"/>
              <w:rPr>
                <w:szCs w:val="28"/>
              </w:rPr>
            </w:pPr>
            <w:r w:rsidRPr="00413F77">
              <w:rPr>
                <w:szCs w:val="28"/>
              </w:rPr>
              <w:t>Фонд з/п, грн.</w:t>
            </w:r>
          </w:p>
        </w:tc>
      </w:tr>
      <w:tr w:rsidR="00D05ED5" w:rsidRPr="00413F77" w14:paraId="677FA49B" w14:textId="77777777" w:rsidTr="00B87760">
        <w:tc>
          <w:tcPr>
            <w:tcW w:w="2257" w:type="dxa"/>
          </w:tcPr>
          <w:p w14:paraId="5682F901" w14:textId="77777777" w:rsidR="00D05ED5" w:rsidRPr="00413F77" w:rsidRDefault="00D05ED5" w:rsidP="00B87760">
            <w:pPr>
              <w:spacing w:line="240" w:lineRule="auto"/>
              <w:ind w:firstLine="0"/>
              <w:jc w:val="left"/>
              <w:rPr>
                <w:szCs w:val="28"/>
              </w:rPr>
            </w:pPr>
            <w:r w:rsidRPr="00413F77">
              <w:rPr>
                <w:szCs w:val="28"/>
              </w:rPr>
              <w:t>Програміст</w:t>
            </w:r>
          </w:p>
        </w:tc>
        <w:tc>
          <w:tcPr>
            <w:tcW w:w="1522" w:type="dxa"/>
          </w:tcPr>
          <w:p w14:paraId="79976C5C" w14:textId="77777777" w:rsidR="00D05ED5" w:rsidRPr="00413F77" w:rsidRDefault="00D05ED5" w:rsidP="00B87760">
            <w:pPr>
              <w:spacing w:line="240" w:lineRule="auto"/>
              <w:ind w:firstLine="0"/>
              <w:jc w:val="center"/>
              <w:rPr>
                <w:szCs w:val="28"/>
              </w:rPr>
            </w:pPr>
            <w:r w:rsidRPr="00413F77">
              <w:rPr>
                <w:szCs w:val="28"/>
              </w:rPr>
              <w:t>22000</w:t>
            </w:r>
          </w:p>
        </w:tc>
        <w:tc>
          <w:tcPr>
            <w:tcW w:w="1858" w:type="dxa"/>
          </w:tcPr>
          <w:p w14:paraId="4124ECD3" w14:textId="77777777" w:rsidR="00D05ED5" w:rsidRPr="00413F77" w:rsidRDefault="00D05ED5" w:rsidP="00B87760">
            <w:pPr>
              <w:spacing w:line="240" w:lineRule="auto"/>
              <w:ind w:firstLine="0"/>
              <w:jc w:val="center"/>
              <w:rPr>
                <w:szCs w:val="28"/>
              </w:rPr>
            </w:pPr>
            <w:r w:rsidRPr="00413F77">
              <w:rPr>
                <w:szCs w:val="28"/>
              </w:rPr>
              <w:t>1047.62</w:t>
            </w:r>
          </w:p>
        </w:tc>
        <w:tc>
          <w:tcPr>
            <w:tcW w:w="2445" w:type="dxa"/>
          </w:tcPr>
          <w:p w14:paraId="409E279B" w14:textId="77777777" w:rsidR="00D05ED5" w:rsidRPr="00413F77" w:rsidRDefault="00D05ED5" w:rsidP="00B87760">
            <w:pPr>
              <w:spacing w:line="240" w:lineRule="auto"/>
              <w:ind w:firstLine="0"/>
              <w:jc w:val="center"/>
              <w:rPr>
                <w:szCs w:val="28"/>
              </w:rPr>
            </w:pPr>
            <w:r w:rsidRPr="00413F77">
              <w:rPr>
                <w:szCs w:val="28"/>
              </w:rPr>
              <w:t>1 день * 12 = 12</w:t>
            </w:r>
          </w:p>
        </w:tc>
        <w:tc>
          <w:tcPr>
            <w:tcW w:w="1263" w:type="dxa"/>
          </w:tcPr>
          <w:p w14:paraId="0E622DB1" w14:textId="77777777" w:rsidR="00D05ED5" w:rsidRPr="00413F77" w:rsidRDefault="00D05ED5" w:rsidP="00B87760">
            <w:pPr>
              <w:spacing w:line="240" w:lineRule="auto"/>
              <w:ind w:firstLine="0"/>
              <w:jc w:val="center"/>
              <w:rPr>
                <w:szCs w:val="28"/>
              </w:rPr>
            </w:pPr>
            <w:r w:rsidRPr="00413F77">
              <w:rPr>
                <w:szCs w:val="28"/>
              </w:rPr>
              <w:t>12571</w:t>
            </w:r>
          </w:p>
        </w:tc>
      </w:tr>
      <w:tr w:rsidR="00D05ED5" w:rsidRPr="00413F77" w14:paraId="3137B271" w14:textId="77777777" w:rsidTr="00B87760">
        <w:tc>
          <w:tcPr>
            <w:tcW w:w="2257" w:type="dxa"/>
          </w:tcPr>
          <w:p w14:paraId="26DACF30" w14:textId="77777777" w:rsidR="00D05ED5" w:rsidRPr="00413F77" w:rsidRDefault="00D05ED5" w:rsidP="00B87760">
            <w:pPr>
              <w:spacing w:line="240" w:lineRule="auto"/>
              <w:ind w:firstLine="0"/>
              <w:jc w:val="left"/>
              <w:rPr>
                <w:szCs w:val="28"/>
              </w:rPr>
            </w:pPr>
            <w:r w:rsidRPr="00413F77">
              <w:rPr>
                <w:szCs w:val="28"/>
              </w:rPr>
              <w:t xml:space="preserve">Адміністратор </w:t>
            </w:r>
          </w:p>
        </w:tc>
        <w:tc>
          <w:tcPr>
            <w:tcW w:w="1522" w:type="dxa"/>
          </w:tcPr>
          <w:p w14:paraId="334B2819" w14:textId="77777777" w:rsidR="00D05ED5" w:rsidRPr="00413F77" w:rsidRDefault="00D05ED5" w:rsidP="00B87760">
            <w:pPr>
              <w:spacing w:line="240" w:lineRule="auto"/>
              <w:ind w:firstLine="0"/>
              <w:jc w:val="center"/>
              <w:rPr>
                <w:szCs w:val="28"/>
              </w:rPr>
            </w:pPr>
            <w:r w:rsidRPr="00413F77">
              <w:rPr>
                <w:szCs w:val="28"/>
              </w:rPr>
              <w:t>12000</w:t>
            </w:r>
          </w:p>
        </w:tc>
        <w:tc>
          <w:tcPr>
            <w:tcW w:w="1858" w:type="dxa"/>
          </w:tcPr>
          <w:p w14:paraId="654E21BE" w14:textId="77777777" w:rsidR="00D05ED5" w:rsidRPr="00413F77" w:rsidRDefault="00D05ED5" w:rsidP="00B87760">
            <w:pPr>
              <w:spacing w:line="240" w:lineRule="auto"/>
              <w:ind w:firstLine="0"/>
              <w:jc w:val="center"/>
              <w:rPr>
                <w:szCs w:val="28"/>
              </w:rPr>
            </w:pPr>
            <w:r w:rsidRPr="00413F77">
              <w:rPr>
                <w:szCs w:val="28"/>
              </w:rPr>
              <w:t>571.43</w:t>
            </w:r>
          </w:p>
        </w:tc>
        <w:tc>
          <w:tcPr>
            <w:tcW w:w="2445" w:type="dxa"/>
          </w:tcPr>
          <w:p w14:paraId="01716DFD" w14:textId="77777777" w:rsidR="00D05ED5" w:rsidRPr="00413F77" w:rsidRDefault="00D05ED5" w:rsidP="00B87760">
            <w:pPr>
              <w:spacing w:line="240" w:lineRule="auto"/>
              <w:ind w:firstLine="0"/>
              <w:jc w:val="center"/>
              <w:rPr>
                <w:szCs w:val="28"/>
              </w:rPr>
            </w:pPr>
            <w:r w:rsidRPr="00413F77">
              <w:rPr>
                <w:szCs w:val="28"/>
              </w:rPr>
              <w:t>8 днів * 12 = 96</w:t>
            </w:r>
          </w:p>
        </w:tc>
        <w:tc>
          <w:tcPr>
            <w:tcW w:w="1263" w:type="dxa"/>
          </w:tcPr>
          <w:p w14:paraId="77952EF7" w14:textId="77777777" w:rsidR="00D05ED5" w:rsidRPr="00413F77" w:rsidRDefault="00D05ED5" w:rsidP="00B87760">
            <w:pPr>
              <w:spacing w:line="240" w:lineRule="auto"/>
              <w:ind w:firstLine="0"/>
              <w:jc w:val="center"/>
              <w:rPr>
                <w:szCs w:val="28"/>
              </w:rPr>
            </w:pPr>
            <w:r w:rsidRPr="00413F77">
              <w:rPr>
                <w:szCs w:val="28"/>
              </w:rPr>
              <w:t>54857</w:t>
            </w:r>
          </w:p>
        </w:tc>
      </w:tr>
      <w:tr w:rsidR="00D05ED5" w:rsidRPr="00413F77" w14:paraId="44565E0B" w14:textId="77777777" w:rsidTr="00B87760">
        <w:tc>
          <w:tcPr>
            <w:tcW w:w="8082" w:type="dxa"/>
            <w:gridSpan w:val="4"/>
          </w:tcPr>
          <w:p w14:paraId="40C5700B" w14:textId="77777777" w:rsidR="00D05ED5" w:rsidRPr="00413F77" w:rsidRDefault="00D05ED5" w:rsidP="00B87760">
            <w:pPr>
              <w:spacing w:line="240" w:lineRule="auto"/>
              <w:ind w:firstLine="0"/>
              <w:jc w:val="left"/>
              <w:rPr>
                <w:szCs w:val="28"/>
              </w:rPr>
            </w:pPr>
            <w:r w:rsidRPr="00413F77">
              <w:rPr>
                <w:szCs w:val="28"/>
              </w:rPr>
              <w:t>Разом</w:t>
            </w:r>
          </w:p>
        </w:tc>
        <w:tc>
          <w:tcPr>
            <w:tcW w:w="1263" w:type="dxa"/>
          </w:tcPr>
          <w:p w14:paraId="71682B69" w14:textId="77777777" w:rsidR="00D05ED5" w:rsidRPr="00413F77" w:rsidRDefault="00D05ED5" w:rsidP="00B87760">
            <w:pPr>
              <w:spacing w:line="240" w:lineRule="auto"/>
              <w:ind w:firstLine="0"/>
              <w:jc w:val="center"/>
              <w:rPr>
                <w:szCs w:val="28"/>
              </w:rPr>
            </w:pPr>
            <w:r w:rsidRPr="00413F77">
              <w:rPr>
                <w:szCs w:val="28"/>
              </w:rPr>
              <w:t>67428</w:t>
            </w:r>
          </w:p>
        </w:tc>
      </w:tr>
    </w:tbl>
    <w:p w14:paraId="4062B26C" w14:textId="77777777" w:rsidR="00D05ED5" w:rsidRPr="00413F77" w:rsidRDefault="00D05ED5" w:rsidP="00D05ED5">
      <w:pPr>
        <w:rPr>
          <w:szCs w:val="28"/>
        </w:rPr>
      </w:pPr>
    </w:p>
    <w:p w14:paraId="2563BEB0" w14:textId="77777777" w:rsidR="00D05ED5" w:rsidRPr="00413F77" w:rsidRDefault="00D05ED5" w:rsidP="008C2FC6">
      <w:pPr>
        <w:pStyle w:val="Tablenumber"/>
      </w:pPr>
      <w:r w:rsidRPr="00413F77">
        <w:t>Таблиця 5.8 – Дані по заробітній платі фахівців для впровадження аналогу</w:t>
      </w:r>
    </w:p>
    <w:tbl>
      <w:tblPr>
        <w:tblStyle w:val="af"/>
        <w:tblW w:w="0" w:type="auto"/>
        <w:tblLook w:val="04A0" w:firstRow="1" w:lastRow="0" w:firstColumn="1" w:lastColumn="0" w:noHBand="0" w:noVBand="1"/>
      </w:tblPr>
      <w:tblGrid>
        <w:gridCol w:w="2257"/>
        <w:gridCol w:w="1522"/>
        <w:gridCol w:w="1858"/>
        <w:gridCol w:w="2445"/>
        <w:gridCol w:w="1263"/>
      </w:tblGrid>
      <w:tr w:rsidR="00D05ED5" w:rsidRPr="00413F77" w14:paraId="06840CDD" w14:textId="77777777" w:rsidTr="00B87760">
        <w:tc>
          <w:tcPr>
            <w:tcW w:w="2257" w:type="dxa"/>
          </w:tcPr>
          <w:p w14:paraId="7E973D86" w14:textId="77777777" w:rsidR="00D05ED5" w:rsidRPr="00413F77" w:rsidRDefault="00D05ED5" w:rsidP="00B87760">
            <w:pPr>
              <w:spacing w:line="240" w:lineRule="auto"/>
              <w:ind w:firstLine="0"/>
              <w:jc w:val="center"/>
              <w:rPr>
                <w:szCs w:val="28"/>
              </w:rPr>
            </w:pPr>
            <w:r w:rsidRPr="00413F77">
              <w:rPr>
                <w:szCs w:val="28"/>
              </w:rPr>
              <w:t>Посада</w:t>
            </w:r>
          </w:p>
        </w:tc>
        <w:tc>
          <w:tcPr>
            <w:tcW w:w="1522" w:type="dxa"/>
          </w:tcPr>
          <w:p w14:paraId="0B204AD9" w14:textId="77777777" w:rsidR="00D05ED5" w:rsidRPr="00413F77" w:rsidRDefault="00D05ED5" w:rsidP="00B87760">
            <w:pPr>
              <w:spacing w:line="240" w:lineRule="auto"/>
              <w:ind w:firstLine="0"/>
              <w:jc w:val="center"/>
              <w:rPr>
                <w:szCs w:val="28"/>
              </w:rPr>
            </w:pPr>
            <w:r w:rsidRPr="00413F77">
              <w:rPr>
                <w:szCs w:val="28"/>
              </w:rPr>
              <w:t>Посадовий оклад, грн.</w:t>
            </w:r>
          </w:p>
        </w:tc>
        <w:tc>
          <w:tcPr>
            <w:tcW w:w="1858" w:type="dxa"/>
          </w:tcPr>
          <w:p w14:paraId="70E42266" w14:textId="77777777" w:rsidR="00D05ED5" w:rsidRPr="00413F77" w:rsidRDefault="00D05ED5" w:rsidP="00B87760">
            <w:pPr>
              <w:spacing w:line="240" w:lineRule="auto"/>
              <w:ind w:firstLine="0"/>
              <w:jc w:val="center"/>
              <w:rPr>
                <w:szCs w:val="28"/>
              </w:rPr>
            </w:pPr>
            <w:r w:rsidRPr="00413F77">
              <w:rPr>
                <w:szCs w:val="28"/>
              </w:rPr>
              <w:t>Середня денна ставка, грн/день</w:t>
            </w:r>
          </w:p>
        </w:tc>
        <w:tc>
          <w:tcPr>
            <w:tcW w:w="2445" w:type="dxa"/>
          </w:tcPr>
          <w:p w14:paraId="7B088C67" w14:textId="77777777" w:rsidR="00D05ED5" w:rsidRPr="00413F77" w:rsidRDefault="00D05ED5" w:rsidP="00B87760">
            <w:pPr>
              <w:spacing w:line="240" w:lineRule="auto"/>
              <w:ind w:firstLine="0"/>
              <w:jc w:val="center"/>
              <w:rPr>
                <w:szCs w:val="28"/>
              </w:rPr>
            </w:pPr>
            <w:r w:rsidRPr="00413F77">
              <w:rPr>
                <w:szCs w:val="28"/>
              </w:rPr>
              <w:t>Витрати часу на роботу з ПЗ, людино-дні</w:t>
            </w:r>
          </w:p>
        </w:tc>
        <w:tc>
          <w:tcPr>
            <w:tcW w:w="1263" w:type="dxa"/>
          </w:tcPr>
          <w:p w14:paraId="11FF343F" w14:textId="77777777" w:rsidR="00D05ED5" w:rsidRPr="00413F77" w:rsidRDefault="00D05ED5" w:rsidP="00B87760">
            <w:pPr>
              <w:spacing w:line="240" w:lineRule="auto"/>
              <w:ind w:firstLine="0"/>
              <w:jc w:val="center"/>
              <w:rPr>
                <w:szCs w:val="28"/>
              </w:rPr>
            </w:pPr>
            <w:r w:rsidRPr="00413F77">
              <w:rPr>
                <w:szCs w:val="28"/>
              </w:rPr>
              <w:t>Фонд з/п, грн.</w:t>
            </w:r>
          </w:p>
        </w:tc>
      </w:tr>
      <w:tr w:rsidR="00D05ED5" w:rsidRPr="00413F77" w14:paraId="62B17298" w14:textId="77777777" w:rsidTr="00B87760">
        <w:tc>
          <w:tcPr>
            <w:tcW w:w="2257" w:type="dxa"/>
          </w:tcPr>
          <w:p w14:paraId="12EE21B3" w14:textId="77777777" w:rsidR="00D05ED5" w:rsidRPr="00413F77" w:rsidRDefault="00D05ED5" w:rsidP="00B87760">
            <w:pPr>
              <w:spacing w:line="240" w:lineRule="auto"/>
              <w:ind w:firstLine="0"/>
              <w:jc w:val="left"/>
              <w:rPr>
                <w:szCs w:val="28"/>
              </w:rPr>
            </w:pPr>
            <w:r w:rsidRPr="00413F77">
              <w:rPr>
                <w:szCs w:val="28"/>
              </w:rPr>
              <w:t>Програміст</w:t>
            </w:r>
          </w:p>
        </w:tc>
        <w:tc>
          <w:tcPr>
            <w:tcW w:w="1522" w:type="dxa"/>
          </w:tcPr>
          <w:p w14:paraId="548F9855" w14:textId="77777777" w:rsidR="00D05ED5" w:rsidRPr="00413F77" w:rsidRDefault="00D05ED5" w:rsidP="00B87760">
            <w:pPr>
              <w:spacing w:line="240" w:lineRule="auto"/>
              <w:ind w:firstLine="0"/>
              <w:jc w:val="center"/>
              <w:rPr>
                <w:szCs w:val="28"/>
              </w:rPr>
            </w:pPr>
            <w:r w:rsidRPr="00413F77">
              <w:rPr>
                <w:szCs w:val="28"/>
              </w:rPr>
              <w:t>40000</w:t>
            </w:r>
          </w:p>
        </w:tc>
        <w:tc>
          <w:tcPr>
            <w:tcW w:w="1858" w:type="dxa"/>
          </w:tcPr>
          <w:p w14:paraId="23D3D996" w14:textId="77777777" w:rsidR="00D05ED5" w:rsidRPr="00413F77" w:rsidRDefault="00D05ED5" w:rsidP="00B87760">
            <w:pPr>
              <w:spacing w:line="240" w:lineRule="auto"/>
              <w:ind w:firstLine="0"/>
              <w:jc w:val="center"/>
              <w:rPr>
                <w:szCs w:val="28"/>
              </w:rPr>
            </w:pPr>
            <w:r w:rsidRPr="00413F77">
              <w:rPr>
                <w:szCs w:val="28"/>
              </w:rPr>
              <w:t>1904.76</w:t>
            </w:r>
          </w:p>
        </w:tc>
        <w:tc>
          <w:tcPr>
            <w:tcW w:w="2445" w:type="dxa"/>
          </w:tcPr>
          <w:p w14:paraId="114F07C4" w14:textId="77777777" w:rsidR="00D05ED5" w:rsidRPr="00413F77" w:rsidRDefault="00D05ED5" w:rsidP="00B87760">
            <w:pPr>
              <w:spacing w:line="240" w:lineRule="auto"/>
              <w:ind w:firstLine="0"/>
              <w:jc w:val="center"/>
              <w:rPr>
                <w:szCs w:val="28"/>
              </w:rPr>
            </w:pPr>
            <w:r w:rsidRPr="00413F77">
              <w:rPr>
                <w:szCs w:val="28"/>
              </w:rPr>
              <w:t>24</w:t>
            </w:r>
          </w:p>
        </w:tc>
        <w:tc>
          <w:tcPr>
            <w:tcW w:w="1263" w:type="dxa"/>
          </w:tcPr>
          <w:p w14:paraId="1FE9AD7E" w14:textId="77777777" w:rsidR="00D05ED5" w:rsidRPr="00413F77" w:rsidRDefault="00D05ED5" w:rsidP="00B87760">
            <w:pPr>
              <w:spacing w:line="240" w:lineRule="auto"/>
              <w:ind w:firstLine="0"/>
              <w:jc w:val="center"/>
              <w:rPr>
                <w:szCs w:val="28"/>
              </w:rPr>
            </w:pPr>
            <w:r w:rsidRPr="00413F77">
              <w:rPr>
                <w:szCs w:val="28"/>
              </w:rPr>
              <w:t>45714</w:t>
            </w:r>
          </w:p>
        </w:tc>
      </w:tr>
      <w:tr w:rsidR="00D05ED5" w:rsidRPr="00413F77" w14:paraId="22B13567" w14:textId="77777777" w:rsidTr="00B87760">
        <w:tc>
          <w:tcPr>
            <w:tcW w:w="2257" w:type="dxa"/>
          </w:tcPr>
          <w:p w14:paraId="4C86176C" w14:textId="77777777" w:rsidR="00D05ED5" w:rsidRPr="00413F77" w:rsidRDefault="00D05ED5" w:rsidP="00B87760">
            <w:pPr>
              <w:spacing w:line="240" w:lineRule="auto"/>
              <w:ind w:firstLine="0"/>
              <w:jc w:val="left"/>
              <w:rPr>
                <w:szCs w:val="28"/>
              </w:rPr>
            </w:pPr>
            <w:r w:rsidRPr="00413F77">
              <w:rPr>
                <w:szCs w:val="28"/>
              </w:rPr>
              <w:t xml:space="preserve">Адміністратор </w:t>
            </w:r>
          </w:p>
        </w:tc>
        <w:tc>
          <w:tcPr>
            <w:tcW w:w="1522" w:type="dxa"/>
          </w:tcPr>
          <w:p w14:paraId="4F3D5AC8" w14:textId="77777777" w:rsidR="00D05ED5" w:rsidRPr="00413F77" w:rsidRDefault="00D05ED5" w:rsidP="00B87760">
            <w:pPr>
              <w:spacing w:line="240" w:lineRule="auto"/>
              <w:ind w:firstLine="0"/>
              <w:jc w:val="center"/>
              <w:rPr>
                <w:szCs w:val="28"/>
              </w:rPr>
            </w:pPr>
            <w:r w:rsidRPr="00413F77">
              <w:rPr>
                <w:szCs w:val="28"/>
              </w:rPr>
              <w:t>18000</w:t>
            </w:r>
          </w:p>
        </w:tc>
        <w:tc>
          <w:tcPr>
            <w:tcW w:w="1858" w:type="dxa"/>
          </w:tcPr>
          <w:p w14:paraId="7FD08E9B" w14:textId="77777777" w:rsidR="00D05ED5" w:rsidRPr="00413F77" w:rsidRDefault="00D05ED5" w:rsidP="00B87760">
            <w:pPr>
              <w:spacing w:line="240" w:lineRule="auto"/>
              <w:ind w:firstLine="0"/>
              <w:jc w:val="center"/>
              <w:rPr>
                <w:szCs w:val="28"/>
              </w:rPr>
            </w:pPr>
            <w:r w:rsidRPr="00413F77">
              <w:rPr>
                <w:szCs w:val="28"/>
              </w:rPr>
              <w:t>857.14</w:t>
            </w:r>
          </w:p>
        </w:tc>
        <w:tc>
          <w:tcPr>
            <w:tcW w:w="2445" w:type="dxa"/>
          </w:tcPr>
          <w:p w14:paraId="7EFBDC59" w14:textId="77777777" w:rsidR="00D05ED5" w:rsidRPr="00413F77" w:rsidRDefault="00D05ED5" w:rsidP="00B87760">
            <w:pPr>
              <w:spacing w:line="240" w:lineRule="auto"/>
              <w:ind w:firstLine="0"/>
              <w:jc w:val="center"/>
              <w:rPr>
                <w:szCs w:val="28"/>
              </w:rPr>
            </w:pPr>
            <w:r w:rsidRPr="00413F77">
              <w:rPr>
                <w:szCs w:val="28"/>
              </w:rPr>
              <w:t>96</w:t>
            </w:r>
          </w:p>
        </w:tc>
        <w:tc>
          <w:tcPr>
            <w:tcW w:w="1263" w:type="dxa"/>
          </w:tcPr>
          <w:p w14:paraId="1F412EE8" w14:textId="77777777" w:rsidR="00D05ED5" w:rsidRPr="00413F77" w:rsidRDefault="00D05ED5" w:rsidP="00B87760">
            <w:pPr>
              <w:spacing w:line="240" w:lineRule="auto"/>
              <w:ind w:firstLine="0"/>
              <w:jc w:val="center"/>
              <w:rPr>
                <w:szCs w:val="28"/>
              </w:rPr>
            </w:pPr>
            <w:r w:rsidRPr="00413F77">
              <w:rPr>
                <w:szCs w:val="28"/>
              </w:rPr>
              <w:t>82286</w:t>
            </w:r>
          </w:p>
        </w:tc>
      </w:tr>
      <w:tr w:rsidR="00D05ED5" w:rsidRPr="00413F77" w14:paraId="0EB0A513" w14:textId="77777777" w:rsidTr="00B87760">
        <w:tc>
          <w:tcPr>
            <w:tcW w:w="8082" w:type="dxa"/>
            <w:gridSpan w:val="4"/>
          </w:tcPr>
          <w:p w14:paraId="035A6FF6" w14:textId="77777777" w:rsidR="00D05ED5" w:rsidRPr="00413F77" w:rsidRDefault="00D05ED5" w:rsidP="00B87760">
            <w:pPr>
              <w:spacing w:line="240" w:lineRule="auto"/>
              <w:ind w:firstLine="0"/>
              <w:jc w:val="left"/>
              <w:rPr>
                <w:szCs w:val="28"/>
              </w:rPr>
            </w:pPr>
            <w:r w:rsidRPr="00413F77">
              <w:rPr>
                <w:szCs w:val="28"/>
              </w:rPr>
              <w:t>Разом</w:t>
            </w:r>
          </w:p>
        </w:tc>
        <w:tc>
          <w:tcPr>
            <w:tcW w:w="1263" w:type="dxa"/>
          </w:tcPr>
          <w:p w14:paraId="3F85E50B" w14:textId="77777777" w:rsidR="00D05ED5" w:rsidRPr="00413F77" w:rsidRDefault="00D05ED5" w:rsidP="00B87760">
            <w:pPr>
              <w:spacing w:line="240" w:lineRule="auto"/>
              <w:ind w:firstLine="0"/>
              <w:jc w:val="center"/>
              <w:rPr>
                <w:szCs w:val="28"/>
              </w:rPr>
            </w:pPr>
            <w:r w:rsidRPr="00413F77">
              <w:rPr>
                <w:szCs w:val="28"/>
              </w:rPr>
              <w:t>128000</w:t>
            </w:r>
          </w:p>
        </w:tc>
      </w:tr>
    </w:tbl>
    <w:p w14:paraId="29B987B8" w14:textId="77777777" w:rsidR="00D05ED5" w:rsidRPr="00413F77" w:rsidRDefault="00D05ED5" w:rsidP="00D05ED5">
      <w:pPr>
        <w:rPr>
          <w:szCs w:val="28"/>
        </w:rPr>
      </w:pPr>
    </w:p>
    <w:p w14:paraId="4D987210" w14:textId="77777777" w:rsidR="00D05ED5" w:rsidRPr="00413F77" w:rsidRDefault="00D05ED5" w:rsidP="00D05ED5">
      <w:pPr>
        <w:rPr>
          <w:szCs w:val="28"/>
        </w:rPr>
      </w:pPr>
      <w:r w:rsidRPr="00413F77">
        <w:rPr>
          <w:szCs w:val="28"/>
        </w:rPr>
        <w:t>Витрати на заробітну плату користувачів ПЗ та аналога складають:</w:t>
      </w:r>
    </w:p>
    <w:p w14:paraId="6C5CAFF1" w14:textId="77777777" w:rsidR="00D05ED5" w:rsidRPr="00413F77" w:rsidRDefault="00D05ED5" w:rsidP="00D05ED5">
      <w:pPr>
        <w:rPr>
          <w:szCs w:val="28"/>
        </w:rPr>
      </w:pPr>
    </w:p>
    <w:p w14:paraId="3AD6B27A" w14:textId="77777777"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=67428.72*1,4*1,22= 115168 грн.(за рік)</m:t>
        </m:r>
      </m:oMath>
      <w:r>
        <w:rPr>
          <w:szCs w:val="28"/>
        </w:rPr>
        <w:t>;</w:t>
      </w:r>
    </w:p>
    <w:p w14:paraId="5989CAF6" w14:textId="77777777"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=128000*1.4*1.22= 218624 грн.(за рік)</m:t>
        </m:r>
      </m:oMath>
      <w:r>
        <w:rPr>
          <w:szCs w:val="28"/>
        </w:rPr>
        <w:t>.</w:t>
      </w:r>
    </w:p>
    <w:p w14:paraId="163C14A3" w14:textId="77777777" w:rsidR="00D05ED5" w:rsidRPr="00413F77" w:rsidRDefault="00D05ED5" w:rsidP="00D05ED5">
      <w:pPr>
        <w:ind w:firstLine="708"/>
        <w:rPr>
          <w:szCs w:val="28"/>
        </w:rPr>
      </w:pPr>
    </w:p>
    <w:p w14:paraId="19F07FD1" w14:textId="77777777" w:rsidR="00D05ED5" w:rsidRPr="00413F77" w:rsidRDefault="00D05ED5" w:rsidP="00D05ED5">
      <w:pPr>
        <w:rPr>
          <w:szCs w:val="28"/>
        </w:rPr>
      </w:pPr>
      <w:r w:rsidRPr="00413F77">
        <w:rPr>
          <w:szCs w:val="28"/>
        </w:rPr>
        <w:t>Сум</w:t>
      </w:r>
      <w:r>
        <w:rPr>
          <w:szCs w:val="28"/>
        </w:rPr>
        <w:t>и</w:t>
      </w:r>
      <w:r w:rsidRPr="00413F77">
        <w:rPr>
          <w:szCs w:val="28"/>
        </w:rPr>
        <w:t xml:space="preserve"> амортизаційних відрахувань для ПЗ та аналога склада</w:t>
      </w:r>
      <w:r>
        <w:rPr>
          <w:szCs w:val="28"/>
        </w:rPr>
        <w:t>ють</w:t>
      </w:r>
      <w:r w:rsidRPr="00413F77">
        <w:rPr>
          <w:szCs w:val="28"/>
        </w:rPr>
        <w:t>:</w:t>
      </w:r>
    </w:p>
    <w:p w14:paraId="3A643D28" w14:textId="77777777" w:rsidR="00D05ED5" w:rsidRPr="00413F77" w:rsidRDefault="00D05ED5" w:rsidP="00D05ED5">
      <w:pPr>
        <w:rPr>
          <w:szCs w:val="28"/>
        </w:rPr>
      </w:pPr>
    </w:p>
    <w:p w14:paraId="328B0545" w14:textId="77777777" w:rsidR="00D05ED5" w:rsidRPr="00413F77" w:rsidRDefault="00D05ED5" w:rsidP="00D05ED5">
      <w:pPr>
        <w:ind w:firstLine="708"/>
        <w:jc w:val="center"/>
        <w:rPr>
          <w:szCs w:val="28"/>
        </w:rPr>
      </w:pPr>
      <m:oMathPara>
        <m:oMath>
          <m:r>
            <m:rPr>
              <m:sty m:val="p"/>
            </m:rPr>
            <w:rPr>
              <w:rFonts w:ascii="Cambria Math" w:hAnsi="Cambria Math"/>
              <w:szCs w:val="28"/>
            </w:rPr>
            <m:t xml:space="preserve">Сума амор. відр. </m:t>
          </m:r>
          <m:r>
            <w:rPr>
              <w:rFonts w:ascii="Cambria Math" w:hAnsi="Cambria Math"/>
              <w:szCs w:val="28"/>
            </w:rPr>
            <m:t>=</m:t>
          </m:r>
          <m:f>
            <m:fPr>
              <m:ctrlPr>
                <w:rPr>
                  <w:rFonts w:ascii="Cambria Math" w:hAnsi="Cambria Math"/>
                  <w:i/>
                  <w:szCs w:val="28"/>
                </w:rPr>
              </m:ctrlPr>
            </m:fPr>
            <m:num>
              <m:r>
                <w:rPr>
                  <w:rFonts w:ascii="Cambria Math" w:hAnsi="Cambria Math"/>
                  <w:szCs w:val="28"/>
                </w:rPr>
                <m:t>30000*0.2*1*864</m:t>
              </m:r>
            </m:num>
            <m:den>
              <m:r>
                <w:rPr>
                  <w:rFonts w:ascii="Cambria Math" w:hAnsi="Cambria Math"/>
                  <w:szCs w:val="28"/>
                </w:rPr>
                <m:t>2008</m:t>
              </m:r>
            </m:den>
          </m:f>
          <m:r>
            <w:rPr>
              <w:rFonts w:ascii="Cambria Math" w:hAnsi="Cambria Math"/>
              <w:szCs w:val="28"/>
            </w:rPr>
            <m:t>= 2581 грн.;</m:t>
          </m:r>
        </m:oMath>
      </m:oMathPara>
    </w:p>
    <w:p w14:paraId="1A55E476" w14:textId="77777777" w:rsidR="00D05ED5" w:rsidRPr="00413F77" w:rsidRDefault="00D05ED5" w:rsidP="00D05ED5">
      <w:pPr>
        <w:ind w:firstLine="708"/>
        <w:jc w:val="center"/>
        <w:rPr>
          <w:szCs w:val="28"/>
        </w:rPr>
      </w:pPr>
      <m:oMath>
        <m:r>
          <m:rPr>
            <m:sty m:val="p"/>
          </m:rPr>
          <w:rPr>
            <w:rFonts w:ascii="Cambria Math" w:hAnsi="Cambria Math"/>
            <w:szCs w:val="28"/>
          </w:rPr>
          <m:t xml:space="preserve">Сума амор. відр. </m:t>
        </m:r>
        <m:r>
          <w:rPr>
            <w:rFonts w:ascii="Cambria Math" w:hAnsi="Cambria Math"/>
            <w:szCs w:val="28"/>
          </w:rPr>
          <m:t>=</m:t>
        </m:r>
        <m:f>
          <m:fPr>
            <m:ctrlPr>
              <w:rPr>
                <w:rFonts w:ascii="Cambria Math" w:hAnsi="Cambria Math"/>
                <w:i/>
                <w:szCs w:val="28"/>
              </w:rPr>
            </m:ctrlPr>
          </m:fPr>
          <m:num>
            <m:r>
              <w:rPr>
                <w:rFonts w:ascii="Cambria Math" w:hAnsi="Cambria Math"/>
                <w:szCs w:val="28"/>
              </w:rPr>
              <m:t>30000*0.2*1*960</m:t>
            </m:r>
          </m:num>
          <m:den>
            <m:r>
              <w:rPr>
                <w:rFonts w:ascii="Cambria Math" w:hAnsi="Cambria Math"/>
                <w:szCs w:val="28"/>
              </w:rPr>
              <m:t>2008</m:t>
            </m:r>
          </m:den>
        </m:f>
        <m:r>
          <w:rPr>
            <w:rFonts w:ascii="Cambria Math" w:hAnsi="Cambria Math"/>
            <w:szCs w:val="28"/>
          </w:rPr>
          <m:t>= 2868 грн</m:t>
        </m:r>
      </m:oMath>
      <w:r>
        <w:rPr>
          <w:szCs w:val="28"/>
        </w:rPr>
        <w:t>.</w:t>
      </w:r>
    </w:p>
    <w:p w14:paraId="6C2A45C7" w14:textId="77777777" w:rsidR="00D05ED5" w:rsidRPr="00413F77" w:rsidRDefault="00D05ED5" w:rsidP="00D05ED5">
      <w:pPr>
        <w:ind w:firstLine="708"/>
        <w:rPr>
          <w:szCs w:val="28"/>
        </w:rPr>
      </w:pPr>
    </w:p>
    <w:p w14:paraId="2CC3C500" w14:textId="77777777" w:rsidR="00D05ED5" w:rsidRPr="00413F77" w:rsidRDefault="00D05ED5" w:rsidP="00D05ED5">
      <w:pPr>
        <w:rPr>
          <w:szCs w:val="28"/>
        </w:rPr>
      </w:pPr>
      <w:r w:rsidRPr="00413F77">
        <w:rPr>
          <w:szCs w:val="28"/>
        </w:rPr>
        <w:t xml:space="preserve">На даний час тариф на електроенергію 2.64 грн/кВт*год. Встановлена потужність для комп'ютера дорівнює 0,4 кВт. </w:t>
      </w:r>
    </w:p>
    <w:p w14:paraId="6D696571" w14:textId="77777777" w:rsidR="00D05ED5" w:rsidRDefault="00D05ED5" w:rsidP="00D05ED5">
      <w:pPr>
        <w:rPr>
          <w:szCs w:val="28"/>
        </w:rPr>
      </w:pPr>
      <w:r w:rsidRPr="00413F77">
        <w:rPr>
          <w:szCs w:val="28"/>
        </w:rPr>
        <w:t>Витрати на електроенергію для користувачів ПЗ та аналога складають:</w:t>
      </w:r>
    </w:p>
    <w:p w14:paraId="7F659516" w14:textId="77777777" w:rsidR="00D05ED5" w:rsidRPr="00413F77" w:rsidRDefault="00D05ED5" w:rsidP="00D05ED5">
      <w:pPr>
        <w:rPr>
          <w:szCs w:val="28"/>
        </w:rPr>
      </w:pPr>
    </w:p>
    <w:p w14:paraId="771562B4" w14:textId="77777777" w:rsidR="00D05ED5" w:rsidRPr="00413F77" w:rsidRDefault="00D05ED5" w:rsidP="00D05ED5">
      <w:pPr>
        <w:ind w:firstLine="708"/>
        <w:jc w:val="center"/>
        <w:rPr>
          <w:szCs w:val="28"/>
        </w:rPr>
      </w:pPr>
      <m:oMath>
        <m:r>
          <m:rPr>
            <m:sty m:val="p"/>
          </m:rPr>
          <w:rPr>
            <w:rFonts w:ascii="Cambria Math" w:hAnsi="Cambria Math"/>
            <w:szCs w:val="28"/>
          </w:rPr>
          <w:lastRenderedPageBreak/>
          <m:t xml:space="preserve">Витрати на зарплату </m:t>
        </m:r>
        <m:r>
          <w:rPr>
            <w:rFonts w:ascii="Cambria Math" w:hAnsi="Cambria Math"/>
            <w:szCs w:val="28"/>
          </w:rPr>
          <m:t>=0.4*1*864*2.64=912 грн</m:t>
        </m:r>
      </m:oMath>
      <w:r>
        <w:rPr>
          <w:szCs w:val="28"/>
        </w:rPr>
        <w:t>.;</w:t>
      </w:r>
    </w:p>
    <w:p w14:paraId="0A787B05" w14:textId="77777777"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=0.4*1*960*2.64=1013 грн</m:t>
        </m:r>
      </m:oMath>
      <w:r>
        <w:rPr>
          <w:szCs w:val="28"/>
        </w:rPr>
        <w:t>.</w:t>
      </w:r>
    </w:p>
    <w:p w14:paraId="4B142A62" w14:textId="77777777" w:rsidR="00D05ED5" w:rsidRPr="00413F77" w:rsidRDefault="00D05ED5" w:rsidP="00D05ED5">
      <w:pPr>
        <w:rPr>
          <w:szCs w:val="28"/>
        </w:rPr>
      </w:pPr>
    </w:p>
    <w:p w14:paraId="5FAADAF3" w14:textId="77777777" w:rsidR="00D05ED5" w:rsidRPr="00413F77" w:rsidRDefault="00D05ED5" w:rsidP="00D05ED5">
      <w:pPr>
        <w:rPr>
          <w:szCs w:val="28"/>
        </w:rPr>
      </w:pPr>
      <w:r w:rsidRPr="00413F77">
        <w:rPr>
          <w:szCs w:val="28"/>
        </w:rPr>
        <w:t>Витрати на поточний ремонт обладнання ПЗ та аналога складуть:</w:t>
      </w:r>
    </w:p>
    <w:p w14:paraId="389E84F4" w14:textId="77777777" w:rsidR="00D05ED5" w:rsidRPr="00413F77" w:rsidRDefault="00D05ED5" w:rsidP="00D05ED5">
      <w:pPr>
        <w:rPr>
          <w:szCs w:val="28"/>
        </w:rPr>
      </w:pPr>
    </w:p>
    <w:p w14:paraId="345F54F7" w14:textId="77777777" w:rsidR="00D05ED5" w:rsidRPr="00413F77" w:rsidRDefault="00D05ED5" w:rsidP="00D05ED5">
      <w:pPr>
        <w:ind w:firstLine="708"/>
        <w:rPr>
          <w:i/>
          <w:szCs w:val="28"/>
        </w:rPr>
      </w:pPr>
      <m:oMath>
        <m:r>
          <m:rPr>
            <m:sty m:val="p"/>
          </m:rPr>
          <w:rPr>
            <w:rFonts w:ascii="Cambria Math" w:hAnsi="Cambria Math"/>
            <w:szCs w:val="28"/>
          </w:rPr>
          <m:t xml:space="preserve">Витрати на ремонт </m:t>
        </m:r>
        <m:r>
          <w:rPr>
            <w:rFonts w:ascii="Cambria Math" w:hAnsi="Cambria Math"/>
            <w:szCs w:val="28"/>
          </w:rPr>
          <m:t>=(0.05 * 30000 * 864)/2008=645 грн</m:t>
        </m:r>
      </m:oMath>
      <w:r>
        <w:rPr>
          <w:i/>
          <w:szCs w:val="28"/>
        </w:rPr>
        <w:t>.;</w:t>
      </w:r>
    </w:p>
    <w:p w14:paraId="484B56C8" w14:textId="77777777" w:rsidR="00D05ED5" w:rsidRPr="00413F77" w:rsidRDefault="00D05ED5" w:rsidP="00D05ED5">
      <w:pPr>
        <w:ind w:firstLine="708"/>
        <w:rPr>
          <w:szCs w:val="28"/>
        </w:rPr>
      </w:pPr>
      <m:oMath>
        <m:r>
          <m:rPr>
            <m:sty m:val="p"/>
          </m:rPr>
          <w:rPr>
            <w:rFonts w:ascii="Cambria Math" w:hAnsi="Cambria Math"/>
            <w:szCs w:val="28"/>
          </w:rPr>
          <m:t xml:space="preserve">Витрати на ремонт </m:t>
        </m:r>
        <m:r>
          <w:rPr>
            <w:rFonts w:ascii="Cambria Math" w:hAnsi="Cambria Math"/>
            <w:szCs w:val="28"/>
          </w:rPr>
          <m:t>=(0.05 * 30000 * 960)/2008=717 грн</m:t>
        </m:r>
      </m:oMath>
      <w:r>
        <w:rPr>
          <w:szCs w:val="28"/>
        </w:rPr>
        <w:t>.</w:t>
      </w:r>
    </w:p>
    <w:p w14:paraId="0D4D0256" w14:textId="77777777" w:rsidR="00D05ED5" w:rsidRPr="00413F77" w:rsidRDefault="00D05ED5" w:rsidP="00D05ED5">
      <w:pPr>
        <w:ind w:firstLine="708"/>
        <w:rPr>
          <w:szCs w:val="28"/>
        </w:rPr>
      </w:pPr>
    </w:p>
    <w:p w14:paraId="5E5F6240" w14:textId="77777777" w:rsidR="00D05ED5" w:rsidRPr="00413F77" w:rsidRDefault="00D05ED5" w:rsidP="00D05ED5">
      <w:pPr>
        <w:rPr>
          <w:szCs w:val="28"/>
        </w:rPr>
      </w:pPr>
      <w:r w:rsidRPr="00413F77">
        <w:rPr>
          <w:szCs w:val="28"/>
        </w:rPr>
        <w:t xml:space="preserve">Витрати на матеріали, які споживаються кожного року складають 1 відсоток від балансової вартості основного обладнання. Отже, витрати на матеріали для користувачі ПЗ та  </w:t>
      </w:r>
      <w:proofErr w:type="spellStart"/>
      <w:r w:rsidRPr="00413F77">
        <w:rPr>
          <w:szCs w:val="28"/>
        </w:rPr>
        <w:t>HospApp</w:t>
      </w:r>
      <w:proofErr w:type="spellEnd"/>
      <w:r w:rsidRPr="00413F77">
        <w:rPr>
          <w:szCs w:val="28"/>
        </w:rPr>
        <w:t xml:space="preserve"> однакова, а саме:</w:t>
      </w:r>
    </w:p>
    <w:p w14:paraId="0C491642" w14:textId="77777777" w:rsidR="00D05ED5" w:rsidRPr="00413F77" w:rsidRDefault="00D05ED5" w:rsidP="00D05ED5">
      <w:pPr>
        <w:rPr>
          <w:szCs w:val="28"/>
        </w:rPr>
      </w:pPr>
    </w:p>
    <w:p w14:paraId="6AE78FC1" w14:textId="77777777" w:rsidR="00D05ED5" w:rsidRPr="00413F77" w:rsidRDefault="00D05ED5" w:rsidP="00D05ED5">
      <w:pPr>
        <w:ind w:firstLine="708"/>
        <w:rPr>
          <w:szCs w:val="28"/>
        </w:rPr>
      </w:pPr>
      <m:oMathPara>
        <m:oMathParaPr>
          <m:jc m:val="center"/>
        </m:oMathParaPr>
        <m:oMath>
          <m:r>
            <m:rPr>
              <m:sty m:val="p"/>
            </m:rPr>
            <w:rPr>
              <w:rFonts w:ascii="Cambria Math" w:hAnsi="Cambria Math"/>
              <w:szCs w:val="28"/>
            </w:rPr>
            <m:t xml:space="preserve">Витрати на матеріали </m:t>
          </m:r>
          <m:r>
            <w:rPr>
              <w:rFonts w:ascii="Cambria Math" w:hAnsi="Cambria Math"/>
              <w:szCs w:val="28"/>
            </w:rPr>
            <m:t>=30000*0.01=300 грн.</m:t>
          </m:r>
        </m:oMath>
      </m:oMathPara>
    </w:p>
    <w:p w14:paraId="5082DEA4" w14:textId="77777777" w:rsidR="00D05ED5" w:rsidRPr="00413F77" w:rsidRDefault="00D05ED5" w:rsidP="00D05ED5">
      <w:pPr>
        <w:ind w:firstLine="708"/>
        <w:rPr>
          <w:szCs w:val="28"/>
        </w:rPr>
      </w:pPr>
    </w:p>
    <w:p w14:paraId="47A41969" w14:textId="77777777" w:rsidR="00D05ED5" w:rsidRDefault="00D05ED5" w:rsidP="00D05ED5">
      <w:pPr>
        <w:rPr>
          <w:szCs w:val="28"/>
        </w:rPr>
      </w:pPr>
      <w:r w:rsidRPr="00413F77">
        <w:rPr>
          <w:szCs w:val="28"/>
        </w:rPr>
        <w:t>Норматив накладних витрат станове 20% від прямих витрат.</w:t>
      </w:r>
      <w:r>
        <w:rPr>
          <w:szCs w:val="28"/>
        </w:rPr>
        <w:t xml:space="preserve"> </w:t>
      </w:r>
      <w:r w:rsidRPr="00413F77">
        <w:rPr>
          <w:szCs w:val="28"/>
        </w:rPr>
        <w:t>Накладні витрати для ПЗ та аналога складуть:</w:t>
      </w:r>
    </w:p>
    <w:p w14:paraId="7D6FB732" w14:textId="77777777" w:rsidR="00D05ED5" w:rsidRPr="00413F77" w:rsidRDefault="00D05ED5" w:rsidP="00D05ED5">
      <w:pPr>
        <w:rPr>
          <w:szCs w:val="28"/>
        </w:rPr>
      </w:pPr>
    </w:p>
    <w:p w14:paraId="41D3E224" w14:textId="77777777" w:rsidR="00D05ED5" w:rsidRPr="00413F77" w:rsidRDefault="00D05ED5" w:rsidP="00D05ED5">
      <w:pPr>
        <w:ind w:firstLine="0"/>
        <w:jc w:val="center"/>
        <w:rPr>
          <w:szCs w:val="28"/>
        </w:rPr>
      </w:pPr>
      <m:oMath>
        <m:r>
          <m:rPr>
            <m:sty m:val="p"/>
          </m:rPr>
          <w:rPr>
            <w:rFonts w:ascii="Cambria Math" w:hAnsi="Cambria Math"/>
            <w:szCs w:val="28"/>
          </w:rPr>
          <m:t>Накладні витрати</m:t>
        </m:r>
        <m:r>
          <w:rPr>
            <w:rFonts w:ascii="Cambria Math" w:hAnsi="Cambria Math"/>
            <w:szCs w:val="28"/>
          </w:rPr>
          <m:t>=</m:t>
        </m:r>
        <m:d>
          <m:dPr>
            <m:ctrlPr>
              <w:rPr>
                <w:rFonts w:ascii="Cambria Math" w:hAnsi="Cambria Math"/>
                <w:i/>
                <w:szCs w:val="28"/>
              </w:rPr>
            </m:ctrlPr>
          </m:dPr>
          <m:e>
            <m:r>
              <w:rPr>
                <w:rFonts w:ascii="Cambria Math" w:hAnsi="Cambria Math"/>
                <w:szCs w:val="28"/>
              </w:rPr>
              <m:t>115168+2581+912+645+300</m:t>
            </m:r>
          </m:e>
        </m:d>
        <m:r>
          <w:rPr>
            <w:rFonts w:ascii="Cambria Math" w:hAnsi="Cambria Math"/>
            <w:szCs w:val="28"/>
          </w:rPr>
          <m:t>0.2=23921грн</m:t>
        </m:r>
      </m:oMath>
      <w:r>
        <w:rPr>
          <w:szCs w:val="28"/>
        </w:rPr>
        <w:t>.</w:t>
      </w:r>
    </w:p>
    <w:p w14:paraId="789744FC" w14:textId="77777777" w:rsidR="00D05ED5" w:rsidRPr="00413F77" w:rsidRDefault="00D05ED5" w:rsidP="00D05ED5">
      <w:pPr>
        <w:ind w:firstLine="0"/>
        <w:jc w:val="center"/>
        <w:rPr>
          <w:szCs w:val="28"/>
        </w:rPr>
      </w:pPr>
      <m:oMath>
        <m:r>
          <m:rPr>
            <m:sty m:val="p"/>
          </m:rPr>
          <w:rPr>
            <w:rFonts w:ascii="Cambria Math" w:hAnsi="Cambria Math"/>
            <w:szCs w:val="28"/>
          </w:rPr>
          <m:t>Накладні витрати</m:t>
        </m:r>
        <m:r>
          <w:rPr>
            <w:rFonts w:ascii="Cambria Math" w:hAnsi="Cambria Math"/>
            <w:szCs w:val="28"/>
          </w:rPr>
          <m:t>=</m:t>
        </m:r>
        <m:d>
          <m:dPr>
            <m:ctrlPr>
              <w:rPr>
                <w:rFonts w:ascii="Cambria Math" w:hAnsi="Cambria Math"/>
                <w:i/>
                <w:szCs w:val="28"/>
              </w:rPr>
            </m:ctrlPr>
          </m:dPr>
          <m:e>
            <m:r>
              <w:rPr>
                <w:rFonts w:ascii="Cambria Math" w:hAnsi="Cambria Math"/>
                <w:szCs w:val="28"/>
              </w:rPr>
              <m:t>218624+2868+1013+717+300</m:t>
            </m:r>
          </m:e>
        </m:d>
        <m:r>
          <w:rPr>
            <w:rFonts w:ascii="Cambria Math" w:hAnsi="Cambria Math"/>
            <w:szCs w:val="28"/>
          </w:rPr>
          <m:t>0.2=44704грн</m:t>
        </m:r>
      </m:oMath>
      <w:r>
        <w:rPr>
          <w:szCs w:val="28"/>
        </w:rPr>
        <w:t>.</w:t>
      </w:r>
    </w:p>
    <w:p w14:paraId="5E3E6371" w14:textId="77777777" w:rsidR="00D05ED5" w:rsidRPr="00413F77" w:rsidRDefault="00D05ED5" w:rsidP="00D05ED5">
      <w:pPr>
        <w:ind w:firstLine="0"/>
        <w:jc w:val="center"/>
        <w:rPr>
          <w:szCs w:val="28"/>
        </w:rPr>
      </w:pPr>
    </w:p>
    <w:p w14:paraId="1A79D579" w14:textId="77777777" w:rsidR="00D05ED5" w:rsidRPr="00413F77" w:rsidRDefault="00D05ED5" w:rsidP="00D05ED5">
      <w:pPr>
        <w:rPr>
          <w:szCs w:val="28"/>
        </w:rPr>
      </w:pPr>
      <w:r w:rsidRPr="00413F77">
        <w:rPr>
          <w:szCs w:val="28"/>
        </w:rPr>
        <w:t xml:space="preserve">Річні експлуатаційні витрати </w:t>
      </w:r>
      <w:r>
        <w:rPr>
          <w:szCs w:val="28"/>
        </w:rPr>
        <w:t>ПЗ</w:t>
      </w:r>
      <w:r w:rsidRPr="00413F77">
        <w:rPr>
          <w:szCs w:val="28"/>
        </w:rPr>
        <w:t xml:space="preserve"> представлені у таблиці 5.9.</w:t>
      </w:r>
    </w:p>
    <w:p w14:paraId="4EFF3A41" w14:textId="77777777" w:rsidR="00D05ED5" w:rsidRPr="00413F77" w:rsidRDefault="00D05ED5" w:rsidP="00D05ED5">
      <w:pPr>
        <w:rPr>
          <w:szCs w:val="28"/>
        </w:rPr>
      </w:pPr>
      <w:r w:rsidRPr="00413F77">
        <w:rPr>
          <w:szCs w:val="28"/>
        </w:rPr>
        <w:t xml:space="preserve">Отже, поточні експлуатаційні витрати ПЗ складуть 143527 грн, а його аналога  </w:t>
      </w:r>
      <w:r w:rsidRPr="00413F77">
        <w:t>– 268226 грн.</w:t>
      </w:r>
    </w:p>
    <w:p w14:paraId="306AAB67" w14:textId="77777777" w:rsidR="00D05ED5" w:rsidRPr="00413F77" w:rsidRDefault="00D05ED5" w:rsidP="00D05ED5">
      <w:pPr>
        <w:rPr>
          <w:szCs w:val="28"/>
        </w:rPr>
      </w:pPr>
    </w:p>
    <w:p w14:paraId="073E5574" w14:textId="77777777" w:rsidR="00D05ED5" w:rsidRDefault="00D05ED5" w:rsidP="00D05ED5">
      <w:pPr>
        <w:rPr>
          <w:szCs w:val="28"/>
        </w:rPr>
      </w:pPr>
    </w:p>
    <w:p w14:paraId="7D60FE1B" w14:textId="77777777" w:rsidR="00D05ED5" w:rsidRDefault="00D05ED5" w:rsidP="00D05ED5">
      <w:pPr>
        <w:rPr>
          <w:szCs w:val="28"/>
        </w:rPr>
      </w:pPr>
    </w:p>
    <w:p w14:paraId="0D015024" w14:textId="77777777" w:rsidR="00D05ED5" w:rsidRDefault="00D05ED5" w:rsidP="00D05ED5">
      <w:pPr>
        <w:rPr>
          <w:szCs w:val="28"/>
        </w:rPr>
      </w:pPr>
    </w:p>
    <w:p w14:paraId="066C3226" w14:textId="77777777" w:rsidR="00D05ED5" w:rsidRPr="00413F77" w:rsidRDefault="00D05ED5" w:rsidP="00D05ED5">
      <w:pPr>
        <w:rPr>
          <w:szCs w:val="28"/>
        </w:rPr>
      </w:pPr>
    </w:p>
    <w:p w14:paraId="7FCC90B3" w14:textId="77777777" w:rsidR="00D05ED5" w:rsidRPr="00413F77" w:rsidRDefault="00D05ED5" w:rsidP="008C2FC6">
      <w:pPr>
        <w:pStyle w:val="Tablenumber"/>
      </w:pPr>
      <w:r w:rsidRPr="00413F77">
        <w:lastRenderedPageBreak/>
        <w:t>Таблиця 5.9 – Річні експлуатаційні витрати програмного продукту</w:t>
      </w:r>
    </w:p>
    <w:tbl>
      <w:tblPr>
        <w:tblStyle w:val="af"/>
        <w:tblW w:w="0" w:type="auto"/>
        <w:tblLook w:val="04A0" w:firstRow="1" w:lastRow="0" w:firstColumn="1" w:lastColumn="0" w:noHBand="0" w:noVBand="1"/>
      </w:tblPr>
      <w:tblGrid>
        <w:gridCol w:w="5103"/>
        <w:gridCol w:w="1843"/>
        <w:gridCol w:w="1837"/>
      </w:tblGrid>
      <w:tr w:rsidR="00D05ED5" w:rsidRPr="00413F77" w14:paraId="7D31A661" w14:textId="77777777" w:rsidTr="00B87760">
        <w:tc>
          <w:tcPr>
            <w:tcW w:w="5103" w:type="dxa"/>
          </w:tcPr>
          <w:p w14:paraId="65D82C5E" w14:textId="77777777" w:rsidR="00D05ED5" w:rsidRPr="00413F77" w:rsidRDefault="00D05ED5" w:rsidP="00B87760">
            <w:pPr>
              <w:spacing w:line="240" w:lineRule="auto"/>
              <w:ind w:firstLine="0"/>
              <w:jc w:val="center"/>
              <w:rPr>
                <w:szCs w:val="28"/>
              </w:rPr>
            </w:pPr>
            <w:r w:rsidRPr="00413F77">
              <w:rPr>
                <w:szCs w:val="28"/>
              </w:rPr>
              <w:t>Статі витрат</w:t>
            </w:r>
          </w:p>
        </w:tc>
        <w:tc>
          <w:tcPr>
            <w:tcW w:w="1843" w:type="dxa"/>
          </w:tcPr>
          <w:p w14:paraId="312B1067" w14:textId="77777777" w:rsidR="00D05ED5" w:rsidRPr="00413F77" w:rsidRDefault="00D05ED5" w:rsidP="00B87760">
            <w:pPr>
              <w:spacing w:line="240" w:lineRule="auto"/>
              <w:ind w:firstLine="0"/>
              <w:jc w:val="center"/>
              <w:rPr>
                <w:szCs w:val="28"/>
              </w:rPr>
            </w:pPr>
            <w:r w:rsidRPr="00413F77">
              <w:rPr>
                <w:szCs w:val="28"/>
              </w:rPr>
              <w:t>Витрати на ПЗ, грн</w:t>
            </w:r>
          </w:p>
        </w:tc>
        <w:tc>
          <w:tcPr>
            <w:tcW w:w="1837" w:type="dxa"/>
          </w:tcPr>
          <w:p w14:paraId="5C211BBA" w14:textId="77777777" w:rsidR="00D05ED5" w:rsidRPr="00413F77" w:rsidRDefault="00D05ED5" w:rsidP="00B87760">
            <w:pPr>
              <w:spacing w:line="240" w:lineRule="auto"/>
              <w:ind w:firstLine="0"/>
              <w:jc w:val="center"/>
              <w:rPr>
                <w:szCs w:val="28"/>
              </w:rPr>
            </w:pPr>
            <w:r w:rsidRPr="00413F77">
              <w:rPr>
                <w:szCs w:val="28"/>
              </w:rPr>
              <w:t xml:space="preserve">Витрати на </w:t>
            </w:r>
            <w:proofErr w:type="spellStart"/>
            <w:r w:rsidRPr="00413F77">
              <w:rPr>
                <w:szCs w:val="28"/>
              </w:rPr>
              <w:t>HospApp</w:t>
            </w:r>
            <w:proofErr w:type="spellEnd"/>
            <w:r w:rsidRPr="00413F77">
              <w:rPr>
                <w:szCs w:val="28"/>
              </w:rPr>
              <w:t>, грн</w:t>
            </w:r>
          </w:p>
        </w:tc>
      </w:tr>
      <w:tr w:rsidR="00D05ED5" w:rsidRPr="00413F77" w14:paraId="152722AC" w14:textId="77777777" w:rsidTr="00B87760">
        <w:tc>
          <w:tcPr>
            <w:tcW w:w="5103" w:type="dxa"/>
          </w:tcPr>
          <w:p w14:paraId="74C8C215" w14:textId="77777777" w:rsidR="00D05ED5" w:rsidRPr="00413F77" w:rsidRDefault="00D05ED5" w:rsidP="00B87760">
            <w:pPr>
              <w:spacing w:line="240" w:lineRule="auto"/>
              <w:ind w:firstLine="0"/>
              <w:jc w:val="left"/>
              <w:rPr>
                <w:szCs w:val="28"/>
              </w:rPr>
            </w:pPr>
            <w:r w:rsidRPr="00413F77">
              <w:rPr>
                <w:szCs w:val="28"/>
              </w:rPr>
              <w:t>Основна і додаткова зарплата з відрахуванням</w:t>
            </w:r>
          </w:p>
        </w:tc>
        <w:tc>
          <w:tcPr>
            <w:tcW w:w="1843" w:type="dxa"/>
          </w:tcPr>
          <w:p w14:paraId="54CAA0BB" w14:textId="77777777" w:rsidR="00D05ED5" w:rsidRPr="00413F77" w:rsidRDefault="00D05ED5" w:rsidP="00B87760">
            <w:pPr>
              <w:spacing w:line="240" w:lineRule="auto"/>
              <w:ind w:firstLine="0"/>
              <w:jc w:val="center"/>
              <w:rPr>
                <w:szCs w:val="28"/>
              </w:rPr>
            </w:pPr>
            <w:r w:rsidRPr="00413F77">
              <w:rPr>
                <w:szCs w:val="28"/>
              </w:rPr>
              <w:t>115168</w:t>
            </w:r>
          </w:p>
        </w:tc>
        <w:tc>
          <w:tcPr>
            <w:tcW w:w="1837" w:type="dxa"/>
          </w:tcPr>
          <w:p w14:paraId="7C84FE92" w14:textId="77777777" w:rsidR="00D05ED5" w:rsidRPr="00413F77" w:rsidRDefault="00D05ED5" w:rsidP="00B87760">
            <w:pPr>
              <w:spacing w:line="240" w:lineRule="auto"/>
              <w:ind w:firstLine="0"/>
              <w:jc w:val="center"/>
              <w:rPr>
                <w:szCs w:val="28"/>
              </w:rPr>
            </w:pPr>
            <w:r w:rsidRPr="00413F77">
              <w:rPr>
                <w:szCs w:val="28"/>
              </w:rPr>
              <w:t>218624</w:t>
            </w:r>
          </w:p>
        </w:tc>
      </w:tr>
      <w:tr w:rsidR="00D05ED5" w:rsidRPr="00413F77" w14:paraId="6F1A9936" w14:textId="77777777" w:rsidTr="00B87760">
        <w:tc>
          <w:tcPr>
            <w:tcW w:w="5103" w:type="dxa"/>
          </w:tcPr>
          <w:p w14:paraId="1969EF3D" w14:textId="77777777" w:rsidR="00D05ED5" w:rsidRPr="00413F77" w:rsidRDefault="00D05ED5" w:rsidP="00B87760">
            <w:pPr>
              <w:spacing w:line="240" w:lineRule="auto"/>
              <w:ind w:firstLine="0"/>
              <w:jc w:val="left"/>
              <w:rPr>
                <w:szCs w:val="28"/>
              </w:rPr>
            </w:pPr>
            <w:r w:rsidRPr="00413F77">
              <w:rPr>
                <w:szCs w:val="28"/>
              </w:rPr>
              <w:t>Амортизовані відрахування</w:t>
            </w:r>
          </w:p>
        </w:tc>
        <w:tc>
          <w:tcPr>
            <w:tcW w:w="1843" w:type="dxa"/>
          </w:tcPr>
          <w:p w14:paraId="100BA6F8" w14:textId="77777777" w:rsidR="00D05ED5" w:rsidRPr="00413F77" w:rsidRDefault="00D05ED5" w:rsidP="00B87760">
            <w:pPr>
              <w:spacing w:line="240" w:lineRule="auto"/>
              <w:ind w:firstLine="0"/>
              <w:jc w:val="center"/>
              <w:rPr>
                <w:szCs w:val="28"/>
              </w:rPr>
            </w:pPr>
            <w:r w:rsidRPr="00413F77">
              <w:rPr>
                <w:szCs w:val="28"/>
              </w:rPr>
              <w:t>2581</w:t>
            </w:r>
          </w:p>
        </w:tc>
        <w:tc>
          <w:tcPr>
            <w:tcW w:w="1837" w:type="dxa"/>
          </w:tcPr>
          <w:p w14:paraId="2A11273A" w14:textId="77777777" w:rsidR="00D05ED5" w:rsidRPr="00413F77" w:rsidRDefault="00D05ED5" w:rsidP="00B87760">
            <w:pPr>
              <w:spacing w:line="240" w:lineRule="auto"/>
              <w:ind w:firstLine="0"/>
              <w:jc w:val="center"/>
              <w:rPr>
                <w:szCs w:val="28"/>
              </w:rPr>
            </w:pPr>
            <w:r w:rsidRPr="00413F77">
              <w:rPr>
                <w:szCs w:val="28"/>
              </w:rPr>
              <w:t>2868</w:t>
            </w:r>
          </w:p>
        </w:tc>
      </w:tr>
      <w:tr w:rsidR="00D05ED5" w:rsidRPr="00413F77" w14:paraId="2197C47D" w14:textId="77777777" w:rsidTr="00B87760">
        <w:tc>
          <w:tcPr>
            <w:tcW w:w="5103" w:type="dxa"/>
          </w:tcPr>
          <w:p w14:paraId="6A748ED9" w14:textId="77777777" w:rsidR="00D05ED5" w:rsidRPr="00413F77" w:rsidRDefault="00D05ED5" w:rsidP="00B87760">
            <w:pPr>
              <w:spacing w:line="240" w:lineRule="auto"/>
              <w:ind w:firstLine="0"/>
              <w:jc w:val="left"/>
              <w:rPr>
                <w:szCs w:val="28"/>
              </w:rPr>
            </w:pPr>
            <w:r w:rsidRPr="00413F77">
              <w:rPr>
                <w:szCs w:val="28"/>
              </w:rPr>
              <w:t>Витрати на електроенергію</w:t>
            </w:r>
          </w:p>
        </w:tc>
        <w:tc>
          <w:tcPr>
            <w:tcW w:w="1843" w:type="dxa"/>
          </w:tcPr>
          <w:p w14:paraId="1498F9C5" w14:textId="77777777" w:rsidR="00D05ED5" w:rsidRPr="00413F77" w:rsidRDefault="00D05ED5" w:rsidP="00B87760">
            <w:pPr>
              <w:spacing w:line="240" w:lineRule="auto"/>
              <w:ind w:firstLine="0"/>
              <w:jc w:val="center"/>
              <w:rPr>
                <w:szCs w:val="28"/>
              </w:rPr>
            </w:pPr>
            <w:r w:rsidRPr="00413F77">
              <w:rPr>
                <w:szCs w:val="28"/>
              </w:rPr>
              <w:t>912</w:t>
            </w:r>
          </w:p>
        </w:tc>
        <w:tc>
          <w:tcPr>
            <w:tcW w:w="1837" w:type="dxa"/>
          </w:tcPr>
          <w:p w14:paraId="4BB2B35D" w14:textId="77777777" w:rsidR="00D05ED5" w:rsidRPr="00413F77" w:rsidRDefault="00D05ED5" w:rsidP="00B87760">
            <w:pPr>
              <w:spacing w:line="240" w:lineRule="auto"/>
              <w:ind w:firstLine="0"/>
              <w:jc w:val="center"/>
              <w:rPr>
                <w:szCs w:val="28"/>
              </w:rPr>
            </w:pPr>
            <w:r w:rsidRPr="00413F77">
              <w:rPr>
                <w:szCs w:val="28"/>
              </w:rPr>
              <w:t>1013</w:t>
            </w:r>
          </w:p>
        </w:tc>
      </w:tr>
      <w:tr w:rsidR="00D05ED5" w:rsidRPr="00413F77" w14:paraId="546DB78B" w14:textId="77777777" w:rsidTr="00B87760">
        <w:tc>
          <w:tcPr>
            <w:tcW w:w="5103" w:type="dxa"/>
          </w:tcPr>
          <w:p w14:paraId="5659B0BF" w14:textId="77777777" w:rsidR="00D05ED5" w:rsidRPr="00413F77" w:rsidRDefault="00D05ED5" w:rsidP="00B87760">
            <w:pPr>
              <w:spacing w:line="240" w:lineRule="auto"/>
              <w:ind w:firstLine="0"/>
              <w:jc w:val="left"/>
              <w:rPr>
                <w:szCs w:val="28"/>
              </w:rPr>
            </w:pPr>
            <w:r w:rsidRPr="00413F77">
              <w:rPr>
                <w:szCs w:val="28"/>
              </w:rPr>
              <w:t>Витрати на поточний ремонт</w:t>
            </w:r>
          </w:p>
        </w:tc>
        <w:tc>
          <w:tcPr>
            <w:tcW w:w="1843" w:type="dxa"/>
          </w:tcPr>
          <w:p w14:paraId="49DE7836" w14:textId="77777777" w:rsidR="00D05ED5" w:rsidRPr="00413F77" w:rsidRDefault="00D05ED5" w:rsidP="00B87760">
            <w:pPr>
              <w:spacing w:line="240" w:lineRule="auto"/>
              <w:ind w:firstLine="0"/>
              <w:jc w:val="center"/>
              <w:rPr>
                <w:szCs w:val="28"/>
              </w:rPr>
            </w:pPr>
            <w:r w:rsidRPr="00413F77">
              <w:rPr>
                <w:szCs w:val="28"/>
              </w:rPr>
              <w:t>645</w:t>
            </w:r>
          </w:p>
        </w:tc>
        <w:tc>
          <w:tcPr>
            <w:tcW w:w="1837" w:type="dxa"/>
          </w:tcPr>
          <w:p w14:paraId="76B68DE0" w14:textId="77777777" w:rsidR="00D05ED5" w:rsidRPr="00413F77" w:rsidRDefault="00D05ED5" w:rsidP="00B87760">
            <w:pPr>
              <w:spacing w:line="240" w:lineRule="auto"/>
              <w:ind w:firstLine="0"/>
              <w:jc w:val="center"/>
              <w:rPr>
                <w:szCs w:val="28"/>
              </w:rPr>
            </w:pPr>
            <w:r w:rsidRPr="00413F77">
              <w:rPr>
                <w:szCs w:val="28"/>
              </w:rPr>
              <w:t>717</w:t>
            </w:r>
          </w:p>
        </w:tc>
      </w:tr>
      <w:tr w:rsidR="00D05ED5" w:rsidRPr="00413F77" w14:paraId="26AEDE01" w14:textId="77777777" w:rsidTr="00B87760">
        <w:tc>
          <w:tcPr>
            <w:tcW w:w="5103" w:type="dxa"/>
          </w:tcPr>
          <w:p w14:paraId="1027425D" w14:textId="77777777" w:rsidR="00D05ED5" w:rsidRPr="00413F77" w:rsidRDefault="00D05ED5" w:rsidP="00B87760">
            <w:pPr>
              <w:spacing w:line="240" w:lineRule="auto"/>
              <w:ind w:firstLine="0"/>
              <w:jc w:val="left"/>
              <w:rPr>
                <w:szCs w:val="28"/>
              </w:rPr>
            </w:pPr>
            <w:r w:rsidRPr="00413F77">
              <w:rPr>
                <w:szCs w:val="28"/>
              </w:rPr>
              <w:t>Витрати на матеріали</w:t>
            </w:r>
          </w:p>
        </w:tc>
        <w:tc>
          <w:tcPr>
            <w:tcW w:w="1843" w:type="dxa"/>
          </w:tcPr>
          <w:p w14:paraId="4D29AEB8" w14:textId="77777777" w:rsidR="00D05ED5" w:rsidRPr="00413F77" w:rsidRDefault="00D05ED5" w:rsidP="00B87760">
            <w:pPr>
              <w:spacing w:line="240" w:lineRule="auto"/>
              <w:ind w:firstLine="0"/>
              <w:jc w:val="center"/>
              <w:rPr>
                <w:szCs w:val="28"/>
              </w:rPr>
            </w:pPr>
            <w:r w:rsidRPr="00413F77">
              <w:rPr>
                <w:szCs w:val="28"/>
              </w:rPr>
              <w:t>300</w:t>
            </w:r>
          </w:p>
        </w:tc>
        <w:tc>
          <w:tcPr>
            <w:tcW w:w="1837" w:type="dxa"/>
          </w:tcPr>
          <w:p w14:paraId="5320A6E1" w14:textId="77777777" w:rsidR="00D05ED5" w:rsidRPr="00413F77" w:rsidRDefault="00D05ED5" w:rsidP="00B87760">
            <w:pPr>
              <w:spacing w:line="240" w:lineRule="auto"/>
              <w:ind w:firstLine="0"/>
              <w:jc w:val="center"/>
              <w:rPr>
                <w:szCs w:val="28"/>
              </w:rPr>
            </w:pPr>
            <w:r w:rsidRPr="00413F77">
              <w:rPr>
                <w:szCs w:val="28"/>
              </w:rPr>
              <w:t>300</w:t>
            </w:r>
          </w:p>
        </w:tc>
      </w:tr>
      <w:tr w:rsidR="00D05ED5" w:rsidRPr="00413F77" w14:paraId="225BB7DB" w14:textId="77777777" w:rsidTr="00B87760">
        <w:tc>
          <w:tcPr>
            <w:tcW w:w="5103" w:type="dxa"/>
          </w:tcPr>
          <w:p w14:paraId="1D87A528" w14:textId="77777777" w:rsidR="00D05ED5" w:rsidRPr="00413F77" w:rsidRDefault="00D05ED5" w:rsidP="00B87760">
            <w:pPr>
              <w:spacing w:line="240" w:lineRule="auto"/>
              <w:ind w:firstLine="0"/>
              <w:jc w:val="left"/>
              <w:rPr>
                <w:szCs w:val="28"/>
              </w:rPr>
            </w:pPr>
            <w:r w:rsidRPr="00413F77">
              <w:rPr>
                <w:szCs w:val="28"/>
              </w:rPr>
              <w:t>Накладні витрати</w:t>
            </w:r>
          </w:p>
        </w:tc>
        <w:tc>
          <w:tcPr>
            <w:tcW w:w="1843" w:type="dxa"/>
          </w:tcPr>
          <w:p w14:paraId="77D7AC5F" w14:textId="77777777" w:rsidR="00D05ED5" w:rsidRPr="00413F77" w:rsidRDefault="00D05ED5" w:rsidP="00B87760">
            <w:pPr>
              <w:spacing w:line="240" w:lineRule="auto"/>
              <w:ind w:firstLine="0"/>
              <w:jc w:val="center"/>
              <w:rPr>
                <w:szCs w:val="28"/>
              </w:rPr>
            </w:pPr>
            <w:r w:rsidRPr="00413F77">
              <w:rPr>
                <w:szCs w:val="28"/>
              </w:rPr>
              <w:t>23921</w:t>
            </w:r>
          </w:p>
        </w:tc>
        <w:tc>
          <w:tcPr>
            <w:tcW w:w="1837" w:type="dxa"/>
          </w:tcPr>
          <w:p w14:paraId="27FCA53C" w14:textId="77777777" w:rsidR="00D05ED5" w:rsidRPr="00413F77" w:rsidRDefault="00D05ED5" w:rsidP="00B87760">
            <w:pPr>
              <w:spacing w:line="240" w:lineRule="auto"/>
              <w:ind w:firstLine="0"/>
              <w:jc w:val="center"/>
              <w:rPr>
                <w:szCs w:val="28"/>
              </w:rPr>
            </w:pPr>
            <w:r w:rsidRPr="00413F77">
              <w:rPr>
                <w:szCs w:val="28"/>
              </w:rPr>
              <w:t>44704</w:t>
            </w:r>
          </w:p>
        </w:tc>
      </w:tr>
      <w:tr w:rsidR="00D05ED5" w:rsidRPr="00413F77" w14:paraId="7C203E1D" w14:textId="77777777" w:rsidTr="00B87760">
        <w:tc>
          <w:tcPr>
            <w:tcW w:w="5103" w:type="dxa"/>
          </w:tcPr>
          <w:p w14:paraId="33A903DB" w14:textId="77777777" w:rsidR="00D05ED5" w:rsidRPr="00413F77" w:rsidRDefault="00D05ED5" w:rsidP="00B87760">
            <w:pPr>
              <w:spacing w:line="240" w:lineRule="auto"/>
              <w:ind w:firstLine="0"/>
              <w:jc w:val="left"/>
              <w:rPr>
                <w:szCs w:val="28"/>
              </w:rPr>
            </w:pPr>
            <w:r w:rsidRPr="00413F77">
              <w:rPr>
                <w:szCs w:val="28"/>
              </w:rPr>
              <w:t>Усього витрат</w:t>
            </w:r>
          </w:p>
        </w:tc>
        <w:tc>
          <w:tcPr>
            <w:tcW w:w="1843" w:type="dxa"/>
          </w:tcPr>
          <w:p w14:paraId="7605C458" w14:textId="77777777" w:rsidR="00D05ED5" w:rsidRPr="00413F77" w:rsidRDefault="00D05ED5" w:rsidP="00B87760">
            <w:pPr>
              <w:spacing w:line="240" w:lineRule="auto"/>
              <w:ind w:firstLine="0"/>
              <w:jc w:val="center"/>
              <w:rPr>
                <w:szCs w:val="28"/>
              </w:rPr>
            </w:pPr>
            <w:r w:rsidRPr="00413F77">
              <w:rPr>
                <w:szCs w:val="28"/>
              </w:rPr>
              <w:t>143527</w:t>
            </w:r>
          </w:p>
        </w:tc>
        <w:tc>
          <w:tcPr>
            <w:tcW w:w="1837" w:type="dxa"/>
          </w:tcPr>
          <w:p w14:paraId="564A515D" w14:textId="77777777" w:rsidR="00D05ED5" w:rsidRPr="00413F77" w:rsidRDefault="00D05ED5" w:rsidP="00B87760">
            <w:pPr>
              <w:spacing w:line="240" w:lineRule="auto"/>
              <w:ind w:firstLine="0"/>
              <w:jc w:val="center"/>
              <w:rPr>
                <w:szCs w:val="28"/>
              </w:rPr>
            </w:pPr>
            <w:r w:rsidRPr="00413F77">
              <w:rPr>
                <w:szCs w:val="28"/>
              </w:rPr>
              <w:t>268226</w:t>
            </w:r>
          </w:p>
        </w:tc>
      </w:tr>
    </w:tbl>
    <w:p w14:paraId="7BFBDCDC" w14:textId="77777777" w:rsidR="00D05ED5" w:rsidRDefault="00D05ED5" w:rsidP="00D05ED5">
      <w:bookmarkStart w:id="81" w:name="_Toc167565699"/>
    </w:p>
    <w:p w14:paraId="0854EDB8" w14:textId="77777777" w:rsidR="00D05ED5" w:rsidRPr="007932D6" w:rsidRDefault="00D05ED5" w:rsidP="00D05ED5">
      <w:pPr>
        <w:pStyle w:val="20"/>
        <w:rPr>
          <w:lang w:val="ru-RU"/>
        </w:rPr>
      </w:pPr>
      <w:bookmarkStart w:id="82" w:name="_Toc169612946"/>
      <w:r w:rsidRPr="007932D6">
        <w:rPr>
          <w:lang w:val="ru-RU"/>
        </w:rPr>
        <w:t xml:space="preserve">5.8 </w:t>
      </w:r>
      <w:proofErr w:type="spellStart"/>
      <w:r w:rsidRPr="007932D6">
        <w:rPr>
          <w:lang w:val="ru-RU"/>
        </w:rPr>
        <w:t>Розрахунок</w:t>
      </w:r>
      <w:proofErr w:type="spellEnd"/>
      <w:r w:rsidRPr="007932D6">
        <w:rPr>
          <w:lang w:val="ru-RU"/>
        </w:rPr>
        <w:t xml:space="preserve"> </w:t>
      </w:r>
      <w:proofErr w:type="spellStart"/>
      <w:r w:rsidRPr="007932D6">
        <w:rPr>
          <w:lang w:val="ru-RU"/>
        </w:rPr>
        <w:t>показника</w:t>
      </w:r>
      <w:proofErr w:type="spellEnd"/>
      <w:r w:rsidRPr="007932D6">
        <w:rPr>
          <w:lang w:val="ru-RU"/>
        </w:rPr>
        <w:t xml:space="preserve"> </w:t>
      </w:r>
      <w:proofErr w:type="spellStart"/>
      <w:r w:rsidRPr="007932D6">
        <w:rPr>
          <w:lang w:val="ru-RU"/>
        </w:rPr>
        <w:t>економічного</w:t>
      </w:r>
      <w:proofErr w:type="spellEnd"/>
      <w:r w:rsidRPr="007932D6">
        <w:rPr>
          <w:lang w:val="ru-RU"/>
        </w:rPr>
        <w:t xml:space="preserve"> </w:t>
      </w:r>
      <w:proofErr w:type="spellStart"/>
      <w:r w:rsidRPr="007932D6">
        <w:rPr>
          <w:lang w:val="ru-RU"/>
        </w:rPr>
        <w:t>ефекту</w:t>
      </w:r>
      <w:proofErr w:type="spellEnd"/>
      <w:r w:rsidRPr="007932D6">
        <w:rPr>
          <w:lang w:val="ru-RU"/>
        </w:rPr>
        <w:t xml:space="preserve"> </w:t>
      </w:r>
      <w:proofErr w:type="spellStart"/>
      <w:r w:rsidRPr="007932D6">
        <w:rPr>
          <w:lang w:val="ru-RU"/>
        </w:rPr>
        <w:t>від</w:t>
      </w:r>
      <w:proofErr w:type="spellEnd"/>
      <w:r w:rsidRPr="007932D6">
        <w:rPr>
          <w:lang w:val="ru-RU"/>
        </w:rPr>
        <w:t xml:space="preserve"> </w:t>
      </w:r>
      <w:proofErr w:type="spellStart"/>
      <w:r w:rsidRPr="007932D6">
        <w:rPr>
          <w:lang w:val="ru-RU"/>
        </w:rPr>
        <w:t>розробки</w:t>
      </w:r>
      <w:proofErr w:type="spellEnd"/>
      <w:r w:rsidRPr="007932D6">
        <w:rPr>
          <w:lang w:val="ru-RU"/>
        </w:rPr>
        <w:t xml:space="preserve"> </w:t>
      </w:r>
      <w:proofErr w:type="spellStart"/>
      <w:r w:rsidRPr="007932D6">
        <w:rPr>
          <w:lang w:val="ru-RU"/>
        </w:rPr>
        <w:t>програмного</w:t>
      </w:r>
      <w:proofErr w:type="spellEnd"/>
      <w:r w:rsidRPr="007932D6">
        <w:rPr>
          <w:lang w:val="ru-RU"/>
        </w:rPr>
        <w:t xml:space="preserve"> </w:t>
      </w:r>
      <w:proofErr w:type="spellStart"/>
      <w:r w:rsidRPr="007932D6">
        <w:rPr>
          <w:lang w:val="ru-RU"/>
        </w:rPr>
        <w:t>забезпечення</w:t>
      </w:r>
      <w:bookmarkEnd w:id="81"/>
      <w:bookmarkEnd w:id="82"/>
      <w:proofErr w:type="spellEnd"/>
    </w:p>
    <w:p w14:paraId="3D3060D2" w14:textId="77777777" w:rsidR="00D05ED5" w:rsidRPr="00413F77" w:rsidRDefault="00D05ED5" w:rsidP="00D05ED5">
      <w:pPr>
        <w:rPr>
          <w:szCs w:val="28"/>
        </w:rPr>
      </w:pPr>
      <w:r w:rsidRPr="00413F77">
        <w:rPr>
          <w:szCs w:val="28"/>
        </w:rPr>
        <w:t xml:space="preserve">Річний економічний ефект від використання розробленого ПЗ визначається по різниці приведених витрат на розробку та експлуатацію за рік ПЗ та витрат на закупку та експлуатацію його аналога. </w:t>
      </w:r>
    </w:p>
    <w:p w14:paraId="03FF1BE1" w14:textId="77777777" w:rsidR="00D05ED5" w:rsidRPr="00413F77" w:rsidRDefault="00D05ED5" w:rsidP="00D05ED5">
      <w:pPr>
        <w:rPr>
          <w:szCs w:val="28"/>
        </w:rPr>
      </w:pPr>
      <w:r w:rsidRPr="00413F77">
        <w:rPr>
          <w:szCs w:val="28"/>
        </w:rPr>
        <w:t>Нормативний коефіцієнт економічної ефективності становить 0,33</w:t>
      </w:r>
    </w:p>
    <w:p w14:paraId="6CDD3411" w14:textId="77777777" w:rsidR="00D05ED5" w:rsidRPr="00413F77" w:rsidRDefault="00D05ED5" w:rsidP="00D05ED5">
      <w:pPr>
        <w:rPr>
          <w:szCs w:val="28"/>
        </w:rPr>
      </w:pPr>
      <w:r w:rsidRPr="00413F77">
        <w:rPr>
          <w:szCs w:val="28"/>
        </w:rPr>
        <w:t>Приведені витрати на виконання одиниці роботи за допомогою розробленого ПЗ та аналога, складають:</w:t>
      </w:r>
    </w:p>
    <w:p w14:paraId="7D236C41" w14:textId="77777777" w:rsidR="00D05ED5" w:rsidRPr="00413F77" w:rsidRDefault="00D05ED5" w:rsidP="00D05ED5">
      <w:pPr>
        <w:rPr>
          <w:szCs w:val="28"/>
        </w:rPr>
      </w:pPr>
    </w:p>
    <w:p w14:paraId="52FCF206" w14:textId="77777777" w:rsidR="00D05ED5" w:rsidRPr="00413F77" w:rsidRDefault="00D05ED5" w:rsidP="00D05ED5">
      <w:pPr>
        <w:ind w:firstLine="708"/>
        <w:rPr>
          <w:szCs w:val="28"/>
        </w:rPr>
      </w:pPr>
      <m:oMath>
        <m:r>
          <m:rPr>
            <m:sty m:val="p"/>
          </m:rPr>
          <w:rPr>
            <w:rFonts w:ascii="Cambria Math" w:hAnsi="Cambria Math"/>
            <w:szCs w:val="28"/>
          </w:rPr>
          <m:t xml:space="preserve">Витрати на од. роб. </m:t>
        </m:r>
        <m:r>
          <w:rPr>
            <w:rFonts w:ascii="Cambria Math" w:hAnsi="Cambria Math"/>
            <w:szCs w:val="28"/>
          </w:rPr>
          <m:t>=143527+0.33*54763=161598 грн</m:t>
        </m:r>
      </m:oMath>
      <w:r>
        <w:rPr>
          <w:szCs w:val="28"/>
        </w:rPr>
        <w:t>.</w:t>
      </w:r>
    </w:p>
    <w:p w14:paraId="4CDDA61F" w14:textId="77777777" w:rsidR="00D05ED5" w:rsidRPr="00413F77" w:rsidRDefault="00D05ED5" w:rsidP="00D05ED5">
      <w:pPr>
        <w:ind w:firstLine="708"/>
        <w:rPr>
          <w:szCs w:val="28"/>
        </w:rPr>
      </w:pPr>
      <m:oMath>
        <m:r>
          <m:rPr>
            <m:sty m:val="p"/>
          </m:rPr>
          <w:rPr>
            <w:rFonts w:ascii="Cambria Math" w:hAnsi="Cambria Math"/>
            <w:szCs w:val="28"/>
          </w:rPr>
          <m:t xml:space="preserve">Витрати на од. роб. </m:t>
        </m:r>
        <m:r>
          <w:rPr>
            <w:rFonts w:ascii="Cambria Math" w:hAnsi="Cambria Math"/>
            <w:szCs w:val="28"/>
          </w:rPr>
          <m:t>=268226+0.33*60900=288323 грн</m:t>
        </m:r>
      </m:oMath>
      <w:r>
        <w:rPr>
          <w:szCs w:val="28"/>
        </w:rPr>
        <w:t>.</w:t>
      </w:r>
    </w:p>
    <w:p w14:paraId="6E3ADA36" w14:textId="77777777" w:rsidR="00D05ED5" w:rsidRPr="00413F77" w:rsidRDefault="00D05ED5" w:rsidP="00D05ED5">
      <w:pPr>
        <w:ind w:firstLine="708"/>
        <w:rPr>
          <w:szCs w:val="28"/>
        </w:rPr>
      </w:pPr>
    </w:p>
    <w:p w14:paraId="62D2397C" w14:textId="77777777" w:rsidR="00D05ED5" w:rsidRPr="00413F77" w:rsidRDefault="00D05ED5" w:rsidP="00D05ED5">
      <w:pPr>
        <w:rPr>
          <w:szCs w:val="28"/>
        </w:rPr>
      </w:pPr>
      <w:r w:rsidRPr="00413F77">
        <w:rPr>
          <w:szCs w:val="28"/>
        </w:rPr>
        <w:t>Тоді економічний ефект від використання розробленого ПЗ складе:</w:t>
      </w:r>
    </w:p>
    <w:p w14:paraId="35F42B3B" w14:textId="77777777" w:rsidR="00D05ED5" w:rsidRPr="00413F77" w:rsidRDefault="00D05ED5" w:rsidP="00D05ED5">
      <w:pPr>
        <w:rPr>
          <w:szCs w:val="28"/>
        </w:rPr>
      </w:pPr>
    </w:p>
    <w:p w14:paraId="732B4076" w14:textId="77777777" w:rsidR="00D05ED5" w:rsidRDefault="00D05ED5" w:rsidP="00D05ED5">
      <w:pPr>
        <w:ind w:firstLine="708"/>
        <w:rPr>
          <w:szCs w:val="28"/>
        </w:rPr>
      </w:pPr>
      <m:oMath>
        <m:r>
          <m:rPr>
            <m:sty m:val="p"/>
          </m:rPr>
          <w:rPr>
            <w:rFonts w:ascii="Cambria Math" w:hAnsi="Cambria Math"/>
            <w:szCs w:val="28"/>
          </w:rPr>
          <m:t>Економ.еф.</m:t>
        </m:r>
        <m:r>
          <w:rPr>
            <w:rFonts w:ascii="Cambria Math" w:hAnsi="Cambria Math"/>
            <w:szCs w:val="28"/>
          </w:rPr>
          <m:t>=</m:t>
        </m:r>
        <m:d>
          <m:dPr>
            <m:ctrlPr>
              <w:rPr>
                <w:rFonts w:ascii="Cambria Math" w:hAnsi="Cambria Math"/>
                <w:i/>
                <w:szCs w:val="28"/>
              </w:rPr>
            </m:ctrlPr>
          </m:dPr>
          <m:e>
            <m:r>
              <w:rPr>
                <w:rFonts w:ascii="Cambria Math" w:hAnsi="Cambria Math"/>
                <w:szCs w:val="28"/>
              </w:rPr>
              <m:t>288323*1.6-161598</m:t>
            </m:r>
          </m:e>
        </m:d>
        <m:r>
          <w:rPr>
            <w:rFonts w:ascii="Cambria Math" w:hAnsi="Cambria Math"/>
            <w:szCs w:val="28"/>
          </w:rPr>
          <m:t>*1=299719 грн</m:t>
        </m:r>
      </m:oMath>
      <w:r>
        <w:rPr>
          <w:szCs w:val="28"/>
        </w:rPr>
        <w:t>.</w:t>
      </w:r>
    </w:p>
    <w:p w14:paraId="5D54DA63" w14:textId="77777777" w:rsidR="00D05ED5" w:rsidRPr="00413F77" w:rsidRDefault="00D05ED5" w:rsidP="00D05ED5">
      <w:pPr>
        <w:ind w:firstLine="708"/>
        <w:rPr>
          <w:szCs w:val="28"/>
        </w:rPr>
      </w:pPr>
    </w:p>
    <w:p w14:paraId="1B4AFAFB" w14:textId="77777777" w:rsidR="00D05ED5" w:rsidRPr="00413F77" w:rsidRDefault="00D05ED5" w:rsidP="00D05ED5">
      <w:pPr>
        <w:rPr>
          <w:szCs w:val="28"/>
        </w:rPr>
      </w:pPr>
      <w:r w:rsidRPr="00413F77">
        <w:rPr>
          <w:szCs w:val="28"/>
        </w:rPr>
        <w:t xml:space="preserve">Зведені </w:t>
      </w:r>
      <w:proofErr w:type="spellStart"/>
      <w:r w:rsidRPr="00413F77">
        <w:rPr>
          <w:szCs w:val="28"/>
        </w:rPr>
        <w:t>розрахуни</w:t>
      </w:r>
      <w:proofErr w:type="spellEnd"/>
      <w:r w:rsidRPr="00413F77">
        <w:rPr>
          <w:szCs w:val="28"/>
        </w:rPr>
        <w:t xml:space="preserve"> економічного ефекту наведені у таблиці 5.10.</w:t>
      </w:r>
    </w:p>
    <w:p w14:paraId="268B420E" w14:textId="77777777" w:rsidR="00D05ED5" w:rsidRDefault="00D05ED5" w:rsidP="00D05ED5">
      <w:pPr>
        <w:rPr>
          <w:szCs w:val="28"/>
        </w:rPr>
      </w:pPr>
    </w:p>
    <w:p w14:paraId="4771E8E1" w14:textId="77777777" w:rsidR="00D05ED5" w:rsidRPr="00413F77" w:rsidRDefault="00D05ED5" w:rsidP="00D05ED5">
      <w:pPr>
        <w:rPr>
          <w:szCs w:val="28"/>
        </w:rPr>
      </w:pPr>
    </w:p>
    <w:p w14:paraId="77FFD8C0" w14:textId="77777777" w:rsidR="00D05ED5" w:rsidRPr="00413F77" w:rsidRDefault="00D05ED5" w:rsidP="008C2FC6">
      <w:pPr>
        <w:pStyle w:val="Tablenumber"/>
      </w:pPr>
      <w:r w:rsidRPr="00413F77">
        <w:lastRenderedPageBreak/>
        <w:t>Таблиця 5.10 – Річні експлуатаційні витрати програмного продукту</w:t>
      </w:r>
    </w:p>
    <w:tbl>
      <w:tblPr>
        <w:tblStyle w:val="af"/>
        <w:tblW w:w="0" w:type="auto"/>
        <w:tblLook w:val="04A0" w:firstRow="1" w:lastRow="0" w:firstColumn="1" w:lastColumn="0" w:noHBand="0" w:noVBand="1"/>
      </w:tblPr>
      <w:tblGrid>
        <w:gridCol w:w="5382"/>
        <w:gridCol w:w="2126"/>
        <w:gridCol w:w="1837"/>
      </w:tblGrid>
      <w:tr w:rsidR="00D05ED5" w:rsidRPr="00413F77" w14:paraId="30DF8922" w14:textId="77777777" w:rsidTr="00B87760">
        <w:tc>
          <w:tcPr>
            <w:tcW w:w="5382" w:type="dxa"/>
            <w:vMerge w:val="restart"/>
          </w:tcPr>
          <w:p w14:paraId="2D2B35DD" w14:textId="77777777" w:rsidR="00D05ED5" w:rsidRPr="00413F77" w:rsidRDefault="00D05ED5" w:rsidP="00B87760">
            <w:pPr>
              <w:spacing w:line="240" w:lineRule="auto"/>
              <w:ind w:firstLine="0"/>
              <w:jc w:val="center"/>
              <w:rPr>
                <w:szCs w:val="28"/>
              </w:rPr>
            </w:pPr>
            <w:r w:rsidRPr="00413F77">
              <w:rPr>
                <w:szCs w:val="28"/>
              </w:rPr>
              <w:t>Характеристика</w:t>
            </w:r>
          </w:p>
        </w:tc>
        <w:tc>
          <w:tcPr>
            <w:tcW w:w="3963" w:type="dxa"/>
            <w:gridSpan w:val="2"/>
          </w:tcPr>
          <w:p w14:paraId="6DBE195A" w14:textId="77777777" w:rsidR="00D05ED5" w:rsidRPr="00413F77" w:rsidRDefault="00D05ED5" w:rsidP="00B87760">
            <w:pPr>
              <w:spacing w:line="240" w:lineRule="auto"/>
              <w:ind w:firstLine="0"/>
              <w:jc w:val="center"/>
              <w:rPr>
                <w:szCs w:val="28"/>
              </w:rPr>
            </w:pPr>
            <w:r w:rsidRPr="00413F77">
              <w:rPr>
                <w:szCs w:val="28"/>
              </w:rPr>
              <w:t>Значення для</w:t>
            </w:r>
          </w:p>
        </w:tc>
      </w:tr>
      <w:tr w:rsidR="00D05ED5" w:rsidRPr="00413F77" w14:paraId="396427B4" w14:textId="77777777" w:rsidTr="00B87760">
        <w:tc>
          <w:tcPr>
            <w:tcW w:w="5382" w:type="dxa"/>
            <w:vMerge/>
          </w:tcPr>
          <w:p w14:paraId="0A9CA583" w14:textId="77777777" w:rsidR="00D05ED5" w:rsidRPr="00413F77" w:rsidRDefault="00D05ED5" w:rsidP="00B87760">
            <w:pPr>
              <w:spacing w:line="240" w:lineRule="auto"/>
              <w:ind w:firstLine="0"/>
              <w:jc w:val="center"/>
              <w:rPr>
                <w:szCs w:val="28"/>
              </w:rPr>
            </w:pPr>
          </w:p>
        </w:tc>
        <w:tc>
          <w:tcPr>
            <w:tcW w:w="2126" w:type="dxa"/>
          </w:tcPr>
          <w:p w14:paraId="368642FF" w14:textId="77777777" w:rsidR="00D05ED5" w:rsidRPr="00413F77" w:rsidRDefault="00D05ED5" w:rsidP="00B87760">
            <w:pPr>
              <w:spacing w:line="240" w:lineRule="auto"/>
              <w:ind w:firstLine="0"/>
              <w:jc w:val="center"/>
              <w:rPr>
                <w:szCs w:val="28"/>
              </w:rPr>
            </w:pPr>
            <w:r>
              <w:rPr>
                <w:szCs w:val="28"/>
              </w:rPr>
              <w:t>ПЗ</w:t>
            </w:r>
          </w:p>
        </w:tc>
        <w:tc>
          <w:tcPr>
            <w:tcW w:w="1837" w:type="dxa"/>
          </w:tcPr>
          <w:p w14:paraId="57C4F126" w14:textId="77777777" w:rsidR="00D05ED5" w:rsidRPr="00413F77" w:rsidRDefault="00D05ED5" w:rsidP="00B87760">
            <w:pPr>
              <w:spacing w:line="240" w:lineRule="auto"/>
              <w:ind w:firstLine="0"/>
              <w:jc w:val="center"/>
              <w:rPr>
                <w:szCs w:val="28"/>
              </w:rPr>
            </w:pPr>
            <w:r>
              <w:rPr>
                <w:szCs w:val="28"/>
              </w:rPr>
              <w:t>аналога</w:t>
            </w:r>
          </w:p>
        </w:tc>
      </w:tr>
      <w:tr w:rsidR="00D05ED5" w:rsidRPr="00413F77" w14:paraId="545FE9A6" w14:textId="77777777" w:rsidTr="00B87760">
        <w:tc>
          <w:tcPr>
            <w:tcW w:w="5382" w:type="dxa"/>
          </w:tcPr>
          <w:p w14:paraId="5254099E" w14:textId="77777777" w:rsidR="00D05ED5" w:rsidRPr="00413F77" w:rsidRDefault="00D05ED5" w:rsidP="00B87760">
            <w:pPr>
              <w:spacing w:line="240" w:lineRule="auto"/>
              <w:ind w:firstLine="0"/>
              <w:jc w:val="left"/>
              <w:rPr>
                <w:szCs w:val="28"/>
              </w:rPr>
            </w:pPr>
            <w:r w:rsidRPr="00413F77">
              <w:rPr>
                <w:szCs w:val="28"/>
              </w:rPr>
              <w:t>Собівартість робіт (поточні експлуатаційні витрати програмного продукту), грн.</w:t>
            </w:r>
          </w:p>
        </w:tc>
        <w:tc>
          <w:tcPr>
            <w:tcW w:w="2126" w:type="dxa"/>
          </w:tcPr>
          <w:p w14:paraId="7D01DB72" w14:textId="77777777" w:rsidR="00D05ED5" w:rsidRPr="00413F77" w:rsidRDefault="00D05ED5" w:rsidP="00B87760">
            <w:pPr>
              <w:spacing w:line="240" w:lineRule="auto"/>
              <w:ind w:firstLine="0"/>
              <w:jc w:val="center"/>
              <w:rPr>
                <w:szCs w:val="28"/>
              </w:rPr>
            </w:pPr>
            <w:r w:rsidRPr="00413F77">
              <w:rPr>
                <w:szCs w:val="28"/>
              </w:rPr>
              <w:t>143527</w:t>
            </w:r>
          </w:p>
        </w:tc>
        <w:tc>
          <w:tcPr>
            <w:tcW w:w="1837" w:type="dxa"/>
          </w:tcPr>
          <w:p w14:paraId="4B4C9794" w14:textId="77777777" w:rsidR="00D05ED5" w:rsidRPr="00413F77" w:rsidRDefault="00D05ED5" w:rsidP="00B87760">
            <w:pPr>
              <w:spacing w:line="240" w:lineRule="auto"/>
              <w:ind w:firstLine="0"/>
              <w:jc w:val="center"/>
              <w:rPr>
                <w:szCs w:val="28"/>
              </w:rPr>
            </w:pPr>
            <w:r w:rsidRPr="00413F77">
              <w:rPr>
                <w:szCs w:val="28"/>
              </w:rPr>
              <w:t>268226</w:t>
            </w:r>
          </w:p>
        </w:tc>
      </w:tr>
      <w:tr w:rsidR="00D05ED5" w:rsidRPr="00413F77" w14:paraId="2EBAA0E0" w14:textId="77777777" w:rsidTr="00B87760">
        <w:tc>
          <w:tcPr>
            <w:tcW w:w="5382" w:type="dxa"/>
          </w:tcPr>
          <w:p w14:paraId="7E9359D2" w14:textId="77777777" w:rsidR="00D05ED5" w:rsidRPr="00413F77" w:rsidRDefault="00D05ED5" w:rsidP="00B87760">
            <w:pPr>
              <w:spacing w:line="240" w:lineRule="auto"/>
              <w:ind w:firstLine="0"/>
              <w:jc w:val="left"/>
              <w:rPr>
                <w:szCs w:val="28"/>
              </w:rPr>
            </w:pPr>
            <w:r w:rsidRPr="00413F77">
              <w:rPr>
                <w:szCs w:val="28"/>
              </w:rPr>
              <w:t>Сумарні витрати, які пов’язані з впровадженням ПЗ, грн.</w:t>
            </w:r>
          </w:p>
        </w:tc>
        <w:tc>
          <w:tcPr>
            <w:tcW w:w="2126" w:type="dxa"/>
          </w:tcPr>
          <w:p w14:paraId="75E9C94B" w14:textId="77777777" w:rsidR="00D05ED5" w:rsidRPr="00413F77" w:rsidRDefault="00D05ED5" w:rsidP="00B87760">
            <w:pPr>
              <w:spacing w:line="240" w:lineRule="auto"/>
              <w:ind w:firstLine="0"/>
              <w:jc w:val="center"/>
              <w:rPr>
                <w:szCs w:val="28"/>
              </w:rPr>
            </w:pPr>
            <w:r w:rsidRPr="00413F77">
              <w:rPr>
                <w:szCs w:val="28"/>
              </w:rPr>
              <w:t>54763</w:t>
            </w:r>
          </w:p>
        </w:tc>
        <w:tc>
          <w:tcPr>
            <w:tcW w:w="1837" w:type="dxa"/>
          </w:tcPr>
          <w:p w14:paraId="24DC33C4" w14:textId="77777777" w:rsidR="00D05ED5" w:rsidRPr="00413F77" w:rsidRDefault="00D05ED5" w:rsidP="00B87760">
            <w:pPr>
              <w:spacing w:line="240" w:lineRule="auto"/>
              <w:ind w:firstLine="0"/>
              <w:jc w:val="center"/>
              <w:rPr>
                <w:szCs w:val="28"/>
              </w:rPr>
            </w:pPr>
            <w:r w:rsidRPr="00413F77">
              <w:rPr>
                <w:szCs w:val="28"/>
              </w:rPr>
              <w:t>60900</w:t>
            </w:r>
          </w:p>
        </w:tc>
      </w:tr>
      <w:tr w:rsidR="00D05ED5" w:rsidRPr="00413F77" w14:paraId="33918B2D" w14:textId="77777777" w:rsidTr="00B87760">
        <w:tc>
          <w:tcPr>
            <w:tcW w:w="5382" w:type="dxa"/>
          </w:tcPr>
          <w:p w14:paraId="48BA6D78" w14:textId="77777777" w:rsidR="00D05ED5" w:rsidRPr="00413F77" w:rsidRDefault="00D05ED5" w:rsidP="00B87760">
            <w:pPr>
              <w:spacing w:line="240" w:lineRule="auto"/>
              <w:ind w:firstLine="0"/>
              <w:jc w:val="left"/>
              <w:rPr>
                <w:szCs w:val="28"/>
              </w:rPr>
            </w:pPr>
            <w:r w:rsidRPr="00413F77">
              <w:rPr>
                <w:szCs w:val="28"/>
              </w:rPr>
              <w:t>Приведені витрати на одиницю робіт, грн.</w:t>
            </w:r>
          </w:p>
        </w:tc>
        <w:tc>
          <w:tcPr>
            <w:tcW w:w="2126" w:type="dxa"/>
          </w:tcPr>
          <w:p w14:paraId="330661FF" w14:textId="77777777" w:rsidR="00D05ED5" w:rsidRPr="00413F77" w:rsidRDefault="00D05ED5" w:rsidP="00B87760">
            <w:pPr>
              <w:spacing w:line="240" w:lineRule="auto"/>
              <w:ind w:firstLine="0"/>
              <w:jc w:val="center"/>
              <w:rPr>
                <w:szCs w:val="28"/>
              </w:rPr>
            </w:pPr>
            <w:r w:rsidRPr="00413F77">
              <w:rPr>
                <w:szCs w:val="28"/>
              </w:rPr>
              <w:t>161598</w:t>
            </w:r>
          </w:p>
        </w:tc>
        <w:tc>
          <w:tcPr>
            <w:tcW w:w="1837" w:type="dxa"/>
          </w:tcPr>
          <w:p w14:paraId="16EA3F78" w14:textId="77777777" w:rsidR="00D05ED5" w:rsidRPr="00413F77" w:rsidRDefault="00D05ED5" w:rsidP="00B87760">
            <w:pPr>
              <w:spacing w:line="240" w:lineRule="auto"/>
              <w:ind w:firstLine="0"/>
              <w:jc w:val="center"/>
              <w:rPr>
                <w:szCs w:val="28"/>
              </w:rPr>
            </w:pPr>
            <w:r w:rsidRPr="00413F77">
              <w:rPr>
                <w:szCs w:val="28"/>
              </w:rPr>
              <w:t>288323</w:t>
            </w:r>
          </w:p>
        </w:tc>
      </w:tr>
      <w:tr w:rsidR="00D05ED5" w:rsidRPr="00413F77" w14:paraId="1F8C5360" w14:textId="77777777" w:rsidTr="00B87760">
        <w:tc>
          <w:tcPr>
            <w:tcW w:w="5382" w:type="dxa"/>
          </w:tcPr>
          <w:p w14:paraId="71951A1B" w14:textId="77777777" w:rsidR="00D05ED5" w:rsidRPr="00413F77" w:rsidRDefault="00D05ED5" w:rsidP="00B87760">
            <w:pPr>
              <w:spacing w:line="240" w:lineRule="auto"/>
              <w:ind w:firstLine="0"/>
              <w:jc w:val="left"/>
              <w:rPr>
                <w:szCs w:val="28"/>
              </w:rPr>
            </w:pPr>
            <w:r w:rsidRPr="00413F77">
              <w:rPr>
                <w:szCs w:val="28"/>
              </w:rPr>
              <w:t>Економічний ефект від використання програмного продукту, грн.</w:t>
            </w:r>
          </w:p>
        </w:tc>
        <w:tc>
          <w:tcPr>
            <w:tcW w:w="3963" w:type="dxa"/>
            <w:gridSpan w:val="2"/>
          </w:tcPr>
          <w:p w14:paraId="00177912" w14:textId="77777777" w:rsidR="00D05ED5" w:rsidRPr="00413F77" w:rsidRDefault="00D05ED5" w:rsidP="00B87760">
            <w:pPr>
              <w:spacing w:line="240" w:lineRule="auto"/>
              <w:ind w:firstLine="0"/>
              <w:jc w:val="center"/>
              <w:rPr>
                <w:szCs w:val="28"/>
              </w:rPr>
            </w:pPr>
            <w:r w:rsidRPr="00413F77">
              <w:rPr>
                <w:szCs w:val="28"/>
              </w:rPr>
              <w:t>299719</w:t>
            </w:r>
          </w:p>
        </w:tc>
      </w:tr>
    </w:tbl>
    <w:p w14:paraId="65674751" w14:textId="77777777" w:rsidR="00D05ED5" w:rsidRPr="00413F77" w:rsidRDefault="00D05ED5" w:rsidP="00D05ED5">
      <w:pPr>
        <w:ind w:firstLine="0"/>
        <w:rPr>
          <w:szCs w:val="28"/>
        </w:rPr>
      </w:pPr>
    </w:p>
    <w:p w14:paraId="4627D3CE" w14:textId="77777777" w:rsidR="00D05ED5" w:rsidRPr="00413F77" w:rsidRDefault="00D05ED5" w:rsidP="00D05ED5">
      <w:pPr>
        <w:rPr>
          <w:szCs w:val="28"/>
        </w:rPr>
      </w:pPr>
      <w:r w:rsidRPr="00413F77">
        <w:rPr>
          <w:szCs w:val="28"/>
        </w:rPr>
        <w:t>Після визначення річного економічного ефекту необхідно розрахувати термін окупності витрат на розробку програмного продукту.</w:t>
      </w:r>
    </w:p>
    <w:p w14:paraId="00F55677" w14:textId="77777777" w:rsidR="00D05ED5" w:rsidRPr="00413F77" w:rsidRDefault="00D05ED5" w:rsidP="00D05ED5">
      <w:pPr>
        <w:rPr>
          <w:szCs w:val="28"/>
        </w:rPr>
      </w:pPr>
      <w:r w:rsidRPr="00413F77">
        <w:rPr>
          <w:szCs w:val="28"/>
        </w:rPr>
        <w:t>Термін окупності ПЗ складе:</w:t>
      </w:r>
    </w:p>
    <w:p w14:paraId="5F02B16D" w14:textId="77777777" w:rsidR="00D05ED5" w:rsidRPr="00413F77" w:rsidRDefault="00D05ED5" w:rsidP="00D05ED5">
      <w:pPr>
        <w:rPr>
          <w:szCs w:val="28"/>
        </w:rPr>
      </w:pPr>
    </w:p>
    <w:p w14:paraId="055D8429" w14:textId="77777777" w:rsidR="00D05ED5" w:rsidRPr="00413F77" w:rsidRDefault="00D05ED5" w:rsidP="00D05ED5">
      <w:pPr>
        <w:ind w:firstLine="0"/>
        <w:jc w:val="center"/>
        <w:rPr>
          <w:szCs w:val="28"/>
        </w:rPr>
      </w:pPr>
      <m:oMath>
        <m:r>
          <m:rPr>
            <m:sty m:val="p"/>
          </m:rPr>
          <w:rPr>
            <w:rFonts w:ascii="Cambria Math" w:hAnsi="Cambria Math"/>
            <w:szCs w:val="28"/>
          </w:rPr>
          <m:t>Термін окупності</m:t>
        </m:r>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54763</m:t>
            </m:r>
          </m:num>
          <m:den>
            <m:r>
              <m:rPr>
                <m:sty m:val="p"/>
              </m:rPr>
              <w:rPr>
                <w:rFonts w:ascii="Cambria Math" w:hAnsi="Cambria Math"/>
                <w:szCs w:val="28"/>
              </w:rPr>
              <m:t>299719</m:t>
            </m:r>
          </m:den>
        </m:f>
        <m:r>
          <w:rPr>
            <w:rFonts w:ascii="Cambria Math" w:hAnsi="Cambria Math"/>
            <w:szCs w:val="28"/>
          </w:rPr>
          <m:t xml:space="preserve"> =0.18 року</m:t>
        </m:r>
      </m:oMath>
      <w:r w:rsidRPr="00413F77">
        <w:rPr>
          <w:szCs w:val="28"/>
        </w:rPr>
        <w:t>.</w:t>
      </w:r>
    </w:p>
    <w:p w14:paraId="6FA3C480" w14:textId="77777777" w:rsidR="00D05ED5" w:rsidRPr="00413F77" w:rsidRDefault="00D05ED5" w:rsidP="00D05ED5">
      <w:pPr>
        <w:ind w:firstLine="708"/>
        <w:rPr>
          <w:szCs w:val="28"/>
        </w:rPr>
      </w:pPr>
    </w:p>
    <w:p w14:paraId="78B657C2" w14:textId="77777777" w:rsidR="00D05ED5" w:rsidRPr="00413F77" w:rsidRDefault="00D05ED5" w:rsidP="00D05ED5">
      <w:pPr>
        <w:ind w:firstLine="708"/>
        <w:rPr>
          <w:szCs w:val="28"/>
        </w:rPr>
      </w:pPr>
      <w:r w:rsidRPr="00413F77">
        <w:rPr>
          <w:szCs w:val="28"/>
        </w:rPr>
        <w:t>Розрахований коефіцієнт економічної ефективності розробки складає:</w:t>
      </w:r>
    </w:p>
    <w:p w14:paraId="0651B806" w14:textId="77777777" w:rsidR="00D05ED5" w:rsidRPr="00413F77" w:rsidRDefault="00D05ED5" w:rsidP="00D05ED5">
      <w:pPr>
        <w:ind w:firstLine="0"/>
        <w:jc w:val="center"/>
        <w:rPr>
          <w:szCs w:val="28"/>
        </w:rPr>
      </w:pPr>
      <m:oMath>
        <m:r>
          <m:rPr>
            <m:sty m:val="p"/>
          </m:rPr>
          <w:rPr>
            <w:rFonts w:ascii="Cambria Math" w:hAnsi="Cambria Math"/>
            <w:szCs w:val="28"/>
          </w:rPr>
          <m:t>Еефект</m:t>
        </m:r>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1</m:t>
            </m:r>
          </m:num>
          <m:den>
            <m:r>
              <m:rPr>
                <m:sty m:val="p"/>
              </m:rPr>
              <w:rPr>
                <w:rFonts w:ascii="Cambria Math" w:hAnsi="Cambria Math"/>
                <w:szCs w:val="28"/>
              </w:rPr>
              <m:t>0.18</m:t>
            </m:r>
          </m:den>
        </m:f>
        <m:r>
          <w:rPr>
            <w:rFonts w:ascii="Cambria Math" w:hAnsi="Cambria Math"/>
            <w:szCs w:val="28"/>
          </w:rPr>
          <m:t xml:space="preserve"> =5.56</m:t>
        </m:r>
      </m:oMath>
      <w:r w:rsidRPr="00413F77">
        <w:rPr>
          <w:szCs w:val="28"/>
        </w:rPr>
        <w:t>.</w:t>
      </w:r>
    </w:p>
    <w:p w14:paraId="080D6C1D" w14:textId="77777777" w:rsidR="00D05ED5" w:rsidRPr="00413F77" w:rsidRDefault="00D05ED5" w:rsidP="00D05ED5">
      <w:pPr>
        <w:ind w:firstLine="708"/>
        <w:rPr>
          <w:szCs w:val="28"/>
        </w:rPr>
      </w:pPr>
    </w:p>
    <w:p w14:paraId="05F95547" w14:textId="77777777" w:rsidR="00D05ED5" w:rsidRPr="00413F77" w:rsidRDefault="00D05ED5" w:rsidP="00D05ED5">
      <w:pPr>
        <w:ind w:firstLine="708"/>
        <w:rPr>
          <w:szCs w:val="28"/>
        </w:rPr>
      </w:pPr>
      <w:r w:rsidRPr="00413F77">
        <w:rPr>
          <w:szCs w:val="28"/>
        </w:rPr>
        <w:t>Фактичний коефіцієнт економічної ефективності розробки ПЗ більше, ніж нормативний (5.56&gt;0.33), тому розробка та впровадження ПЗ є ефективно доцільною.</w:t>
      </w:r>
    </w:p>
    <w:p w14:paraId="494935DF" w14:textId="77777777" w:rsidR="00D05ED5" w:rsidRPr="00413F77" w:rsidRDefault="00D05ED5" w:rsidP="00D05ED5">
      <w:pPr>
        <w:rPr>
          <w:szCs w:val="28"/>
        </w:rPr>
      </w:pPr>
      <w:r w:rsidRPr="00413F77">
        <w:rPr>
          <w:szCs w:val="28"/>
        </w:rPr>
        <w:t>Отже, доведено технічну доцільність і економічну ефективність розробленого ПЗ.</w:t>
      </w:r>
    </w:p>
    <w:p w14:paraId="18A484E1" w14:textId="77777777" w:rsidR="00D05ED5" w:rsidRPr="007F4399" w:rsidRDefault="00D05ED5" w:rsidP="007F4399"/>
    <w:p w14:paraId="7A8A6F8C" w14:textId="77777777" w:rsidR="00316F27" w:rsidRPr="007932D6" w:rsidRDefault="00316F27" w:rsidP="00316F27">
      <w:pPr>
        <w:pStyle w:val="1"/>
        <w:rPr>
          <w:lang w:val="uk-UA"/>
        </w:rPr>
      </w:pPr>
      <w:bookmarkStart w:id="83" w:name="_Toc167491290"/>
      <w:bookmarkStart w:id="84" w:name="_Toc169612947"/>
      <w:r w:rsidRPr="007932D6">
        <w:rPr>
          <w:lang w:val="uk-UA"/>
        </w:rPr>
        <w:lastRenderedPageBreak/>
        <w:t>Висновки</w:t>
      </w:r>
      <w:bookmarkEnd w:id="83"/>
      <w:bookmarkEnd w:id="84"/>
    </w:p>
    <w:p w14:paraId="2BE63676" w14:textId="77777777" w:rsidR="007A56B8" w:rsidRPr="007932D6" w:rsidRDefault="007A56B8" w:rsidP="00A13DA5">
      <w:pPr>
        <w:rPr>
          <w:lang w:val="ru-RU" w:eastAsia="en-US"/>
        </w:rPr>
      </w:pPr>
      <w:r w:rsidRPr="007932D6">
        <w:rPr>
          <w:lang w:eastAsia="en-US"/>
        </w:rPr>
        <w:t>Результатом виконання дипломної роботи</w:t>
      </w:r>
      <w:r w:rsidR="00226D62">
        <w:rPr>
          <w:lang w:eastAsia="en-US"/>
        </w:rPr>
        <w:t xml:space="preserve"> запропонований новий алгоритм здійснення розподілу </w:t>
      </w:r>
      <w:r w:rsidRPr="007932D6">
        <w:rPr>
          <w:lang w:eastAsia="en-US"/>
        </w:rPr>
        <w:t xml:space="preserve">навчального навантаження, </w:t>
      </w:r>
      <w:r w:rsidR="00226D62">
        <w:rPr>
          <w:lang w:eastAsia="en-US"/>
        </w:rPr>
        <w:t xml:space="preserve">в </w:t>
      </w:r>
      <w:proofErr w:type="spellStart"/>
      <w:r w:rsidR="00226D62">
        <w:rPr>
          <w:lang w:eastAsia="en-US"/>
        </w:rPr>
        <w:t>якокму</w:t>
      </w:r>
      <w:proofErr w:type="spellEnd"/>
      <w:r w:rsidR="00226D62">
        <w:rPr>
          <w:lang w:eastAsia="en-US"/>
        </w:rPr>
        <w:t xml:space="preserve"> з’явився етап розрахунку показників, які можна проаналізувати для того, щоб оцінити  повному, коректність та якість отриманого варіанту </w:t>
      </w:r>
      <w:r w:rsidRPr="007932D6">
        <w:rPr>
          <w:lang w:eastAsia="en-US"/>
        </w:rPr>
        <w:t xml:space="preserve">розподілу. </w:t>
      </w:r>
      <w:r w:rsidRPr="007932D6">
        <w:rPr>
          <w:lang w:val="ru-RU" w:eastAsia="en-US"/>
        </w:rPr>
        <w:t xml:space="preserve">Для </w:t>
      </w:r>
      <w:proofErr w:type="spellStart"/>
      <w:r w:rsidRPr="007932D6">
        <w:rPr>
          <w:lang w:val="ru-RU" w:eastAsia="en-US"/>
        </w:rPr>
        <w:t>автоматизації</w:t>
      </w:r>
      <w:proofErr w:type="spellEnd"/>
      <w:r w:rsidRPr="007932D6">
        <w:rPr>
          <w:lang w:val="ru-RU" w:eastAsia="en-US"/>
        </w:rPr>
        <w:t xml:space="preserve"> </w:t>
      </w:r>
      <w:proofErr w:type="spellStart"/>
      <w:r w:rsidRPr="007932D6">
        <w:rPr>
          <w:lang w:val="ru-RU" w:eastAsia="en-US"/>
        </w:rPr>
        <w:t>бізнес-процесу</w:t>
      </w:r>
      <w:proofErr w:type="spellEnd"/>
      <w:r w:rsidRPr="007932D6">
        <w:rPr>
          <w:lang w:val="ru-RU" w:eastAsia="en-US"/>
        </w:rPr>
        <w:t xml:space="preserve"> до веб-</w:t>
      </w:r>
      <w:proofErr w:type="spellStart"/>
      <w:r w:rsidRPr="007932D6">
        <w:rPr>
          <w:lang w:val="ru-RU" w:eastAsia="en-US"/>
        </w:rPr>
        <w:t>застосунку</w:t>
      </w:r>
      <w:proofErr w:type="spellEnd"/>
      <w:r w:rsidRPr="007932D6">
        <w:rPr>
          <w:lang w:val="ru-RU" w:eastAsia="en-US"/>
        </w:rPr>
        <w:t xml:space="preserve"> «</w:t>
      </w:r>
      <w:r w:rsidRPr="007A56B8">
        <w:rPr>
          <w:lang w:val="en-US" w:eastAsia="en-US"/>
        </w:rPr>
        <w:t>SLDOCS</w:t>
      </w:r>
      <w:r w:rsidRPr="007932D6">
        <w:rPr>
          <w:lang w:val="ru-RU" w:eastAsia="en-US"/>
        </w:rPr>
        <w:t xml:space="preserve">» </w:t>
      </w:r>
      <w:proofErr w:type="spellStart"/>
      <w:r w:rsidRPr="007932D6">
        <w:rPr>
          <w:lang w:val="ru-RU" w:eastAsia="en-US"/>
        </w:rPr>
        <w:t>був</w:t>
      </w:r>
      <w:proofErr w:type="spellEnd"/>
      <w:r w:rsidRPr="007932D6">
        <w:rPr>
          <w:lang w:val="ru-RU" w:eastAsia="en-US"/>
        </w:rPr>
        <w:t xml:space="preserve"> </w:t>
      </w:r>
      <w:proofErr w:type="spellStart"/>
      <w:r w:rsidRPr="007932D6">
        <w:rPr>
          <w:lang w:val="ru-RU" w:eastAsia="en-US"/>
        </w:rPr>
        <w:t>доданий</w:t>
      </w:r>
      <w:proofErr w:type="spellEnd"/>
      <w:r w:rsidRPr="007932D6">
        <w:rPr>
          <w:lang w:val="ru-RU" w:eastAsia="en-US"/>
        </w:rPr>
        <w:t xml:space="preserve"> компонент «</w:t>
      </w:r>
      <w:r w:rsidRPr="007A56B8">
        <w:rPr>
          <w:lang w:val="en-US" w:eastAsia="en-US"/>
        </w:rPr>
        <w:t>SLST</w:t>
      </w:r>
      <w:r w:rsidR="001B2008" w:rsidRPr="007932D6">
        <w:rPr>
          <w:lang w:val="ru-RU" w:eastAsia="en-US"/>
        </w:rPr>
        <w:t>А</w:t>
      </w:r>
      <w:r w:rsidRPr="007A56B8">
        <w:rPr>
          <w:lang w:val="en-US" w:eastAsia="en-US"/>
        </w:rPr>
        <w:t>TS</w:t>
      </w:r>
      <w:r w:rsidRPr="007932D6">
        <w:rPr>
          <w:lang w:val="ru-RU" w:eastAsia="en-US"/>
        </w:rPr>
        <w:t xml:space="preserve">», </w:t>
      </w:r>
      <w:proofErr w:type="spellStart"/>
      <w:r w:rsidRPr="007932D6">
        <w:rPr>
          <w:lang w:val="ru-RU" w:eastAsia="en-US"/>
        </w:rPr>
        <w:t>який</w:t>
      </w:r>
      <w:proofErr w:type="spellEnd"/>
      <w:r w:rsidRPr="007932D6">
        <w:rPr>
          <w:lang w:val="ru-RU" w:eastAsia="en-US"/>
        </w:rPr>
        <w:t xml:space="preserve"> </w:t>
      </w:r>
      <w:proofErr w:type="spellStart"/>
      <w:r w:rsidRPr="007932D6">
        <w:rPr>
          <w:lang w:val="ru-RU" w:eastAsia="en-US"/>
        </w:rPr>
        <w:t>забезпечує</w:t>
      </w:r>
      <w:proofErr w:type="spellEnd"/>
      <w:r w:rsidRPr="007932D6">
        <w:rPr>
          <w:lang w:val="ru-RU" w:eastAsia="en-US"/>
        </w:rPr>
        <w:t xml:space="preserve"> </w:t>
      </w:r>
      <w:proofErr w:type="spellStart"/>
      <w:r w:rsidRPr="007932D6">
        <w:rPr>
          <w:lang w:val="ru-RU" w:eastAsia="en-US"/>
        </w:rPr>
        <w:t>розрахунок</w:t>
      </w:r>
      <w:proofErr w:type="spellEnd"/>
      <w:r w:rsidRPr="007932D6">
        <w:rPr>
          <w:lang w:val="ru-RU" w:eastAsia="en-US"/>
        </w:rPr>
        <w:t xml:space="preserve"> та </w:t>
      </w:r>
      <w:proofErr w:type="spellStart"/>
      <w:r w:rsidRPr="007932D6">
        <w:rPr>
          <w:lang w:val="ru-RU" w:eastAsia="en-US"/>
        </w:rPr>
        <w:t>відображення</w:t>
      </w:r>
      <w:proofErr w:type="spellEnd"/>
      <w:r w:rsidRPr="007932D6">
        <w:rPr>
          <w:lang w:val="ru-RU" w:eastAsia="en-US"/>
        </w:rPr>
        <w:t xml:space="preserve"> </w:t>
      </w:r>
      <w:proofErr w:type="spellStart"/>
      <w:r w:rsidRPr="007932D6">
        <w:rPr>
          <w:lang w:val="ru-RU" w:eastAsia="en-US"/>
        </w:rPr>
        <w:t>визначеної</w:t>
      </w:r>
      <w:proofErr w:type="spellEnd"/>
      <w:r w:rsidRPr="007932D6">
        <w:rPr>
          <w:lang w:val="ru-RU" w:eastAsia="en-US"/>
        </w:rPr>
        <w:t xml:space="preserve"> статистики. </w:t>
      </w:r>
      <w:r w:rsidR="00226D62">
        <w:rPr>
          <w:lang w:eastAsia="en-US"/>
        </w:rPr>
        <w:t>Під час створення нового програмного компоненту</w:t>
      </w:r>
      <w:r w:rsidRPr="007932D6">
        <w:rPr>
          <w:lang w:val="ru-RU" w:eastAsia="en-US"/>
        </w:rPr>
        <w:t xml:space="preserve"> були </w:t>
      </w:r>
      <w:proofErr w:type="spellStart"/>
      <w:r w:rsidRPr="007932D6">
        <w:rPr>
          <w:lang w:val="ru-RU" w:eastAsia="en-US"/>
        </w:rPr>
        <w:t>виконані</w:t>
      </w:r>
      <w:proofErr w:type="spellEnd"/>
      <w:r w:rsidRPr="007932D6">
        <w:rPr>
          <w:lang w:val="ru-RU" w:eastAsia="en-US"/>
        </w:rPr>
        <w:t xml:space="preserve"> </w:t>
      </w:r>
      <w:proofErr w:type="spellStart"/>
      <w:r w:rsidRPr="007932D6">
        <w:rPr>
          <w:lang w:val="ru-RU" w:eastAsia="en-US"/>
        </w:rPr>
        <w:t>наступні</w:t>
      </w:r>
      <w:proofErr w:type="spellEnd"/>
      <w:r w:rsidRPr="007932D6">
        <w:rPr>
          <w:lang w:val="ru-RU" w:eastAsia="en-US"/>
        </w:rPr>
        <w:t xml:space="preserve"> </w:t>
      </w:r>
      <w:proofErr w:type="spellStart"/>
      <w:r w:rsidRPr="007932D6">
        <w:rPr>
          <w:lang w:val="ru-RU" w:eastAsia="en-US"/>
        </w:rPr>
        <w:t>завдання</w:t>
      </w:r>
      <w:proofErr w:type="spellEnd"/>
      <w:r w:rsidRPr="007932D6">
        <w:rPr>
          <w:lang w:val="ru-RU" w:eastAsia="en-US"/>
        </w:rPr>
        <w:t>:</w:t>
      </w:r>
    </w:p>
    <w:p w14:paraId="39C41639" w14:textId="77777777" w:rsidR="007A56B8" w:rsidRPr="007932D6" w:rsidRDefault="007A56B8" w:rsidP="00F008D6">
      <w:pPr>
        <w:numPr>
          <w:ilvl w:val="0"/>
          <w:numId w:val="13"/>
        </w:numPr>
        <w:rPr>
          <w:lang w:val="ru-RU" w:eastAsia="en-US"/>
        </w:rPr>
      </w:pPr>
      <w:r w:rsidRPr="007932D6">
        <w:rPr>
          <w:lang w:val="ru-RU" w:eastAsia="en-US"/>
        </w:rPr>
        <w:t xml:space="preserve">на </w:t>
      </w:r>
      <w:proofErr w:type="spellStart"/>
      <w:r w:rsidRPr="007932D6">
        <w:rPr>
          <w:lang w:val="ru-RU" w:eastAsia="en-US"/>
        </w:rPr>
        <w:t>основі</w:t>
      </w:r>
      <w:proofErr w:type="spellEnd"/>
      <w:r w:rsidRPr="007932D6">
        <w:rPr>
          <w:lang w:val="ru-RU" w:eastAsia="en-US"/>
        </w:rPr>
        <w:t xml:space="preserve"> </w:t>
      </w:r>
      <w:proofErr w:type="spellStart"/>
      <w:r w:rsidRPr="007932D6">
        <w:rPr>
          <w:lang w:val="ru-RU" w:eastAsia="en-US"/>
        </w:rPr>
        <w:t>спілкування</w:t>
      </w:r>
      <w:proofErr w:type="spellEnd"/>
      <w:r w:rsidRPr="007932D6">
        <w:rPr>
          <w:lang w:val="ru-RU" w:eastAsia="en-US"/>
        </w:rPr>
        <w:t xml:space="preserve"> з </w:t>
      </w:r>
      <w:r w:rsidR="00226D62">
        <w:rPr>
          <w:lang w:eastAsia="en-US"/>
        </w:rPr>
        <w:t>планувальниками навчального навантаження</w:t>
      </w:r>
      <w:r w:rsidRPr="007932D6">
        <w:rPr>
          <w:lang w:val="ru-RU" w:eastAsia="en-US"/>
        </w:rPr>
        <w:t xml:space="preserve"> та </w:t>
      </w:r>
      <w:proofErr w:type="spellStart"/>
      <w:r w:rsidRPr="007932D6">
        <w:rPr>
          <w:lang w:val="ru-RU" w:eastAsia="en-US"/>
        </w:rPr>
        <w:t>особистої</w:t>
      </w:r>
      <w:proofErr w:type="spellEnd"/>
      <w:r w:rsidRPr="007932D6">
        <w:rPr>
          <w:lang w:val="ru-RU" w:eastAsia="en-US"/>
        </w:rPr>
        <w:t xml:space="preserve"> </w:t>
      </w:r>
      <w:proofErr w:type="spellStart"/>
      <w:r w:rsidRPr="007932D6">
        <w:rPr>
          <w:lang w:val="ru-RU" w:eastAsia="en-US"/>
        </w:rPr>
        <w:t>участі</w:t>
      </w:r>
      <w:proofErr w:type="spellEnd"/>
      <w:r w:rsidRPr="007932D6">
        <w:rPr>
          <w:lang w:val="ru-RU" w:eastAsia="en-US"/>
        </w:rPr>
        <w:t xml:space="preserve"> у </w:t>
      </w:r>
      <w:proofErr w:type="spellStart"/>
      <w:r w:rsidRPr="007932D6">
        <w:rPr>
          <w:lang w:val="ru-RU" w:eastAsia="en-US"/>
        </w:rPr>
        <w:t>підготовці</w:t>
      </w:r>
      <w:proofErr w:type="spellEnd"/>
      <w:r w:rsidRPr="007932D6">
        <w:rPr>
          <w:lang w:val="ru-RU" w:eastAsia="en-US"/>
        </w:rPr>
        <w:t xml:space="preserve"> плану </w:t>
      </w:r>
      <w:proofErr w:type="spellStart"/>
      <w:r w:rsidRPr="007932D6">
        <w:rPr>
          <w:lang w:val="ru-RU" w:eastAsia="en-US"/>
        </w:rPr>
        <w:t>навчального</w:t>
      </w:r>
      <w:proofErr w:type="spellEnd"/>
      <w:r w:rsidRPr="007932D6">
        <w:rPr>
          <w:lang w:val="ru-RU" w:eastAsia="en-US"/>
        </w:rPr>
        <w:t xml:space="preserve"> </w:t>
      </w:r>
      <w:proofErr w:type="spellStart"/>
      <w:r w:rsidRPr="007932D6">
        <w:rPr>
          <w:lang w:val="ru-RU" w:eastAsia="en-US"/>
        </w:rPr>
        <w:t>навантаження</w:t>
      </w:r>
      <w:proofErr w:type="spellEnd"/>
      <w:r w:rsidRPr="007932D6">
        <w:rPr>
          <w:lang w:val="ru-RU" w:eastAsia="en-US"/>
        </w:rPr>
        <w:t xml:space="preserve"> </w:t>
      </w:r>
      <w:proofErr w:type="spellStart"/>
      <w:r w:rsidRPr="007932D6">
        <w:rPr>
          <w:lang w:val="ru-RU" w:eastAsia="en-US"/>
        </w:rPr>
        <w:t>була</w:t>
      </w:r>
      <w:proofErr w:type="spellEnd"/>
      <w:r w:rsidRPr="007932D6">
        <w:rPr>
          <w:lang w:val="ru-RU" w:eastAsia="en-US"/>
        </w:rPr>
        <w:t xml:space="preserve"> створена -</w:t>
      </w:r>
      <w:proofErr w:type="spellStart"/>
      <w:r w:rsidRPr="007932D6">
        <w:rPr>
          <w:lang w:val="ru-RU" w:eastAsia="en-US"/>
        </w:rPr>
        <w:t>діаграма</w:t>
      </w:r>
      <w:proofErr w:type="spellEnd"/>
      <w:r w:rsidRPr="007932D6">
        <w:rPr>
          <w:lang w:val="ru-RU" w:eastAsia="en-US"/>
        </w:rPr>
        <w:t xml:space="preserve"> </w:t>
      </w:r>
      <w:r w:rsidR="00226D62" w:rsidRPr="00A13DA5">
        <w:rPr>
          <w:lang w:val="en-US" w:eastAsia="en-US"/>
        </w:rPr>
        <w:t>BPMN</w:t>
      </w:r>
      <w:r w:rsidR="00226D62" w:rsidRPr="007932D6">
        <w:rPr>
          <w:lang w:val="ru-RU" w:eastAsia="en-US"/>
        </w:rPr>
        <w:t xml:space="preserve"> </w:t>
      </w:r>
      <w:proofErr w:type="spellStart"/>
      <w:r w:rsidRPr="007932D6">
        <w:rPr>
          <w:lang w:val="ru-RU" w:eastAsia="en-US"/>
        </w:rPr>
        <w:t>вдосконаленого</w:t>
      </w:r>
      <w:proofErr w:type="spellEnd"/>
      <w:r w:rsidRPr="007932D6">
        <w:rPr>
          <w:lang w:val="ru-RU" w:eastAsia="en-US"/>
        </w:rPr>
        <w:t xml:space="preserve"> </w:t>
      </w:r>
      <w:proofErr w:type="spellStart"/>
      <w:r w:rsidRPr="007932D6">
        <w:rPr>
          <w:lang w:val="ru-RU" w:eastAsia="en-US"/>
        </w:rPr>
        <w:t>бізнес-процесу</w:t>
      </w:r>
      <w:proofErr w:type="spellEnd"/>
      <w:r w:rsidRPr="007932D6">
        <w:rPr>
          <w:lang w:val="ru-RU" w:eastAsia="en-US"/>
        </w:rPr>
        <w:t xml:space="preserve"> </w:t>
      </w:r>
      <w:proofErr w:type="spellStart"/>
      <w:r w:rsidRPr="007932D6">
        <w:rPr>
          <w:lang w:val="ru-RU" w:eastAsia="en-US"/>
        </w:rPr>
        <w:t>створення</w:t>
      </w:r>
      <w:proofErr w:type="spellEnd"/>
      <w:r w:rsidRPr="007932D6">
        <w:rPr>
          <w:lang w:val="ru-RU" w:eastAsia="en-US"/>
        </w:rPr>
        <w:t xml:space="preserve"> плану </w:t>
      </w:r>
      <w:proofErr w:type="spellStart"/>
      <w:r w:rsidRPr="007932D6">
        <w:rPr>
          <w:lang w:val="ru-RU" w:eastAsia="en-US"/>
        </w:rPr>
        <w:t>навчального</w:t>
      </w:r>
      <w:proofErr w:type="spellEnd"/>
      <w:r w:rsidRPr="007932D6">
        <w:rPr>
          <w:lang w:val="ru-RU" w:eastAsia="en-US"/>
        </w:rPr>
        <w:t xml:space="preserve"> </w:t>
      </w:r>
      <w:proofErr w:type="spellStart"/>
      <w:r w:rsidRPr="007932D6">
        <w:rPr>
          <w:lang w:val="ru-RU" w:eastAsia="en-US"/>
        </w:rPr>
        <w:t>навантаження</w:t>
      </w:r>
      <w:proofErr w:type="spellEnd"/>
      <w:r w:rsidR="00226D62">
        <w:rPr>
          <w:lang w:eastAsia="en-US"/>
        </w:rPr>
        <w:t xml:space="preserve"> із оцінюванням</w:t>
      </w:r>
      <w:r w:rsidRPr="007932D6">
        <w:rPr>
          <w:lang w:val="ru-RU" w:eastAsia="en-US"/>
        </w:rPr>
        <w:t>;</w:t>
      </w:r>
    </w:p>
    <w:p w14:paraId="32955BE1" w14:textId="77777777" w:rsidR="007A56B8" w:rsidRPr="007932D6" w:rsidRDefault="007A56B8" w:rsidP="00F008D6">
      <w:pPr>
        <w:numPr>
          <w:ilvl w:val="0"/>
          <w:numId w:val="13"/>
        </w:numPr>
        <w:rPr>
          <w:lang w:val="ru-RU" w:eastAsia="en-US"/>
        </w:rPr>
      </w:pPr>
      <w:proofErr w:type="spellStart"/>
      <w:r w:rsidRPr="007932D6">
        <w:rPr>
          <w:lang w:val="ru-RU" w:eastAsia="en-US"/>
        </w:rPr>
        <w:t>визначені</w:t>
      </w:r>
      <w:proofErr w:type="spellEnd"/>
      <w:r w:rsidRPr="007932D6">
        <w:rPr>
          <w:lang w:val="ru-RU" w:eastAsia="en-US"/>
        </w:rPr>
        <w:t xml:space="preserve"> </w:t>
      </w:r>
      <w:proofErr w:type="spellStart"/>
      <w:r w:rsidRPr="007932D6">
        <w:rPr>
          <w:lang w:val="ru-RU" w:eastAsia="en-US"/>
        </w:rPr>
        <w:t>вимоги</w:t>
      </w:r>
      <w:proofErr w:type="spellEnd"/>
      <w:r w:rsidRPr="007932D6">
        <w:rPr>
          <w:lang w:val="ru-RU" w:eastAsia="en-US"/>
        </w:rPr>
        <w:t xml:space="preserve"> до </w:t>
      </w:r>
      <w:proofErr w:type="spellStart"/>
      <w:r w:rsidRPr="007932D6">
        <w:rPr>
          <w:lang w:val="ru-RU" w:eastAsia="en-US"/>
        </w:rPr>
        <w:t>програмного</w:t>
      </w:r>
      <w:proofErr w:type="spellEnd"/>
      <w:r w:rsidRPr="007932D6">
        <w:rPr>
          <w:lang w:val="ru-RU" w:eastAsia="en-US"/>
        </w:rPr>
        <w:t xml:space="preserve"> </w:t>
      </w:r>
      <w:r w:rsidR="00226D62">
        <w:rPr>
          <w:lang w:eastAsia="en-US"/>
        </w:rPr>
        <w:t>компоненту</w:t>
      </w:r>
      <w:r w:rsidRPr="007932D6">
        <w:rPr>
          <w:lang w:val="ru-RU" w:eastAsia="en-US"/>
        </w:rPr>
        <w:t>;</w:t>
      </w:r>
    </w:p>
    <w:p w14:paraId="26F2920B" w14:textId="77777777" w:rsidR="007A56B8" w:rsidRPr="007932D6" w:rsidRDefault="007A56B8" w:rsidP="00F008D6">
      <w:pPr>
        <w:numPr>
          <w:ilvl w:val="0"/>
          <w:numId w:val="13"/>
        </w:numPr>
        <w:rPr>
          <w:lang w:val="ru-RU" w:eastAsia="en-US"/>
        </w:rPr>
      </w:pPr>
      <w:proofErr w:type="spellStart"/>
      <w:r w:rsidRPr="007932D6">
        <w:rPr>
          <w:lang w:val="ru-RU" w:eastAsia="en-US"/>
        </w:rPr>
        <w:t>виконане</w:t>
      </w:r>
      <w:proofErr w:type="spellEnd"/>
      <w:r w:rsidRPr="007932D6">
        <w:rPr>
          <w:lang w:val="ru-RU" w:eastAsia="en-US"/>
        </w:rPr>
        <w:t xml:space="preserve"> </w:t>
      </w:r>
      <w:proofErr w:type="spellStart"/>
      <w:r w:rsidRPr="007932D6">
        <w:rPr>
          <w:lang w:val="ru-RU" w:eastAsia="en-US"/>
        </w:rPr>
        <w:t>проєктування</w:t>
      </w:r>
      <w:proofErr w:type="spellEnd"/>
      <w:r w:rsidRPr="007932D6">
        <w:rPr>
          <w:lang w:val="ru-RU" w:eastAsia="en-US"/>
        </w:rPr>
        <w:t xml:space="preserve">, </w:t>
      </w:r>
      <w:proofErr w:type="spellStart"/>
      <w:r w:rsidRPr="007932D6">
        <w:rPr>
          <w:lang w:val="ru-RU" w:eastAsia="en-US"/>
        </w:rPr>
        <w:t>реалізацію</w:t>
      </w:r>
      <w:proofErr w:type="spellEnd"/>
      <w:r w:rsidRPr="007932D6">
        <w:rPr>
          <w:lang w:val="ru-RU" w:eastAsia="en-US"/>
        </w:rPr>
        <w:t xml:space="preserve"> та </w:t>
      </w:r>
      <w:proofErr w:type="spellStart"/>
      <w:r w:rsidRPr="007932D6">
        <w:rPr>
          <w:lang w:val="ru-RU" w:eastAsia="en-US"/>
        </w:rPr>
        <w:t>тестування</w:t>
      </w:r>
      <w:proofErr w:type="spellEnd"/>
      <w:r w:rsidRPr="007932D6">
        <w:rPr>
          <w:lang w:val="ru-RU" w:eastAsia="en-US"/>
        </w:rPr>
        <w:t xml:space="preserve"> </w:t>
      </w:r>
      <w:proofErr w:type="spellStart"/>
      <w:r w:rsidRPr="007932D6">
        <w:rPr>
          <w:lang w:val="ru-RU" w:eastAsia="en-US"/>
        </w:rPr>
        <w:t>програмного</w:t>
      </w:r>
      <w:proofErr w:type="spellEnd"/>
      <w:r w:rsidRPr="007932D6">
        <w:rPr>
          <w:lang w:val="ru-RU" w:eastAsia="en-US"/>
        </w:rPr>
        <w:t xml:space="preserve"> </w:t>
      </w:r>
      <w:proofErr w:type="spellStart"/>
      <w:r w:rsidRPr="007932D6">
        <w:rPr>
          <w:lang w:val="ru-RU" w:eastAsia="en-US"/>
        </w:rPr>
        <w:t>забезпечення</w:t>
      </w:r>
      <w:proofErr w:type="spellEnd"/>
      <w:r w:rsidRPr="007932D6">
        <w:rPr>
          <w:lang w:val="ru-RU" w:eastAsia="en-US"/>
        </w:rPr>
        <w:t>;</w:t>
      </w:r>
    </w:p>
    <w:p w14:paraId="42D97887" w14:textId="77777777" w:rsidR="00A13DA5" w:rsidRPr="007932D6" w:rsidRDefault="007A56B8" w:rsidP="00F008D6">
      <w:pPr>
        <w:numPr>
          <w:ilvl w:val="0"/>
          <w:numId w:val="13"/>
        </w:numPr>
        <w:rPr>
          <w:lang w:val="ru-RU" w:eastAsia="en-US"/>
        </w:rPr>
      </w:pPr>
      <w:proofErr w:type="spellStart"/>
      <w:r w:rsidRPr="007932D6">
        <w:rPr>
          <w:lang w:val="ru-RU" w:eastAsia="en-US"/>
        </w:rPr>
        <w:t>проведені</w:t>
      </w:r>
      <w:proofErr w:type="spellEnd"/>
      <w:r w:rsidRPr="007932D6">
        <w:rPr>
          <w:lang w:val="ru-RU" w:eastAsia="en-US"/>
        </w:rPr>
        <w:t xml:space="preserve"> </w:t>
      </w:r>
      <w:proofErr w:type="spellStart"/>
      <w:r w:rsidRPr="007932D6">
        <w:rPr>
          <w:lang w:val="ru-RU" w:eastAsia="en-US"/>
        </w:rPr>
        <w:t>дослідження</w:t>
      </w:r>
      <w:proofErr w:type="spellEnd"/>
      <w:r w:rsidRPr="007932D6">
        <w:rPr>
          <w:lang w:val="ru-RU" w:eastAsia="en-US"/>
        </w:rPr>
        <w:t xml:space="preserve"> </w:t>
      </w:r>
      <w:proofErr w:type="spellStart"/>
      <w:r w:rsidRPr="007932D6">
        <w:rPr>
          <w:lang w:val="ru-RU" w:eastAsia="en-US"/>
        </w:rPr>
        <w:t>застосування</w:t>
      </w:r>
      <w:proofErr w:type="spellEnd"/>
      <w:r w:rsidRPr="007932D6">
        <w:rPr>
          <w:lang w:val="ru-RU" w:eastAsia="en-US"/>
        </w:rPr>
        <w:t xml:space="preserve"> </w:t>
      </w:r>
      <w:proofErr w:type="spellStart"/>
      <w:r w:rsidRPr="007932D6">
        <w:rPr>
          <w:lang w:val="ru-RU" w:eastAsia="en-US"/>
        </w:rPr>
        <w:t>створеного</w:t>
      </w:r>
      <w:proofErr w:type="spellEnd"/>
      <w:r w:rsidRPr="007932D6">
        <w:rPr>
          <w:lang w:val="ru-RU" w:eastAsia="en-US"/>
        </w:rPr>
        <w:t xml:space="preserve"> </w:t>
      </w:r>
      <w:proofErr w:type="spellStart"/>
      <w:r w:rsidRPr="007932D6">
        <w:rPr>
          <w:lang w:val="ru-RU" w:eastAsia="en-US"/>
        </w:rPr>
        <w:t>програмного</w:t>
      </w:r>
      <w:proofErr w:type="spellEnd"/>
      <w:r w:rsidRPr="007932D6">
        <w:rPr>
          <w:lang w:val="ru-RU" w:eastAsia="en-US"/>
        </w:rPr>
        <w:t xml:space="preserve"> </w:t>
      </w:r>
      <w:proofErr w:type="spellStart"/>
      <w:r w:rsidRPr="007932D6">
        <w:rPr>
          <w:lang w:val="ru-RU" w:eastAsia="en-US"/>
        </w:rPr>
        <w:t>рішення</w:t>
      </w:r>
      <w:proofErr w:type="spellEnd"/>
      <w:r w:rsidRPr="007932D6">
        <w:rPr>
          <w:lang w:val="ru-RU" w:eastAsia="en-US"/>
        </w:rPr>
        <w:t xml:space="preserve"> для </w:t>
      </w:r>
      <w:proofErr w:type="spellStart"/>
      <w:r w:rsidRPr="007932D6">
        <w:rPr>
          <w:lang w:val="ru-RU" w:eastAsia="en-US"/>
        </w:rPr>
        <w:t>оцінювання</w:t>
      </w:r>
      <w:proofErr w:type="spellEnd"/>
      <w:r w:rsidRPr="007932D6">
        <w:rPr>
          <w:lang w:val="ru-RU" w:eastAsia="en-US"/>
        </w:rPr>
        <w:t xml:space="preserve"> </w:t>
      </w:r>
      <w:r w:rsidR="00226D62">
        <w:rPr>
          <w:lang w:eastAsia="en-US"/>
        </w:rPr>
        <w:t>розподілу</w:t>
      </w:r>
      <w:r w:rsidRPr="007932D6">
        <w:rPr>
          <w:lang w:val="ru-RU" w:eastAsia="en-US"/>
        </w:rPr>
        <w:t xml:space="preserve"> </w:t>
      </w:r>
      <w:proofErr w:type="spellStart"/>
      <w:r w:rsidRPr="007932D6">
        <w:rPr>
          <w:lang w:val="ru-RU" w:eastAsia="en-US"/>
        </w:rPr>
        <w:t>навчального</w:t>
      </w:r>
      <w:proofErr w:type="spellEnd"/>
      <w:r w:rsidRPr="007932D6">
        <w:rPr>
          <w:lang w:val="ru-RU" w:eastAsia="en-US"/>
        </w:rPr>
        <w:t xml:space="preserve"> </w:t>
      </w:r>
      <w:proofErr w:type="spellStart"/>
      <w:r w:rsidRPr="007932D6">
        <w:rPr>
          <w:lang w:val="ru-RU" w:eastAsia="en-US"/>
        </w:rPr>
        <w:t>навантаження</w:t>
      </w:r>
      <w:proofErr w:type="spellEnd"/>
      <w:r w:rsidRPr="007932D6">
        <w:rPr>
          <w:lang w:val="ru-RU" w:eastAsia="en-US"/>
        </w:rPr>
        <w:t xml:space="preserve">. </w:t>
      </w:r>
    </w:p>
    <w:p w14:paraId="2BF1A64A" w14:textId="77777777" w:rsidR="007A56B8" w:rsidRPr="007932D6" w:rsidRDefault="007A56B8" w:rsidP="00A13DA5">
      <w:pPr>
        <w:rPr>
          <w:lang w:val="ru-RU" w:eastAsia="en-US"/>
        </w:rPr>
      </w:pPr>
      <w:r w:rsidRPr="007932D6">
        <w:rPr>
          <w:lang w:val="ru-RU" w:eastAsia="en-US"/>
        </w:rPr>
        <w:t xml:space="preserve">За результатами </w:t>
      </w:r>
      <w:proofErr w:type="spellStart"/>
      <w:r w:rsidRPr="007932D6">
        <w:rPr>
          <w:lang w:val="ru-RU" w:eastAsia="en-US"/>
        </w:rPr>
        <w:t>роб</w:t>
      </w:r>
      <w:r w:rsidR="009B2B8B" w:rsidRPr="007932D6">
        <w:rPr>
          <w:lang w:val="ru-RU" w:eastAsia="en-US"/>
        </w:rPr>
        <w:t>оти</w:t>
      </w:r>
      <w:proofErr w:type="spellEnd"/>
      <w:r w:rsidR="009B2B8B" w:rsidRPr="007932D6">
        <w:rPr>
          <w:lang w:val="ru-RU" w:eastAsia="en-US"/>
        </w:rPr>
        <w:t xml:space="preserve"> </w:t>
      </w:r>
      <w:r w:rsidR="007566EC">
        <w:rPr>
          <w:lang w:eastAsia="en-US"/>
        </w:rPr>
        <w:t>запропоновані наступні тези для обговорення</w:t>
      </w:r>
      <w:r w:rsidR="009B2B8B" w:rsidRPr="007932D6">
        <w:rPr>
          <w:lang w:val="ru-RU" w:eastAsia="en-US"/>
        </w:rPr>
        <w:t>.</w:t>
      </w:r>
    </w:p>
    <w:p w14:paraId="70853727" w14:textId="77777777" w:rsidR="007A56B8" w:rsidRPr="009B2B8B" w:rsidRDefault="007A56B8" w:rsidP="00F008D6">
      <w:pPr>
        <w:pStyle w:val="Numeric1"/>
        <w:numPr>
          <w:ilvl w:val="0"/>
          <w:numId w:val="15"/>
        </w:numPr>
      </w:pPr>
      <w:proofErr w:type="spellStart"/>
      <w:r w:rsidRPr="007932D6">
        <w:rPr>
          <w:lang w:val="ru-RU"/>
        </w:rPr>
        <w:t>Автомати</w:t>
      </w:r>
      <w:r w:rsidR="007566EC">
        <w:t>тичне</w:t>
      </w:r>
      <w:proofErr w:type="spellEnd"/>
      <w:r w:rsidR="007566EC">
        <w:t xml:space="preserve"> визначення визначених </w:t>
      </w:r>
      <w:proofErr w:type="spellStart"/>
      <w:r w:rsidRPr="007932D6">
        <w:rPr>
          <w:lang w:val="ru-RU"/>
        </w:rPr>
        <w:t>показників</w:t>
      </w:r>
      <w:proofErr w:type="spellEnd"/>
      <w:r w:rsidRPr="007932D6">
        <w:rPr>
          <w:lang w:val="ru-RU"/>
        </w:rPr>
        <w:t xml:space="preserve"> плану </w:t>
      </w:r>
      <w:proofErr w:type="spellStart"/>
      <w:r w:rsidRPr="007932D6">
        <w:rPr>
          <w:lang w:val="ru-RU"/>
        </w:rPr>
        <w:t>навчального</w:t>
      </w:r>
      <w:proofErr w:type="spellEnd"/>
      <w:r w:rsidRPr="007932D6">
        <w:rPr>
          <w:lang w:val="ru-RU"/>
        </w:rPr>
        <w:t xml:space="preserve"> </w:t>
      </w:r>
      <w:proofErr w:type="spellStart"/>
      <w:r w:rsidRPr="007932D6">
        <w:rPr>
          <w:lang w:val="ru-RU"/>
        </w:rPr>
        <w:t>навантаження</w:t>
      </w:r>
      <w:proofErr w:type="spellEnd"/>
      <w:r w:rsidRPr="007932D6">
        <w:rPr>
          <w:lang w:val="ru-RU"/>
        </w:rPr>
        <w:t xml:space="preserve"> </w:t>
      </w:r>
      <w:r w:rsidR="007566EC">
        <w:t>при</w:t>
      </w:r>
      <w:r w:rsidRPr="007932D6">
        <w:rPr>
          <w:lang w:val="ru-RU"/>
        </w:rPr>
        <w:t xml:space="preserve"> </w:t>
      </w:r>
      <w:proofErr w:type="spellStart"/>
      <w:r w:rsidRPr="007932D6">
        <w:rPr>
          <w:lang w:val="ru-RU"/>
        </w:rPr>
        <w:t>плануванн</w:t>
      </w:r>
      <w:proofErr w:type="spellEnd"/>
      <w:r w:rsidR="007566EC">
        <w:t>і</w:t>
      </w:r>
      <w:r w:rsidRPr="007932D6">
        <w:rPr>
          <w:lang w:val="ru-RU"/>
        </w:rPr>
        <w:t xml:space="preserve"> </w:t>
      </w:r>
      <w:proofErr w:type="spellStart"/>
      <w:r w:rsidRPr="007932D6">
        <w:rPr>
          <w:lang w:val="ru-RU"/>
        </w:rPr>
        <w:t>діяльності</w:t>
      </w:r>
      <w:proofErr w:type="spellEnd"/>
      <w:r w:rsidRPr="007932D6">
        <w:rPr>
          <w:lang w:val="ru-RU"/>
        </w:rPr>
        <w:t xml:space="preserve"> </w:t>
      </w:r>
      <w:proofErr w:type="spellStart"/>
      <w:r w:rsidRPr="007932D6">
        <w:rPr>
          <w:lang w:val="ru-RU"/>
        </w:rPr>
        <w:t>кафедри</w:t>
      </w:r>
      <w:proofErr w:type="spellEnd"/>
      <w:r w:rsidRPr="007932D6">
        <w:rPr>
          <w:lang w:val="ru-RU"/>
        </w:rPr>
        <w:t xml:space="preserve"> </w:t>
      </w:r>
      <w:proofErr w:type="spellStart"/>
      <w:r w:rsidRPr="007932D6">
        <w:rPr>
          <w:lang w:val="ru-RU"/>
        </w:rPr>
        <w:t>сприяє</w:t>
      </w:r>
      <w:proofErr w:type="spellEnd"/>
      <w:r w:rsidRPr="007932D6">
        <w:rPr>
          <w:lang w:val="ru-RU"/>
        </w:rPr>
        <w:t xml:space="preserve"> </w:t>
      </w:r>
      <w:proofErr w:type="spellStart"/>
      <w:r w:rsidRPr="007932D6">
        <w:rPr>
          <w:lang w:val="ru-RU"/>
        </w:rPr>
        <w:t>забезпеченню</w:t>
      </w:r>
      <w:proofErr w:type="spellEnd"/>
      <w:r w:rsidRPr="007932D6">
        <w:rPr>
          <w:lang w:val="ru-RU"/>
        </w:rPr>
        <w:t xml:space="preserve"> </w:t>
      </w:r>
      <w:proofErr w:type="spellStart"/>
      <w:r w:rsidRPr="007932D6">
        <w:rPr>
          <w:lang w:val="ru-RU"/>
        </w:rPr>
        <w:t>відповідності</w:t>
      </w:r>
      <w:proofErr w:type="spellEnd"/>
      <w:r w:rsidRPr="007932D6">
        <w:rPr>
          <w:lang w:val="ru-RU"/>
        </w:rPr>
        <w:t xml:space="preserve"> </w:t>
      </w:r>
      <w:proofErr w:type="spellStart"/>
      <w:r w:rsidRPr="007932D6">
        <w:rPr>
          <w:lang w:val="ru-RU"/>
        </w:rPr>
        <w:t>акредитаційним</w:t>
      </w:r>
      <w:proofErr w:type="spellEnd"/>
      <w:r w:rsidRPr="007932D6">
        <w:rPr>
          <w:lang w:val="ru-RU"/>
        </w:rPr>
        <w:t xml:space="preserve"> та </w:t>
      </w:r>
      <w:proofErr w:type="spellStart"/>
      <w:r w:rsidRPr="007932D6">
        <w:rPr>
          <w:lang w:val="ru-RU"/>
        </w:rPr>
        <w:t>ліцензійним</w:t>
      </w:r>
      <w:proofErr w:type="spellEnd"/>
      <w:r w:rsidRPr="007932D6">
        <w:rPr>
          <w:lang w:val="ru-RU"/>
        </w:rPr>
        <w:t xml:space="preserve"> </w:t>
      </w:r>
      <w:proofErr w:type="spellStart"/>
      <w:r w:rsidRPr="007932D6">
        <w:rPr>
          <w:lang w:val="ru-RU"/>
        </w:rPr>
        <w:t>вимогам</w:t>
      </w:r>
      <w:proofErr w:type="spellEnd"/>
      <w:r w:rsidR="009B2B8B">
        <w:t xml:space="preserve">. Це відбувається за рахунок того, що керівники зможуть швидко отримувати показники якості </w:t>
      </w:r>
      <w:proofErr w:type="spellStart"/>
      <w:r w:rsidR="009B2B8B">
        <w:t>розоподілу</w:t>
      </w:r>
      <w:proofErr w:type="spellEnd"/>
      <w:r w:rsidR="009B2B8B">
        <w:t xml:space="preserve"> та своєчасно втручатися у процеси планування, забезпечуючи належні показники.</w:t>
      </w:r>
    </w:p>
    <w:p w14:paraId="41A1BDF1" w14:textId="77777777" w:rsidR="007A56B8" w:rsidRPr="007932D6" w:rsidRDefault="007A56B8" w:rsidP="00F008D6">
      <w:pPr>
        <w:pStyle w:val="Numeric1"/>
        <w:numPr>
          <w:ilvl w:val="0"/>
          <w:numId w:val="15"/>
        </w:numPr>
        <w:rPr>
          <w:lang w:val="ru-RU"/>
        </w:rPr>
      </w:pPr>
      <w:proofErr w:type="spellStart"/>
      <w:r w:rsidRPr="007932D6">
        <w:rPr>
          <w:lang w:val="ru-RU"/>
        </w:rPr>
        <w:t>Використання</w:t>
      </w:r>
      <w:proofErr w:type="spellEnd"/>
      <w:r w:rsidRPr="007932D6">
        <w:rPr>
          <w:lang w:val="ru-RU"/>
        </w:rPr>
        <w:t xml:space="preserve"> фреймворку </w:t>
      </w:r>
      <w:r w:rsidRPr="009B2B8B">
        <w:rPr>
          <w:lang w:val="en-US"/>
        </w:rPr>
        <w:t>Spring</w:t>
      </w:r>
      <w:r w:rsidRPr="007932D6">
        <w:rPr>
          <w:lang w:val="ru-RU"/>
        </w:rPr>
        <w:t xml:space="preserve"> є </w:t>
      </w:r>
      <w:proofErr w:type="spellStart"/>
      <w:r w:rsidRPr="007932D6">
        <w:rPr>
          <w:lang w:val="ru-RU"/>
        </w:rPr>
        <w:t>ефективним</w:t>
      </w:r>
      <w:proofErr w:type="spellEnd"/>
      <w:r w:rsidRPr="007932D6">
        <w:rPr>
          <w:lang w:val="ru-RU"/>
        </w:rPr>
        <w:t xml:space="preserve"> для </w:t>
      </w:r>
      <w:proofErr w:type="spellStart"/>
      <w:r w:rsidRPr="007932D6">
        <w:rPr>
          <w:lang w:val="ru-RU"/>
        </w:rPr>
        <w:t>створення</w:t>
      </w:r>
      <w:proofErr w:type="spellEnd"/>
      <w:r w:rsidRPr="007932D6">
        <w:rPr>
          <w:lang w:val="ru-RU"/>
        </w:rPr>
        <w:t xml:space="preserve"> </w:t>
      </w:r>
      <w:proofErr w:type="spellStart"/>
      <w:r w:rsidRPr="007932D6">
        <w:rPr>
          <w:lang w:val="ru-RU"/>
        </w:rPr>
        <w:t>інформаційних</w:t>
      </w:r>
      <w:proofErr w:type="spellEnd"/>
      <w:r w:rsidRPr="007932D6">
        <w:rPr>
          <w:lang w:val="ru-RU"/>
        </w:rPr>
        <w:t xml:space="preserve"> систем на </w:t>
      </w:r>
      <w:proofErr w:type="spellStart"/>
      <w:r w:rsidRPr="007932D6">
        <w:rPr>
          <w:lang w:val="ru-RU"/>
        </w:rPr>
        <w:t>о</w:t>
      </w:r>
      <w:r w:rsidR="009B2B8B" w:rsidRPr="007932D6">
        <w:rPr>
          <w:lang w:val="ru-RU"/>
        </w:rPr>
        <w:t>снові</w:t>
      </w:r>
      <w:proofErr w:type="spellEnd"/>
      <w:r w:rsidR="009B2B8B" w:rsidRPr="007932D6">
        <w:rPr>
          <w:lang w:val="ru-RU"/>
        </w:rPr>
        <w:t xml:space="preserve"> </w:t>
      </w:r>
      <w:proofErr w:type="spellStart"/>
      <w:r w:rsidR="009B2B8B" w:rsidRPr="007932D6">
        <w:rPr>
          <w:lang w:val="ru-RU"/>
        </w:rPr>
        <w:t>багатошарової</w:t>
      </w:r>
      <w:proofErr w:type="spellEnd"/>
      <w:r w:rsidR="009B2B8B" w:rsidRPr="007932D6">
        <w:rPr>
          <w:lang w:val="ru-RU"/>
        </w:rPr>
        <w:t xml:space="preserve"> </w:t>
      </w:r>
      <w:proofErr w:type="spellStart"/>
      <w:r w:rsidR="009B2B8B" w:rsidRPr="007932D6">
        <w:rPr>
          <w:lang w:val="ru-RU"/>
        </w:rPr>
        <w:t>архітектури</w:t>
      </w:r>
      <w:proofErr w:type="spellEnd"/>
      <w:r w:rsidR="009B2B8B" w:rsidRPr="007932D6">
        <w:rPr>
          <w:lang w:val="ru-RU"/>
        </w:rPr>
        <w:t>.</w:t>
      </w:r>
    </w:p>
    <w:p w14:paraId="75009A3E" w14:textId="77777777" w:rsidR="007A56B8" w:rsidRPr="007932D6" w:rsidRDefault="007566EC" w:rsidP="00F008D6">
      <w:pPr>
        <w:pStyle w:val="Numeric1"/>
        <w:numPr>
          <w:ilvl w:val="0"/>
          <w:numId w:val="15"/>
        </w:numPr>
        <w:rPr>
          <w:lang w:val="ru-RU"/>
        </w:rPr>
      </w:pPr>
      <w:r>
        <w:lastRenderedPageBreak/>
        <w:t xml:space="preserve">Застосування формату </w:t>
      </w:r>
      <w:r w:rsidR="007A56B8" w:rsidRPr="007932D6">
        <w:rPr>
          <w:lang w:val="ru-RU"/>
        </w:rPr>
        <w:t xml:space="preserve">СКБД </w:t>
      </w:r>
      <w:r w:rsidR="007A56B8" w:rsidRPr="009B2B8B">
        <w:rPr>
          <w:lang w:val="en-US"/>
        </w:rPr>
        <w:t>MySQL</w:t>
      </w:r>
      <w:r w:rsidR="009B2B8B">
        <w:t> 8</w:t>
      </w:r>
      <w:r>
        <w:t xml:space="preserve"> для збереження даних</w:t>
      </w:r>
      <w:r w:rsidR="007A56B8" w:rsidRPr="007932D6">
        <w:rPr>
          <w:lang w:val="ru-RU"/>
        </w:rPr>
        <w:t xml:space="preserve"> </w:t>
      </w:r>
      <w:proofErr w:type="spellStart"/>
      <w:r w:rsidR="007A56B8" w:rsidRPr="007932D6">
        <w:rPr>
          <w:lang w:val="ru-RU"/>
        </w:rPr>
        <w:t>дає</w:t>
      </w:r>
      <w:proofErr w:type="spellEnd"/>
      <w:r w:rsidR="007A56B8" w:rsidRPr="007932D6">
        <w:rPr>
          <w:lang w:val="ru-RU"/>
        </w:rPr>
        <w:t xml:space="preserve"> </w:t>
      </w:r>
      <w:proofErr w:type="spellStart"/>
      <w:r w:rsidR="007A56B8" w:rsidRPr="007932D6">
        <w:rPr>
          <w:lang w:val="ru-RU"/>
        </w:rPr>
        <w:t>можливість</w:t>
      </w:r>
      <w:proofErr w:type="spellEnd"/>
      <w:r w:rsidR="007A56B8" w:rsidRPr="007932D6">
        <w:rPr>
          <w:lang w:val="ru-RU"/>
        </w:rPr>
        <w:t xml:space="preserve"> </w:t>
      </w:r>
      <w:proofErr w:type="spellStart"/>
      <w:r w:rsidRPr="007932D6">
        <w:rPr>
          <w:lang w:val="ru-RU"/>
        </w:rPr>
        <w:t>безкоштовно</w:t>
      </w:r>
      <w:proofErr w:type="spellEnd"/>
      <w:r w:rsidRPr="007932D6">
        <w:rPr>
          <w:lang w:val="ru-RU"/>
        </w:rPr>
        <w:t xml:space="preserve"> </w:t>
      </w:r>
      <w:proofErr w:type="spellStart"/>
      <w:r w:rsidRPr="007932D6">
        <w:rPr>
          <w:lang w:val="ru-RU"/>
        </w:rPr>
        <w:t>зберігати</w:t>
      </w:r>
      <w:proofErr w:type="spellEnd"/>
      <w:r w:rsidRPr="007932D6">
        <w:rPr>
          <w:lang w:val="ru-RU"/>
        </w:rPr>
        <w:t xml:space="preserve"> </w:t>
      </w:r>
      <w:proofErr w:type="spellStart"/>
      <w:r w:rsidRPr="007932D6">
        <w:rPr>
          <w:lang w:val="ru-RU"/>
        </w:rPr>
        <w:t>всі</w:t>
      </w:r>
      <w:proofErr w:type="spellEnd"/>
      <w:r w:rsidRPr="007932D6">
        <w:rPr>
          <w:lang w:val="ru-RU"/>
        </w:rPr>
        <w:t xml:space="preserve"> </w:t>
      </w:r>
      <w:proofErr w:type="spellStart"/>
      <w:r w:rsidRPr="007932D6">
        <w:rPr>
          <w:lang w:val="ru-RU"/>
        </w:rPr>
        <w:t>дані</w:t>
      </w:r>
      <w:proofErr w:type="spellEnd"/>
      <w:r w:rsidR="009B2B8B" w:rsidRPr="007932D6">
        <w:rPr>
          <w:lang w:val="ru-RU"/>
        </w:rPr>
        <w:t>.</w:t>
      </w:r>
    </w:p>
    <w:p w14:paraId="332A389B" w14:textId="77777777" w:rsidR="009B2B8B" w:rsidRPr="007932D6" w:rsidRDefault="007A56B8" w:rsidP="00F008D6">
      <w:pPr>
        <w:pStyle w:val="Numeric1"/>
        <w:numPr>
          <w:ilvl w:val="0"/>
          <w:numId w:val="15"/>
        </w:numPr>
        <w:rPr>
          <w:lang w:val="ru-RU"/>
        </w:rPr>
      </w:pPr>
      <w:proofErr w:type="spellStart"/>
      <w:r w:rsidRPr="007932D6">
        <w:rPr>
          <w:lang w:val="ru-RU"/>
        </w:rPr>
        <w:t>Розроблен</w:t>
      </w:r>
      <w:r w:rsidR="007566EC">
        <w:t>ий</w:t>
      </w:r>
      <w:proofErr w:type="spellEnd"/>
      <w:r w:rsidRPr="007932D6">
        <w:rPr>
          <w:lang w:val="ru-RU"/>
        </w:rPr>
        <w:t xml:space="preserve"> </w:t>
      </w:r>
      <w:proofErr w:type="spellStart"/>
      <w:r w:rsidRPr="007932D6">
        <w:rPr>
          <w:lang w:val="ru-RU"/>
        </w:rPr>
        <w:t>програмн</w:t>
      </w:r>
      <w:r w:rsidR="007566EC">
        <w:t>ий</w:t>
      </w:r>
      <w:proofErr w:type="spellEnd"/>
      <w:r w:rsidRPr="007932D6">
        <w:rPr>
          <w:lang w:val="ru-RU"/>
        </w:rPr>
        <w:t xml:space="preserve"> </w:t>
      </w:r>
      <w:r w:rsidR="007566EC">
        <w:t>компонент доцільний до</w:t>
      </w:r>
      <w:r w:rsidRPr="007932D6">
        <w:rPr>
          <w:lang w:val="ru-RU"/>
        </w:rPr>
        <w:t xml:space="preserve"> </w:t>
      </w:r>
      <w:r w:rsidR="007566EC">
        <w:t>застосування</w:t>
      </w:r>
      <w:r w:rsidRPr="007932D6">
        <w:rPr>
          <w:lang w:val="ru-RU"/>
        </w:rPr>
        <w:t xml:space="preserve"> у </w:t>
      </w:r>
      <w:proofErr w:type="spellStart"/>
      <w:r w:rsidRPr="007932D6">
        <w:rPr>
          <w:lang w:val="ru-RU"/>
        </w:rPr>
        <w:t>процес</w:t>
      </w:r>
      <w:proofErr w:type="spellEnd"/>
      <w:r w:rsidR="007566EC">
        <w:t>і</w:t>
      </w:r>
      <w:r w:rsidRPr="007932D6">
        <w:rPr>
          <w:lang w:val="ru-RU"/>
        </w:rPr>
        <w:t xml:space="preserve"> </w:t>
      </w:r>
      <w:r w:rsidR="007566EC">
        <w:t>розподілу</w:t>
      </w:r>
      <w:r w:rsidRPr="007932D6">
        <w:rPr>
          <w:lang w:val="ru-RU"/>
        </w:rPr>
        <w:t xml:space="preserve"> </w:t>
      </w:r>
      <w:proofErr w:type="spellStart"/>
      <w:r w:rsidRPr="007932D6">
        <w:rPr>
          <w:lang w:val="ru-RU"/>
        </w:rPr>
        <w:t>навчального</w:t>
      </w:r>
      <w:proofErr w:type="spellEnd"/>
      <w:r w:rsidRPr="007932D6">
        <w:rPr>
          <w:lang w:val="ru-RU"/>
        </w:rPr>
        <w:t xml:space="preserve"> </w:t>
      </w:r>
      <w:proofErr w:type="spellStart"/>
      <w:r w:rsidRPr="007932D6">
        <w:rPr>
          <w:lang w:val="ru-RU"/>
        </w:rPr>
        <w:t>навантаження</w:t>
      </w:r>
      <w:proofErr w:type="spellEnd"/>
      <w:r w:rsidRPr="007932D6">
        <w:rPr>
          <w:lang w:val="ru-RU"/>
        </w:rPr>
        <w:t xml:space="preserve"> </w:t>
      </w:r>
      <w:proofErr w:type="spellStart"/>
      <w:r w:rsidRPr="007932D6">
        <w:rPr>
          <w:lang w:val="ru-RU"/>
        </w:rPr>
        <w:t>кафедри</w:t>
      </w:r>
      <w:proofErr w:type="spellEnd"/>
      <w:r w:rsidRPr="007932D6">
        <w:rPr>
          <w:lang w:val="ru-RU"/>
        </w:rPr>
        <w:t xml:space="preserve">. </w:t>
      </w:r>
    </w:p>
    <w:p w14:paraId="75CA645A" w14:textId="77777777" w:rsidR="009B2B8B" w:rsidRPr="007932D6" w:rsidRDefault="007566EC" w:rsidP="00A13DA5">
      <w:pPr>
        <w:rPr>
          <w:lang w:val="ru-RU" w:eastAsia="en-US"/>
        </w:rPr>
      </w:pPr>
      <w:r>
        <w:rPr>
          <w:lang w:eastAsia="en-US"/>
        </w:rPr>
        <w:t>Д</w:t>
      </w:r>
      <w:r w:rsidR="007A56B8" w:rsidRPr="007932D6">
        <w:rPr>
          <w:lang w:val="ru-RU" w:eastAsia="en-US"/>
        </w:rPr>
        <w:t xml:space="preserve">ля </w:t>
      </w:r>
      <w:proofErr w:type="spellStart"/>
      <w:r w:rsidR="007A56B8" w:rsidRPr="007932D6">
        <w:rPr>
          <w:lang w:val="ru-RU" w:eastAsia="en-US"/>
        </w:rPr>
        <w:t>створення</w:t>
      </w:r>
      <w:proofErr w:type="spellEnd"/>
      <w:r w:rsidR="007A56B8" w:rsidRPr="007932D6">
        <w:rPr>
          <w:lang w:val="ru-RU" w:eastAsia="en-US"/>
        </w:rPr>
        <w:t xml:space="preserve"> веб-</w:t>
      </w:r>
      <w:proofErr w:type="spellStart"/>
      <w:r w:rsidR="007A56B8" w:rsidRPr="007932D6">
        <w:rPr>
          <w:lang w:val="ru-RU" w:eastAsia="en-US"/>
        </w:rPr>
        <w:t>застосунку</w:t>
      </w:r>
      <w:proofErr w:type="spellEnd"/>
      <w:r w:rsidR="007A56B8" w:rsidRPr="007932D6">
        <w:rPr>
          <w:lang w:val="ru-RU" w:eastAsia="en-US"/>
        </w:rPr>
        <w:t xml:space="preserve"> були </w:t>
      </w:r>
      <w:proofErr w:type="spellStart"/>
      <w:r w:rsidR="007A56B8" w:rsidRPr="007932D6">
        <w:rPr>
          <w:lang w:val="ru-RU" w:eastAsia="en-US"/>
        </w:rPr>
        <w:t>використані</w:t>
      </w:r>
      <w:proofErr w:type="spellEnd"/>
      <w:r w:rsidR="007A56B8" w:rsidRPr="007932D6">
        <w:rPr>
          <w:lang w:val="ru-RU" w:eastAsia="en-US"/>
        </w:rPr>
        <w:t xml:space="preserve"> </w:t>
      </w:r>
      <w:proofErr w:type="spellStart"/>
      <w:r w:rsidR="007A56B8" w:rsidRPr="007932D6">
        <w:rPr>
          <w:lang w:val="ru-RU" w:eastAsia="en-US"/>
        </w:rPr>
        <w:t>навички</w:t>
      </w:r>
      <w:proofErr w:type="spellEnd"/>
      <w:r w:rsidR="007A56B8" w:rsidRPr="007932D6">
        <w:rPr>
          <w:lang w:val="ru-RU" w:eastAsia="en-US"/>
        </w:rPr>
        <w:t xml:space="preserve">, </w:t>
      </w:r>
      <w:proofErr w:type="spellStart"/>
      <w:r w:rsidR="007A56B8" w:rsidRPr="007932D6">
        <w:rPr>
          <w:lang w:val="ru-RU" w:eastAsia="en-US"/>
        </w:rPr>
        <w:t>отримані</w:t>
      </w:r>
      <w:proofErr w:type="spellEnd"/>
      <w:r w:rsidR="007A56B8" w:rsidRPr="007932D6">
        <w:rPr>
          <w:lang w:val="ru-RU" w:eastAsia="en-US"/>
        </w:rPr>
        <w:t xml:space="preserve"> за </w:t>
      </w:r>
      <w:proofErr w:type="spellStart"/>
      <w:r w:rsidR="007A56B8" w:rsidRPr="007932D6">
        <w:rPr>
          <w:lang w:val="ru-RU" w:eastAsia="en-US"/>
        </w:rPr>
        <w:t>період</w:t>
      </w:r>
      <w:proofErr w:type="spellEnd"/>
      <w:r w:rsidR="007A56B8" w:rsidRPr="007932D6">
        <w:rPr>
          <w:lang w:val="ru-RU" w:eastAsia="en-US"/>
        </w:rPr>
        <w:t xml:space="preserve"> </w:t>
      </w:r>
      <w:proofErr w:type="spellStart"/>
      <w:r w:rsidR="007A56B8" w:rsidRPr="007932D6">
        <w:rPr>
          <w:lang w:val="ru-RU" w:eastAsia="en-US"/>
        </w:rPr>
        <w:t>здобуття</w:t>
      </w:r>
      <w:proofErr w:type="spellEnd"/>
      <w:r w:rsidR="007A56B8" w:rsidRPr="007932D6">
        <w:rPr>
          <w:lang w:val="ru-RU" w:eastAsia="en-US"/>
        </w:rPr>
        <w:t xml:space="preserve"> </w:t>
      </w:r>
      <w:proofErr w:type="spellStart"/>
      <w:r w:rsidR="007A56B8" w:rsidRPr="007932D6">
        <w:rPr>
          <w:lang w:val="ru-RU" w:eastAsia="en-US"/>
        </w:rPr>
        <w:t>освіти</w:t>
      </w:r>
      <w:proofErr w:type="spellEnd"/>
      <w:r>
        <w:rPr>
          <w:lang w:eastAsia="en-US"/>
        </w:rPr>
        <w:t>, що свідчить про відмінну побудову планів підготовки на кафедрі. Також процес створення програм показав важливість якісної</w:t>
      </w:r>
      <w:r w:rsidR="007A56B8" w:rsidRPr="007932D6">
        <w:rPr>
          <w:lang w:val="ru-RU" w:eastAsia="en-US"/>
        </w:rPr>
        <w:t xml:space="preserve"> </w:t>
      </w:r>
      <w:proofErr w:type="spellStart"/>
      <w:r w:rsidR="007A56B8" w:rsidRPr="007932D6">
        <w:rPr>
          <w:lang w:val="ru-RU" w:eastAsia="en-US"/>
        </w:rPr>
        <w:t>розробки</w:t>
      </w:r>
      <w:proofErr w:type="spellEnd"/>
      <w:r w:rsidR="007A56B8" w:rsidRPr="007932D6">
        <w:rPr>
          <w:lang w:val="ru-RU" w:eastAsia="en-US"/>
        </w:rPr>
        <w:t xml:space="preserve"> </w:t>
      </w:r>
      <w:r>
        <w:rPr>
          <w:lang w:eastAsia="en-US"/>
        </w:rPr>
        <w:t xml:space="preserve">як вимого, так і </w:t>
      </w:r>
      <w:r w:rsidR="007A56B8" w:rsidRPr="007932D6">
        <w:rPr>
          <w:lang w:val="ru-RU" w:eastAsia="en-US"/>
        </w:rPr>
        <w:t xml:space="preserve">проєкту </w:t>
      </w:r>
      <w:proofErr w:type="spellStart"/>
      <w:r w:rsidR="007A56B8" w:rsidRPr="007932D6">
        <w:rPr>
          <w:lang w:val="ru-RU" w:eastAsia="en-US"/>
        </w:rPr>
        <w:t>програмного</w:t>
      </w:r>
      <w:proofErr w:type="spellEnd"/>
      <w:r w:rsidR="007A56B8" w:rsidRPr="007932D6">
        <w:rPr>
          <w:lang w:val="ru-RU" w:eastAsia="en-US"/>
        </w:rPr>
        <w:t xml:space="preserve"> </w:t>
      </w:r>
      <w:proofErr w:type="spellStart"/>
      <w:r w:rsidR="007A56B8" w:rsidRPr="007932D6">
        <w:rPr>
          <w:lang w:val="ru-RU" w:eastAsia="en-US"/>
        </w:rPr>
        <w:t>забезпечення</w:t>
      </w:r>
      <w:proofErr w:type="spellEnd"/>
      <w:r w:rsidR="007A56B8" w:rsidRPr="007932D6">
        <w:rPr>
          <w:lang w:val="ru-RU" w:eastAsia="en-US"/>
        </w:rPr>
        <w:t xml:space="preserve">. </w:t>
      </w:r>
    </w:p>
    <w:p w14:paraId="7078CCEC" w14:textId="77777777" w:rsidR="00316F27" w:rsidRPr="007932D6" w:rsidRDefault="007A56B8" w:rsidP="007566EC">
      <w:pPr>
        <w:rPr>
          <w:lang w:val="ru-RU" w:eastAsia="en-US"/>
        </w:rPr>
      </w:pPr>
      <w:proofErr w:type="spellStart"/>
      <w:r w:rsidRPr="007932D6">
        <w:rPr>
          <w:lang w:val="ru-RU" w:eastAsia="en-US"/>
        </w:rPr>
        <w:t>Сукупність</w:t>
      </w:r>
      <w:proofErr w:type="spellEnd"/>
      <w:r w:rsidRPr="007932D6">
        <w:rPr>
          <w:lang w:val="ru-RU" w:eastAsia="en-US"/>
        </w:rPr>
        <w:t xml:space="preserve"> </w:t>
      </w:r>
      <w:proofErr w:type="spellStart"/>
      <w:r w:rsidRPr="007932D6">
        <w:rPr>
          <w:lang w:val="ru-RU" w:eastAsia="en-US"/>
        </w:rPr>
        <w:t>представлених</w:t>
      </w:r>
      <w:proofErr w:type="spellEnd"/>
      <w:r w:rsidRPr="007932D6">
        <w:rPr>
          <w:lang w:val="ru-RU" w:eastAsia="en-US"/>
        </w:rPr>
        <w:t xml:space="preserve"> </w:t>
      </w:r>
      <w:proofErr w:type="spellStart"/>
      <w:r w:rsidRPr="007932D6">
        <w:rPr>
          <w:lang w:val="ru-RU" w:eastAsia="en-US"/>
        </w:rPr>
        <w:t>результатів</w:t>
      </w:r>
      <w:proofErr w:type="spellEnd"/>
      <w:r w:rsidRPr="007932D6">
        <w:rPr>
          <w:lang w:val="ru-RU" w:eastAsia="en-US"/>
        </w:rPr>
        <w:t xml:space="preserve"> та </w:t>
      </w:r>
      <w:proofErr w:type="spellStart"/>
      <w:r w:rsidRPr="007932D6">
        <w:rPr>
          <w:lang w:val="ru-RU" w:eastAsia="en-US"/>
        </w:rPr>
        <w:t>висновків</w:t>
      </w:r>
      <w:proofErr w:type="spellEnd"/>
      <w:r w:rsidRPr="007932D6">
        <w:rPr>
          <w:lang w:val="ru-RU" w:eastAsia="en-US"/>
        </w:rPr>
        <w:t xml:space="preserve"> </w:t>
      </w:r>
      <w:proofErr w:type="spellStart"/>
      <w:r w:rsidRPr="007932D6">
        <w:rPr>
          <w:lang w:val="ru-RU" w:eastAsia="en-US"/>
        </w:rPr>
        <w:t>дозволяє</w:t>
      </w:r>
      <w:proofErr w:type="spellEnd"/>
      <w:r w:rsidRPr="007932D6">
        <w:rPr>
          <w:lang w:val="ru-RU" w:eastAsia="en-US"/>
        </w:rPr>
        <w:t xml:space="preserve"> </w:t>
      </w:r>
      <w:proofErr w:type="spellStart"/>
      <w:r w:rsidRPr="007932D6">
        <w:rPr>
          <w:lang w:val="ru-RU" w:eastAsia="en-US"/>
        </w:rPr>
        <w:t>стверджувати</w:t>
      </w:r>
      <w:proofErr w:type="spellEnd"/>
      <w:r w:rsidRPr="007932D6">
        <w:rPr>
          <w:lang w:val="ru-RU" w:eastAsia="en-US"/>
        </w:rPr>
        <w:t xml:space="preserve">, </w:t>
      </w:r>
      <w:proofErr w:type="spellStart"/>
      <w:r w:rsidRPr="007932D6">
        <w:rPr>
          <w:lang w:val="ru-RU" w:eastAsia="en-US"/>
        </w:rPr>
        <w:t>що</w:t>
      </w:r>
      <w:proofErr w:type="spellEnd"/>
      <w:r w:rsidRPr="007932D6">
        <w:rPr>
          <w:lang w:val="ru-RU" w:eastAsia="en-US"/>
        </w:rPr>
        <w:t xml:space="preserve"> </w:t>
      </w:r>
      <w:proofErr w:type="spellStart"/>
      <w:r w:rsidRPr="007932D6">
        <w:rPr>
          <w:lang w:val="ru-RU" w:eastAsia="en-US"/>
        </w:rPr>
        <w:t>всі</w:t>
      </w:r>
      <w:proofErr w:type="spellEnd"/>
      <w:r w:rsidRPr="007932D6">
        <w:rPr>
          <w:lang w:val="ru-RU" w:eastAsia="en-US"/>
        </w:rPr>
        <w:t xml:space="preserve"> </w:t>
      </w:r>
      <w:proofErr w:type="spellStart"/>
      <w:r w:rsidRPr="007932D6">
        <w:rPr>
          <w:lang w:val="ru-RU" w:eastAsia="en-US"/>
        </w:rPr>
        <w:t>завдання</w:t>
      </w:r>
      <w:proofErr w:type="spellEnd"/>
      <w:r w:rsidRPr="007932D6">
        <w:rPr>
          <w:lang w:val="ru-RU" w:eastAsia="en-US"/>
        </w:rPr>
        <w:t xml:space="preserve">, </w:t>
      </w:r>
      <w:proofErr w:type="spellStart"/>
      <w:r w:rsidRPr="007932D6">
        <w:rPr>
          <w:lang w:val="ru-RU" w:eastAsia="en-US"/>
        </w:rPr>
        <w:t>поставлені</w:t>
      </w:r>
      <w:proofErr w:type="spellEnd"/>
      <w:r w:rsidRPr="007932D6">
        <w:rPr>
          <w:lang w:val="ru-RU" w:eastAsia="en-US"/>
        </w:rPr>
        <w:t xml:space="preserve"> на </w:t>
      </w:r>
      <w:proofErr w:type="spellStart"/>
      <w:r w:rsidRPr="007932D6">
        <w:rPr>
          <w:lang w:val="ru-RU" w:eastAsia="en-US"/>
        </w:rPr>
        <w:t>дипломне</w:t>
      </w:r>
      <w:proofErr w:type="spellEnd"/>
      <w:r w:rsidRPr="007932D6">
        <w:rPr>
          <w:lang w:val="ru-RU" w:eastAsia="en-US"/>
        </w:rPr>
        <w:t xml:space="preserve"> </w:t>
      </w:r>
      <w:proofErr w:type="spellStart"/>
      <w:r w:rsidRPr="007932D6">
        <w:rPr>
          <w:lang w:val="ru-RU" w:eastAsia="en-US"/>
        </w:rPr>
        <w:t>проєк</w:t>
      </w:r>
      <w:r w:rsidR="007566EC" w:rsidRPr="007932D6">
        <w:rPr>
          <w:lang w:val="ru-RU" w:eastAsia="en-US"/>
        </w:rPr>
        <w:t>тування</w:t>
      </w:r>
      <w:proofErr w:type="spellEnd"/>
      <w:r w:rsidR="007566EC" w:rsidRPr="007932D6">
        <w:rPr>
          <w:lang w:val="ru-RU" w:eastAsia="en-US"/>
        </w:rPr>
        <w:t xml:space="preserve">, були </w:t>
      </w:r>
      <w:proofErr w:type="spellStart"/>
      <w:r w:rsidR="007566EC" w:rsidRPr="007932D6">
        <w:rPr>
          <w:lang w:val="ru-RU" w:eastAsia="en-US"/>
        </w:rPr>
        <w:t>успішно</w:t>
      </w:r>
      <w:proofErr w:type="spellEnd"/>
      <w:r w:rsidR="007566EC" w:rsidRPr="007932D6">
        <w:rPr>
          <w:lang w:val="ru-RU" w:eastAsia="en-US"/>
        </w:rPr>
        <w:t xml:space="preserve"> </w:t>
      </w:r>
      <w:proofErr w:type="spellStart"/>
      <w:r w:rsidR="007566EC" w:rsidRPr="007932D6">
        <w:rPr>
          <w:lang w:val="ru-RU" w:eastAsia="en-US"/>
        </w:rPr>
        <w:t>виконані</w:t>
      </w:r>
      <w:proofErr w:type="spellEnd"/>
      <w:r w:rsidR="007566EC" w:rsidRPr="007932D6">
        <w:rPr>
          <w:lang w:val="ru-RU" w:eastAsia="en-US"/>
        </w:rPr>
        <w:t xml:space="preserve">, а мету </w:t>
      </w:r>
      <w:proofErr w:type="spellStart"/>
      <w:r w:rsidR="007566EC" w:rsidRPr="007932D6">
        <w:rPr>
          <w:lang w:val="ru-RU" w:eastAsia="en-US"/>
        </w:rPr>
        <w:t>роботи</w:t>
      </w:r>
      <w:proofErr w:type="spellEnd"/>
      <w:r w:rsidR="007566EC" w:rsidRPr="007932D6">
        <w:rPr>
          <w:lang w:val="ru-RU" w:eastAsia="en-US"/>
        </w:rPr>
        <w:t xml:space="preserve"> </w:t>
      </w:r>
      <w:proofErr w:type="spellStart"/>
      <w:r w:rsidR="007566EC" w:rsidRPr="007932D6">
        <w:rPr>
          <w:lang w:val="ru-RU" w:eastAsia="en-US"/>
        </w:rPr>
        <w:t>слід</w:t>
      </w:r>
      <w:proofErr w:type="spellEnd"/>
      <w:r w:rsidR="007566EC" w:rsidRPr="007932D6">
        <w:rPr>
          <w:lang w:val="ru-RU" w:eastAsia="en-US"/>
        </w:rPr>
        <w:t xml:space="preserve"> </w:t>
      </w:r>
      <w:proofErr w:type="spellStart"/>
      <w:r w:rsidR="007566EC" w:rsidRPr="007932D6">
        <w:rPr>
          <w:lang w:val="ru-RU" w:eastAsia="en-US"/>
        </w:rPr>
        <w:t>вважати</w:t>
      </w:r>
      <w:proofErr w:type="spellEnd"/>
      <w:r w:rsidR="007566EC" w:rsidRPr="007932D6">
        <w:rPr>
          <w:lang w:val="ru-RU" w:eastAsia="en-US"/>
        </w:rPr>
        <w:t xml:space="preserve"> в основному </w:t>
      </w:r>
      <w:proofErr w:type="spellStart"/>
      <w:r w:rsidR="007566EC" w:rsidRPr="007932D6">
        <w:rPr>
          <w:lang w:val="ru-RU" w:eastAsia="en-US"/>
        </w:rPr>
        <w:t>досягнутою</w:t>
      </w:r>
      <w:proofErr w:type="spellEnd"/>
      <w:r w:rsidR="007566EC" w:rsidRPr="007932D6">
        <w:rPr>
          <w:lang w:val="ru-RU" w:eastAsia="en-US"/>
        </w:rPr>
        <w:t>.</w:t>
      </w:r>
    </w:p>
    <w:p w14:paraId="655A803B" w14:textId="77777777" w:rsidR="00D05ED5" w:rsidRPr="007932D6" w:rsidRDefault="00D05ED5" w:rsidP="007566EC">
      <w:pPr>
        <w:rPr>
          <w:lang w:val="ru-RU" w:eastAsia="en-US"/>
        </w:rPr>
      </w:pPr>
    </w:p>
    <w:p w14:paraId="5BF63312" w14:textId="77777777" w:rsidR="00D05ED5" w:rsidRPr="00FC1265" w:rsidRDefault="00D05ED5" w:rsidP="00D05ED5">
      <w:pPr>
        <w:pStyle w:val="1"/>
      </w:pPr>
      <w:bookmarkStart w:id="85" w:name="_Toc86583126"/>
      <w:bookmarkStart w:id="86" w:name="_Toc93810396"/>
      <w:bookmarkStart w:id="87" w:name="_Toc138244162"/>
      <w:bookmarkStart w:id="88" w:name="_Toc138251812"/>
      <w:bookmarkStart w:id="89" w:name="_Toc169612948"/>
      <w:r w:rsidRPr="00FC1265">
        <w:lastRenderedPageBreak/>
        <w:t>Список джерел інформац</w:t>
      </w:r>
      <w:bookmarkEnd w:id="85"/>
      <w:bookmarkEnd w:id="86"/>
      <w:r w:rsidRPr="00FC1265">
        <w:t>ії</w:t>
      </w:r>
      <w:bookmarkEnd w:id="87"/>
      <w:bookmarkEnd w:id="88"/>
      <w:bookmarkEnd w:id="89"/>
    </w:p>
    <w:p w14:paraId="0F121900" w14:textId="77777777" w:rsidR="00D05ED5" w:rsidRPr="00FC1265" w:rsidRDefault="00D05ED5" w:rsidP="00D05ED5">
      <w:pPr>
        <w:pStyle w:val="a0"/>
        <w:numPr>
          <w:ilvl w:val="0"/>
          <w:numId w:val="45"/>
        </w:numPr>
        <w:rPr>
          <w:lang w:eastAsia="en-US"/>
        </w:rPr>
      </w:pPr>
      <w:r w:rsidRPr="00FC1265">
        <w:t>Закон України «Про вищу освіту» // https://zakon2.rada.gov.ua-/laws/show/1556-18, 23.04.202</w:t>
      </w:r>
      <w:r>
        <w:rPr>
          <w:lang w:val="ru-RU"/>
        </w:rPr>
        <w:t>4</w:t>
      </w:r>
      <w:r w:rsidRPr="00FC1265">
        <w:t>.</w:t>
      </w:r>
    </w:p>
    <w:p w14:paraId="4455D836" w14:textId="77777777" w:rsidR="00D05ED5" w:rsidRPr="00FC1265" w:rsidRDefault="00D05ED5" w:rsidP="00D05ED5">
      <w:pPr>
        <w:pStyle w:val="a0"/>
        <w:numPr>
          <w:ilvl w:val="0"/>
          <w:numId w:val="45"/>
        </w:numPr>
      </w:pPr>
      <w:r w:rsidRPr="00FC1265">
        <w:t xml:space="preserve">Наказ Міністерства освіти та науки від 21 червня 2022 року №686 «Про затвердження норм часу для планування і обліку навчальної роботи та переліків видів навчальної, методичної, інноваційної, наукової, </w:t>
      </w:r>
      <w:proofErr w:type="spellStart"/>
      <w:r w:rsidRPr="00FC1265">
        <w:t>органіізаційної</w:t>
      </w:r>
      <w:proofErr w:type="spellEnd"/>
      <w:r w:rsidRPr="00FC1265">
        <w:t xml:space="preserve"> роботи та іншої педагогічної діяльності педагогічних і науково-педагогічних працівників закладів фахової </w:t>
      </w:r>
      <w:proofErr w:type="spellStart"/>
      <w:r w:rsidRPr="00FC1265">
        <w:t>передвищої</w:t>
      </w:r>
      <w:proofErr w:type="spellEnd"/>
      <w:r w:rsidRPr="00FC1265">
        <w:t xml:space="preserve"> освіти».</w:t>
      </w:r>
    </w:p>
    <w:p w14:paraId="2C5466D6" w14:textId="77777777" w:rsidR="00D05ED5" w:rsidRPr="00FC1265" w:rsidRDefault="00D05ED5" w:rsidP="00D05ED5">
      <w:pPr>
        <w:pStyle w:val="a0"/>
        <w:numPr>
          <w:ilvl w:val="0"/>
          <w:numId w:val="45"/>
        </w:numPr>
      </w:pPr>
      <w:r w:rsidRPr="00FC1265">
        <w:t>Положення про планування та облік основних видів роботи науково-педагогічних працівників НТУ «ХПІ»; затверджено Вченою Радою НТУ «ХПІ» 23 вересня 2022 р., протокол №6; введено в дію наказом ректора 28 вересня 2022 р. № 264 ОД. – Харків, 2022. – 28 с.</w:t>
      </w:r>
    </w:p>
    <w:p w14:paraId="3CF9E3B4" w14:textId="77777777" w:rsidR="00D05ED5" w:rsidRPr="00FC1265" w:rsidRDefault="00D05ED5" w:rsidP="00D05ED5">
      <w:pPr>
        <w:pStyle w:val="a0"/>
        <w:numPr>
          <w:ilvl w:val="0"/>
          <w:numId w:val="45"/>
        </w:numPr>
      </w:pPr>
      <w:r w:rsidRPr="00FC1265">
        <w:t>Репів В. Процесний підхід до моделювання бізнес-процесів – К.: Думка, 2019. – 522 с.</w:t>
      </w:r>
    </w:p>
    <w:p w14:paraId="59A14090" w14:textId="77777777" w:rsidR="00D05ED5" w:rsidRPr="00FC1265" w:rsidRDefault="00D05ED5" w:rsidP="00D05ED5">
      <w:pPr>
        <w:pStyle w:val="a0"/>
        <w:numPr>
          <w:ilvl w:val="0"/>
          <w:numId w:val="45"/>
        </w:numPr>
        <w:rPr>
          <w:rFonts w:eastAsiaTheme="minorEastAsia"/>
          <w:shd w:val="clear" w:color="auto" w:fill="FFFFFF"/>
        </w:rPr>
      </w:pPr>
      <w:proofErr w:type="spellStart"/>
      <w:r w:rsidRPr="00FC1265">
        <w:rPr>
          <w:rFonts w:eastAsiaTheme="minorEastAsia"/>
          <w:shd w:val="clear" w:color="auto" w:fill="FFFFFF"/>
        </w:rPr>
        <w:t>Двухглавов</w:t>
      </w:r>
      <w:proofErr w:type="spellEnd"/>
      <w:r w:rsidRPr="00FC1265">
        <w:rPr>
          <w:rFonts w:eastAsiaTheme="minorEastAsia"/>
          <w:shd w:val="clear" w:color="auto" w:fill="FFFFFF"/>
        </w:rPr>
        <w:t xml:space="preserve">, Д., </w:t>
      </w:r>
      <w:proofErr w:type="spellStart"/>
      <w:r w:rsidRPr="00FC1265">
        <w:rPr>
          <w:rFonts w:eastAsiaTheme="minorEastAsia"/>
          <w:shd w:val="clear" w:color="auto" w:fill="FFFFFF"/>
        </w:rPr>
        <w:t>Безменов</w:t>
      </w:r>
      <w:proofErr w:type="spellEnd"/>
      <w:r w:rsidRPr="00FC1265">
        <w:rPr>
          <w:rFonts w:eastAsiaTheme="minorEastAsia"/>
          <w:shd w:val="clear" w:color="auto" w:fill="FFFFFF"/>
        </w:rPr>
        <w:t xml:space="preserve">, М., Шматко, О., </w:t>
      </w:r>
      <w:proofErr w:type="spellStart"/>
      <w:r w:rsidRPr="00FC1265">
        <w:rPr>
          <w:rFonts w:eastAsiaTheme="minorEastAsia"/>
          <w:shd w:val="clear" w:color="auto" w:fill="FFFFFF"/>
        </w:rPr>
        <w:t>Двухглавова</w:t>
      </w:r>
      <w:proofErr w:type="spellEnd"/>
      <w:r w:rsidRPr="00FC1265">
        <w:rPr>
          <w:rFonts w:eastAsiaTheme="minorEastAsia"/>
          <w:shd w:val="clear" w:color="auto" w:fill="FFFFFF"/>
        </w:rPr>
        <w:t xml:space="preserve">, А., </w:t>
      </w:r>
      <w:proofErr w:type="spellStart"/>
      <w:r w:rsidRPr="00FC1265">
        <w:rPr>
          <w:rFonts w:eastAsiaTheme="minorEastAsia"/>
          <w:shd w:val="clear" w:color="auto" w:fill="FFFFFF"/>
        </w:rPr>
        <w:t>Корховий</w:t>
      </w:r>
      <w:proofErr w:type="spellEnd"/>
      <w:r w:rsidRPr="00FC1265">
        <w:rPr>
          <w:rFonts w:eastAsiaTheme="minorEastAsia"/>
          <w:shd w:val="clear" w:color="auto" w:fill="FFFFFF"/>
        </w:rPr>
        <w:t xml:space="preserve">, Д., &amp; </w:t>
      </w:r>
      <w:proofErr w:type="spellStart"/>
      <w:r w:rsidRPr="00FC1265">
        <w:rPr>
          <w:rFonts w:eastAsiaTheme="minorEastAsia"/>
          <w:shd w:val="clear" w:color="auto" w:fill="FFFFFF"/>
        </w:rPr>
        <w:t>Черкун</w:t>
      </w:r>
      <w:proofErr w:type="spellEnd"/>
      <w:r w:rsidRPr="00FC1265">
        <w:rPr>
          <w:rFonts w:eastAsiaTheme="minorEastAsia"/>
          <w:shd w:val="clear" w:color="auto" w:fill="FFFFFF"/>
        </w:rPr>
        <w:t xml:space="preserve">, М. (2022). Формалізація процесу підготовки плану навчального навантаження викладачів кафедри закладу вищої освіти / Вісник Національного технічного університету «ХПІ». Серія: Системний </w:t>
      </w:r>
      <w:proofErr w:type="spellStart"/>
      <w:r w:rsidRPr="00FC1265">
        <w:rPr>
          <w:rFonts w:eastAsiaTheme="minorEastAsia"/>
          <w:shd w:val="clear" w:color="auto" w:fill="FFFFFF"/>
        </w:rPr>
        <w:t>аналiз</w:t>
      </w:r>
      <w:proofErr w:type="spellEnd"/>
      <w:r w:rsidRPr="00FC1265">
        <w:rPr>
          <w:rFonts w:eastAsiaTheme="minorEastAsia"/>
          <w:shd w:val="clear" w:color="auto" w:fill="FFFFFF"/>
        </w:rPr>
        <w:t xml:space="preserve">, управління та </w:t>
      </w:r>
      <w:proofErr w:type="spellStart"/>
      <w:r w:rsidRPr="00FC1265">
        <w:rPr>
          <w:rFonts w:eastAsiaTheme="minorEastAsia"/>
          <w:shd w:val="clear" w:color="auto" w:fill="FFFFFF"/>
        </w:rPr>
        <w:t>iнформацiйнi</w:t>
      </w:r>
      <w:proofErr w:type="spellEnd"/>
      <w:r w:rsidRPr="00FC1265">
        <w:rPr>
          <w:rFonts w:eastAsiaTheme="minorEastAsia"/>
          <w:shd w:val="clear" w:color="auto" w:fill="FFFFFF"/>
        </w:rPr>
        <w:t xml:space="preserve"> </w:t>
      </w:r>
      <w:proofErr w:type="spellStart"/>
      <w:r w:rsidRPr="00FC1265">
        <w:rPr>
          <w:rFonts w:eastAsiaTheme="minorEastAsia"/>
          <w:shd w:val="clear" w:color="auto" w:fill="FFFFFF"/>
        </w:rPr>
        <w:t>технологiї</w:t>
      </w:r>
      <w:proofErr w:type="spellEnd"/>
      <w:r w:rsidRPr="00FC1265">
        <w:rPr>
          <w:rFonts w:eastAsiaTheme="minorEastAsia"/>
          <w:shd w:val="clear" w:color="auto" w:fill="FFFFFF"/>
        </w:rPr>
        <w:t xml:space="preserve"> (1 (7)), 35–45. // </w:t>
      </w:r>
      <w:hyperlink r:id="rId30" w:history="1">
        <w:r w:rsidRPr="00FC1265">
          <w:rPr>
            <w:rFonts w:eastAsiaTheme="minorEastAsia"/>
            <w:shd w:val="clear" w:color="auto" w:fill="FFFFFF"/>
          </w:rPr>
          <w:t>https://doi.org/10.20998/2079-0023.2022.01.06</w:t>
        </w:r>
      </w:hyperlink>
      <w:r w:rsidRPr="00FC1265">
        <w:rPr>
          <w:rFonts w:eastAsiaTheme="minorEastAsia"/>
          <w:shd w:val="clear" w:color="auto" w:fill="FFFFFF"/>
        </w:rPr>
        <w:t>, 10.</w:t>
      </w:r>
      <w:r>
        <w:rPr>
          <w:rFonts w:eastAsiaTheme="minorEastAsia"/>
          <w:shd w:val="clear" w:color="auto" w:fill="FFFFFF"/>
          <w:lang w:val="ru-RU"/>
        </w:rPr>
        <w:t>04</w:t>
      </w:r>
      <w:r w:rsidRPr="00FC1265">
        <w:rPr>
          <w:rFonts w:eastAsiaTheme="minorEastAsia"/>
          <w:shd w:val="clear" w:color="auto" w:fill="FFFFFF"/>
        </w:rPr>
        <w:t>.202</w:t>
      </w:r>
      <w:r>
        <w:rPr>
          <w:rFonts w:eastAsiaTheme="minorEastAsia"/>
          <w:shd w:val="clear" w:color="auto" w:fill="FFFFFF"/>
          <w:lang w:val="ru-RU"/>
        </w:rPr>
        <w:t>4</w:t>
      </w:r>
      <w:r w:rsidRPr="00FC1265">
        <w:rPr>
          <w:rFonts w:eastAsiaTheme="minorEastAsia"/>
          <w:shd w:val="clear" w:color="auto" w:fill="FFFFFF"/>
        </w:rPr>
        <w:t>.</w:t>
      </w:r>
    </w:p>
    <w:p w14:paraId="1A36BBCB" w14:textId="77777777" w:rsidR="00D05ED5" w:rsidRPr="00FC1265" w:rsidRDefault="00D05ED5" w:rsidP="00D05ED5">
      <w:pPr>
        <w:pStyle w:val="a0"/>
        <w:numPr>
          <w:ilvl w:val="0"/>
          <w:numId w:val="45"/>
        </w:numPr>
      </w:pPr>
      <w:proofErr w:type="spellStart"/>
      <w:r w:rsidRPr="00FC1265">
        <w:t>Корховий</w:t>
      </w:r>
      <w:proofErr w:type="spellEnd"/>
      <w:r w:rsidRPr="00FC1265">
        <w:t xml:space="preserve"> Д.С. </w:t>
      </w:r>
      <w:proofErr w:type="spellStart"/>
      <w:r w:rsidRPr="00FC1265">
        <w:t>Проєктування</w:t>
      </w:r>
      <w:proofErr w:type="spellEnd"/>
      <w:r w:rsidRPr="00FC1265">
        <w:t xml:space="preserve">, розробка та дослідження програмного рішення для формування витягів з плану навчального навантаження науково-педагогічних працівників кафедри: дипломна робота </w:t>
      </w:r>
      <w:proofErr w:type="spellStart"/>
      <w:r w:rsidRPr="00FC1265">
        <w:t>магистра</w:t>
      </w:r>
      <w:proofErr w:type="spellEnd"/>
      <w:r w:rsidRPr="00FC1265">
        <w:t>. – Х. : НТУ «ХПІ», 2023. – 100 с.</w:t>
      </w:r>
    </w:p>
    <w:p w14:paraId="40CF084E" w14:textId="77777777" w:rsidR="00D05ED5" w:rsidRPr="00D05ED5" w:rsidRDefault="00D05ED5" w:rsidP="00D05ED5">
      <w:pPr>
        <w:pStyle w:val="a0"/>
        <w:numPr>
          <w:ilvl w:val="0"/>
          <w:numId w:val="45"/>
        </w:numPr>
      </w:pPr>
      <w:r w:rsidRPr="00D05ED5">
        <w:rPr>
          <w:lang w:val="en-US"/>
        </w:rPr>
        <w:t xml:space="preserve">Official site of the </w:t>
      </w:r>
      <w:proofErr w:type="spellStart"/>
      <w:r w:rsidRPr="00D05ED5">
        <w:t>Spring</w:t>
      </w:r>
      <w:proofErr w:type="spellEnd"/>
      <w:r w:rsidRPr="00D05ED5">
        <w:t xml:space="preserve"> </w:t>
      </w:r>
      <w:r w:rsidRPr="00D05ED5">
        <w:rPr>
          <w:lang w:val="en-US"/>
        </w:rPr>
        <w:t>// https://spring.io/ , 19.</w:t>
      </w:r>
      <w:r w:rsidRPr="007932D6">
        <w:rPr>
          <w:lang w:val="en-US"/>
        </w:rPr>
        <w:t>05</w:t>
      </w:r>
      <w:r w:rsidRPr="00D05ED5">
        <w:rPr>
          <w:lang w:val="en-US"/>
        </w:rPr>
        <w:t>.202</w:t>
      </w:r>
      <w:r w:rsidRPr="007932D6">
        <w:rPr>
          <w:lang w:val="en-US"/>
        </w:rPr>
        <w:t>4</w:t>
      </w:r>
      <w:r w:rsidRPr="00D05ED5">
        <w:rPr>
          <w:lang w:val="en-US"/>
        </w:rPr>
        <w:t>.</w:t>
      </w:r>
    </w:p>
    <w:p w14:paraId="617E5C98" w14:textId="77777777" w:rsidR="00D05ED5" w:rsidRPr="00D05ED5" w:rsidRDefault="00D05ED5" w:rsidP="00D05ED5">
      <w:pPr>
        <w:pStyle w:val="a0"/>
        <w:numPr>
          <w:ilvl w:val="0"/>
          <w:numId w:val="45"/>
        </w:numPr>
      </w:pPr>
      <w:r w:rsidRPr="00D05ED5">
        <w:rPr>
          <w:lang w:val="en-US"/>
        </w:rPr>
        <w:t xml:space="preserve">Official site of the </w:t>
      </w:r>
      <w:hyperlink r:id="rId31" w:history="1">
        <w:r w:rsidRPr="00D05ED5">
          <w:rPr>
            <w:rStyle w:val="aa"/>
            <w:color w:val="auto"/>
            <w:u w:val="none"/>
          </w:rPr>
          <w:t>Thymeleaf</w:t>
        </w:r>
      </w:hyperlink>
      <w:r w:rsidRPr="00D05ED5">
        <w:rPr>
          <w:lang w:val="en-US"/>
        </w:rPr>
        <w:t xml:space="preserve"> // </w:t>
      </w:r>
      <w:hyperlink r:id="rId32" w:history="1">
        <w:r w:rsidRPr="00D05ED5">
          <w:rPr>
            <w:rStyle w:val="aa"/>
            <w:color w:val="auto"/>
            <w:u w:val="none"/>
            <w:lang w:val="en-US"/>
          </w:rPr>
          <w:t>https://www.thymeleaf.org/</w:t>
        </w:r>
      </w:hyperlink>
      <w:r>
        <w:rPr>
          <w:lang w:val="en-US"/>
        </w:rPr>
        <w:t>,  19.</w:t>
      </w:r>
      <w:r w:rsidRPr="00D05ED5">
        <w:rPr>
          <w:lang w:val="en-US"/>
        </w:rPr>
        <w:t>0</w:t>
      </w:r>
      <w:r w:rsidRPr="007932D6">
        <w:rPr>
          <w:lang w:val="en-US"/>
        </w:rPr>
        <w:t>5</w:t>
      </w:r>
      <w:r w:rsidRPr="00D05ED5">
        <w:rPr>
          <w:lang w:val="en-US"/>
        </w:rPr>
        <w:t>.202</w:t>
      </w:r>
      <w:r w:rsidRPr="007932D6">
        <w:rPr>
          <w:lang w:val="en-US"/>
        </w:rPr>
        <w:t>4</w:t>
      </w:r>
      <w:r w:rsidRPr="00D05ED5">
        <w:rPr>
          <w:lang w:val="en-US"/>
        </w:rPr>
        <w:t>.</w:t>
      </w:r>
    </w:p>
    <w:p w14:paraId="47B31F44" w14:textId="77777777" w:rsidR="00D05ED5" w:rsidRPr="00D05ED5" w:rsidRDefault="00D05ED5" w:rsidP="00D05ED5">
      <w:pPr>
        <w:pStyle w:val="a0"/>
        <w:numPr>
          <w:ilvl w:val="0"/>
          <w:numId w:val="45"/>
        </w:numPr>
      </w:pPr>
      <w:hyperlink r:id="rId33" w:history="1">
        <w:r w:rsidRPr="00D05ED5">
          <w:rPr>
            <w:rStyle w:val="aa"/>
            <w:color w:val="auto"/>
            <w:u w:val="none"/>
          </w:rPr>
          <w:t>BPMN Specification - Business Process Model and Notation</w:t>
        </w:r>
      </w:hyperlink>
      <w:r w:rsidRPr="00D05ED5">
        <w:rPr>
          <w:lang w:val="en-US"/>
        </w:rPr>
        <w:t xml:space="preserve"> // https://www.bpmn.org/, 31.</w:t>
      </w:r>
      <w:r w:rsidRPr="007932D6">
        <w:rPr>
          <w:lang w:val="en-US"/>
        </w:rPr>
        <w:t>03</w:t>
      </w:r>
      <w:r w:rsidRPr="00D05ED5">
        <w:rPr>
          <w:lang w:val="en-US"/>
        </w:rPr>
        <w:t>.202</w:t>
      </w:r>
      <w:r w:rsidRPr="007932D6">
        <w:rPr>
          <w:lang w:val="en-US"/>
        </w:rPr>
        <w:t>4</w:t>
      </w:r>
      <w:r w:rsidRPr="00D05ED5">
        <w:rPr>
          <w:lang w:val="en-US"/>
        </w:rPr>
        <w:t>.</w:t>
      </w:r>
    </w:p>
    <w:p w14:paraId="3DC34AB2" w14:textId="77777777" w:rsidR="00D05ED5" w:rsidRPr="00D05ED5" w:rsidRDefault="00D05ED5" w:rsidP="00D05ED5">
      <w:pPr>
        <w:pStyle w:val="a0"/>
        <w:numPr>
          <w:ilvl w:val="0"/>
          <w:numId w:val="45"/>
        </w:numPr>
      </w:pPr>
      <w:hyperlink r:id="rId34" w:history="1">
        <w:r w:rsidRPr="00D05ED5">
          <w:rPr>
            <w:rStyle w:val="aa"/>
            <w:color w:val="auto"/>
            <w:u w:val="none"/>
          </w:rPr>
          <w:t>UML modeling tools for Business, Software, Systems and Architecture (sparxsystems.com)</w:t>
        </w:r>
      </w:hyperlink>
      <w:r w:rsidRPr="00D05ED5">
        <w:rPr>
          <w:lang w:val="en-US"/>
        </w:rPr>
        <w:t xml:space="preserve"> // </w:t>
      </w:r>
      <w:hyperlink r:id="rId35" w:history="1">
        <w:r w:rsidRPr="00D05ED5">
          <w:rPr>
            <w:rStyle w:val="aa"/>
            <w:color w:val="auto"/>
            <w:u w:val="none"/>
            <w:lang w:val="en-US"/>
          </w:rPr>
          <w:t>https://sparxsystems.com/</w:t>
        </w:r>
      </w:hyperlink>
      <w:r w:rsidRPr="00D05ED5">
        <w:rPr>
          <w:lang w:val="en-US"/>
        </w:rPr>
        <w:t>, 31.</w:t>
      </w:r>
      <w:r w:rsidRPr="007932D6">
        <w:rPr>
          <w:lang w:val="en-US"/>
        </w:rPr>
        <w:t>03</w:t>
      </w:r>
      <w:r w:rsidRPr="00D05ED5">
        <w:rPr>
          <w:lang w:val="en-US"/>
        </w:rPr>
        <w:t>.202</w:t>
      </w:r>
      <w:r w:rsidRPr="007932D6">
        <w:rPr>
          <w:lang w:val="en-US"/>
        </w:rPr>
        <w:t>4</w:t>
      </w:r>
      <w:r w:rsidRPr="00D05ED5">
        <w:rPr>
          <w:lang w:val="en-US"/>
        </w:rPr>
        <w:t>.</w:t>
      </w:r>
    </w:p>
    <w:p w14:paraId="08156416" w14:textId="77777777" w:rsidR="00D05ED5" w:rsidRPr="00D05ED5" w:rsidRDefault="00D05ED5" w:rsidP="00D05ED5">
      <w:pPr>
        <w:pStyle w:val="a0"/>
        <w:numPr>
          <w:ilvl w:val="0"/>
          <w:numId w:val="45"/>
        </w:numPr>
        <w:rPr>
          <w:lang w:eastAsia="en-US"/>
        </w:rPr>
      </w:pPr>
      <w:proofErr w:type="spellStart"/>
      <w:r w:rsidRPr="00D05ED5">
        <w:t>Embley</w:t>
      </w:r>
      <w:proofErr w:type="spellEnd"/>
      <w:r w:rsidRPr="00D05ED5">
        <w:t xml:space="preserve"> D, </w:t>
      </w:r>
      <w:proofErr w:type="spellStart"/>
      <w:r w:rsidRPr="00D05ED5">
        <w:t>Thalheim</w:t>
      </w:r>
      <w:proofErr w:type="spellEnd"/>
      <w:r w:rsidRPr="00D05ED5">
        <w:t xml:space="preserve"> B. </w:t>
      </w:r>
      <w:proofErr w:type="spellStart"/>
      <w:r w:rsidRPr="00D05ED5">
        <w:t>Handbook</w:t>
      </w:r>
      <w:proofErr w:type="spellEnd"/>
      <w:r w:rsidRPr="00D05ED5">
        <w:t xml:space="preserve"> </w:t>
      </w:r>
      <w:proofErr w:type="spellStart"/>
      <w:r w:rsidRPr="00D05ED5">
        <w:t>of</w:t>
      </w:r>
      <w:proofErr w:type="spellEnd"/>
      <w:r w:rsidRPr="00D05ED5">
        <w:t xml:space="preserve"> </w:t>
      </w:r>
      <w:proofErr w:type="spellStart"/>
      <w:r w:rsidRPr="00D05ED5">
        <w:t>Conceptual</w:t>
      </w:r>
      <w:proofErr w:type="spellEnd"/>
      <w:r w:rsidRPr="00D05ED5">
        <w:t xml:space="preserve"> </w:t>
      </w:r>
      <w:proofErr w:type="spellStart"/>
      <w:r w:rsidRPr="00D05ED5">
        <w:t>Modeling</w:t>
      </w:r>
      <w:proofErr w:type="spellEnd"/>
      <w:r w:rsidRPr="00D05ED5">
        <w:t xml:space="preserve">: </w:t>
      </w:r>
      <w:proofErr w:type="spellStart"/>
      <w:r w:rsidRPr="00D05ED5">
        <w:t>Theory</w:t>
      </w:r>
      <w:proofErr w:type="spellEnd"/>
      <w:r w:rsidRPr="00D05ED5">
        <w:t xml:space="preserve">, </w:t>
      </w:r>
      <w:proofErr w:type="spellStart"/>
      <w:r w:rsidRPr="00D05ED5">
        <w:t>Practice</w:t>
      </w:r>
      <w:proofErr w:type="spellEnd"/>
      <w:r w:rsidRPr="00D05ED5">
        <w:t xml:space="preserve">, </w:t>
      </w:r>
      <w:proofErr w:type="spellStart"/>
      <w:r w:rsidRPr="00D05ED5">
        <w:t>and</w:t>
      </w:r>
      <w:proofErr w:type="spellEnd"/>
      <w:r w:rsidRPr="00D05ED5">
        <w:t xml:space="preserve"> </w:t>
      </w:r>
      <w:proofErr w:type="spellStart"/>
      <w:r w:rsidRPr="00D05ED5">
        <w:t>Research</w:t>
      </w:r>
      <w:proofErr w:type="spellEnd"/>
      <w:r w:rsidRPr="00D05ED5">
        <w:t xml:space="preserve"> </w:t>
      </w:r>
      <w:proofErr w:type="spellStart"/>
      <w:r w:rsidRPr="00D05ED5">
        <w:t>Challenges</w:t>
      </w:r>
      <w:proofErr w:type="spellEnd"/>
      <w:r w:rsidRPr="00D05ED5">
        <w:t xml:space="preserve">. </w:t>
      </w:r>
      <w:proofErr w:type="spellStart"/>
      <w:r w:rsidRPr="00D05ED5">
        <w:t>Berlin</w:t>
      </w:r>
      <w:proofErr w:type="spellEnd"/>
      <w:r w:rsidRPr="00D05ED5">
        <w:t xml:space="preserve">, </w:t>
      </w:r>
      <w:proofErr w:type="spellStart"/>
      <w:r w:rsidRPr="00D05ED5">
        <w:t>Springer</w:t>
      </w:r>
      <w:proofErr w:type="spellEnd"/>
      <w:r w:rsidRPr="00D05ED5">
        <w:t>, 2017. – 597 p.</w:t>
      </w:r>
    </w:p>
    <w:p w14:paraId="37AD562B" w14:textId="77777777" w:rsidR="00D05ED5" w:rsidRPr="00D05ED5" w:rsidRDefault="00D05ED5" w:rsidP="00D05ED5">
      <w:pPr>
        <w:pStyle w:val="a0"/>
        <w:numPr>
          <w:ilvl w:val="0"/>
          <w:numId w:val="45"/>
        </w:numPr>
        <w:rPr>
          <w:lang w:eastAsia="en-US"/>
        </w:rPr>
      </w:pPr>
      <w:proofErr w:type="spellStart"/>
      <w:r w:rsidRPr="00D05ED5">
        <w:t>What</w:t>
      </w:r>
      <w:proofErr w:type="spellEnd"/>
      <w:r w:rsidRPr="00D05ED5">
        <w:t xml:space="preserve"> </w:t>
      </w:r>
      <w:proofErr w:type="spellStart"/>
      <w:r w:rsidRPr="00D05ED5">
        <w:t>Is</w:t>
      </w:r>
      <w:proofErr w:type="spellEnd"/>
      <w:r w:rsidRPr="00D05ED5">
        <w:t xml:space="preserve"> </w:t>
      </w:r>
      <w:proofErr w:type="spellStart"/>
      <w:r w:rsidRPr="00D05ED5">
        <w:t>an</w:t>
      </w:r>
      <w:proofErr w:type="spellEnd"/>
      <w:r w:rsidRPr="00D05ED5">
        <w:t xml:space="preserve"> ORM? </w:t>
      </w:r>
      <w:proofErr w:type="spellStart"/>
      <w:r w:rsidRPr="00D05ED5">
        <w:t>How</w:t>
      </w:r>
      <w:proofErr w:type="spellEnd"/>
      <w:r w:rsidRPr="00D05ED5">
        <w:t xml:space="preserve"> </w:t>
      </w:r>
      <w:proofErr w:type="spellStart"/>
      <w:r w:rsidRPr="00D05ED5">
        <w:t>Does</w:t>
      </w:r>
      <w:proofErr w:type="spellEnd"/>
      <w:r w:rsidRPr="00D05ED5">
        <w:t xml:space="preserve"> </w:t>
      </w:r>
      <w:proofErr w:type="spellStart"/>
      <w:r w:rsidRPr="00D05ED5">
        <w:t>It</w:t>
      </w:r>
      <w:proofErr w:type="spellEnd"/>
      <w:r w:rsidRPr="00D05ED5">
        <w:t xml:space="preserve"> </w:t>
      </w:r>
      <w:proofErr w:type="spellStart"/>
      <w:r w:rsidRPr="00D05ED5">
        <w:t>Work</w:t>
      </w:r>
      <w:proofErr w:type="spellEnd"/>
      <w:r w:rsidRPr="00D05ED5">
        <w:t xml:space="preserve">? </w:t>
      </w:r>
      <w:proofErr w:type="spellStart"/>
      <w:r w:rsidRPr="00D05ED5">
        <w:t>How</w:t>
      </w:r>
      <w:proofErr w:type="spellEnd"/>
      <w:r w:rsidRPr="00D05ED5">
        <w:t xml:space="preserve"> </w:t>
      </w:r>
      <w:proofErr w:type="spellStart"/>
      <w:r w:rsidRPr="00D05ED5">
        <w:t>Should</w:t>
      </w:r>
      <w:proofErr w:type="spellEnd"/>
      <w:r w:rsidRPr="00D05ED5">
        <w:t xml:space="preserve"> </w:t>
      </w:r>
      <w:proofErr w:type="spellStart"/>
      <w:r w:rsidRPr="00D05ED5">
        <w:t>We</w:t>
      </w:r>
      <w:proofErr w:type="spellEnd"/>
      <w:r w:rsidRPr="00D05ED5">
        <w:t xml:space="preserve"> </w:t>
      </w:r>
      <w:proofErr w:type="spellStart"/>
      <w:r w:rsidRPr="00D05ED5">
        <w:t>Use</w:t>
      </w:r>
      <w:proofErr w:type="spellEnd"/>
      <w:r w:rsidRPr="00D05ED5">
        <w:t xml:space="preserve"> </w:t>
      </w:r>
      <w:proofErr w:type="spellStart"/>
      <w:r w:rsidRPr="00D05ED5">
        <w:t>One</w:t>
      </w:r>
      <w:proofErr w:type="spellEnd"/>
      <w:r w:rsidRPr="00D05ED5">
        <w:t xml:space="preserve">? | </w:t>
      </w:r>
      <w:proofErr w:type="spellStart"/>
      <w:r w:rsidRPr="00D05ED5">
        <w:t>Baeldung</w:t>
      </w:r>
      <w:proofErr w:type="spellEnd"/>
      <w:r w:rsidRPr="00D05ED5">
        <w:t xml:space="preserve"> </w:t>
      </w:r>
      <w:proofErr w:type="spellStart"/>
      <w:r w:rsidRPr="00D05ED5">
        <w:t>on</w:t>
      </w:r>
      <w:proofErr w:type="spellEnd"/>
      <w:r w:rsidRPr="00D05ED5">
        <w:t xml:space="preserve"> </w:t>
      </w:r>
      <w:proofErr w:type="spellStart"/>
      <w:r w:rsidRPr="00D05ED5">
        <w:t>Computer</w:t>
      </w:r>
      <w:proofErr w:type="spellEnd"/>
      <w:r w:rsidRPr="00D05ED5">
        <w:t xml:space="preserve"> </w:t>
      </w:r>
      <w:proofErr w:type="spellStart"/>
      <w:r w:rsidRPr="00D05ED5">
        <w:t>Science</w:t>
      </w:r>
      <w:proofErr w:type="spellEnd"/>
      <w:r w:rsidRPr="00D05ED5">
        <w:rPr>
          <w:lang w:val="en-US"/>
        </w:rPr>
        <w:t xml:space="preserve"> // </w:t>
      </w:r>
      <w:hyperlink r:id="rId36" w:history="1">
        <w:r w:rsidRPr="00D05ED5">
          <w:rPr>
            <w:rStyle w:val="aa"/>
            <w:color w:val="auto"/>
            <w:u w:val="none"/>
            <w:lang w:val="en-US"/>
          </w:rPr>
          <w:t>https://www.baeldung.com/cs/object-relational-mapping</w:t>
        </w:r>
      </w:hyperlink>
      <w:r w:rsidRPr="00D05ED5">
        <w:rPr>
          <w:lang w:val="en-US"/>
        </w:rPr>
        <w:t>, 27.04.202</w:t>
      </w:r>
      <w:r w:rsidRPr="007932D6">
        <w:rPr>
          <w:lang w:val="en-US"/>
        </w:rPr>
        <w:t>4</w:t>
      </w:r>
      <w:r w:rsidRPr="00D05ED5">
        <w:rPr>
          <w:lang w:val="en-US"/>
        </w:rPr>
        <w:t>.</w:t>
      </w:r>
    </w:p>
    <w:p w14:paraId="0FCF6F9D" w14:textId="77777777" w:rsidR="00D05ED5" w:rsidRPr="00D05ED5" w:rsidRDefault="00D05ED5" w:rsidP="00D05ED5">
      <w:pPr>
        <w:pStyle w:val="a0"/>
        <w:numPr>
          <w:ilvl w:val="0"/>
          <w:numId w:val="45"/>
        </w:numPr>
        <w:rPr>
          <w:lang w:eastAsia="en-US"/>
        </w:rPr>
      </w:pPr>
      <w:r w:rsidRPr="00D05ED5">
        <w:t xml:space="preserve">MVC - MDN </w:t>
      </w:r>
      <w:proofErr w:type="spellStart"/>
      <w:r w:rsidRPr="00D05ED5">
        <w:t>Web</w:t>
      </w:r>
      <w:proofErr w:type="spellEnd"/>
      <w:r w:rsidRPr="00D05ED5">
        <w:t xml:space="preserve"> </w:t>
      </w:r>
      <w:proofErr w:type="spellStart"/>
      <w:r w:rsidRPr="00D05ED5">
        <w:t>Docs</w:t>
      </w:r>
      <w:proofErr w:type="spellEnd"/>
      <w:r w:rsidRPr="00D05ED5">
        <w:t xml:space="preserve"> </w:t>
      </w:r>
      <w:proofErr w:type="spellStart"/>
      <w:r w:rsidRPr="00D05ED5">
        <w:t>Glossary</w:t>
      </w:r>
      <w:proofErr w:type="spellEnd"/>
      <w:r w:rsidRPr="00D05ED5">
        <w:t xml:space="preserve">: </w:t>
      </w:r>
      <w:proofErr w:type="spellStart"/>
      <w:r w:rsidRPr="00D05ED5">
        <w:t>Definitions</w:t>
      </w:r>
      <w:proofErr w:type="spellEnd"/>
      <w:r w:rsidRPr="00D05ED5">
        <w:t xml:space="preserve"> </w:t>
      </w:r>
      <w:proofErr w:type="spellStart"/>
      <w:r w:rsidRPr="00D05ED5">
        <w:t>of</w:t>
      </w:r>
      <w:proofErr w:type="spellEnd"/>
      <w:r w:rsidRPr="00D05ED5">
        <w:t xml:space="preserve"> </w:t>
      </w:r>
      <w:proofErr w:type="spellStart"/>
      <w:r w:rsidRPr="00D05ED5">
        <w:t>Web-related</w:t>
      </w:r>
      <w:proofErr w:type="spellEnd"/>
      <w:r w:rsidRPr="00D05ED5">
        <w:t xml:space="preserve"> </w:t>
      </w:r>
      <w:proofErr w:type="spellStart"/>
      <w:r w:rsidRPr="00D05ED5">
        <w:t>terms</w:t>
      </w:r>
      <w:proofErr w:type="spellEnd"/>
      <w:r w:rsidRPr="00D05ED5">
        <w:t xml:space="preserve"> | MDN (mozilla.org)</w:t>
      </w:r>
      <w:r w:rsidRPr="00D05ED5">
        <w:rPr>
          <w:lang w:val="en-US"/>
        </w:rPr>
        <w:t xml:space="preserve"> // </w:t>
      </w:r>
      <w:hyperlink r:id="rId37" w:history="1">
        <w:r w:rsidRPr="00D05ED5">
          <w:rPr>
            <w:rStyle w:val="aa"/>
            <w:color w:val="auto"/>
            <w:u w:val="none"/>
            <w:lang w:val="en-US"/>
          </w:rPr>
          <w:t>https://developer.mozilla.org/en-US/docs/Glossary/MVC</w:t>
        </w:r>
      </w:hyperlink>
      <w:r w:rsidRPr="00D05ED5">
        <w:rPr>
          <w:lang w:val="en-US"/>
        </w:rPr>
        <w:t>, 27.04.202</w:t>
      </w:r>
      <w:r w:rsidRPr="007932D6">
        <w:rPr>
          <w:lang w:val="en-US"/>
        </w:rPr>
        <w:t>4</w:t>
      </w:r>
      <w:r w:rsidRPr="00D05ED5">
        <w:rPr>
          <w:lang w:val="en-US"/>
        </w:rPr>
        <w:t>.</w:t>
      </w:r>
    </w:p>
    <w:p w14:paraId="23F99229" w14:textId="77777777" w:rsidR="00D05ED5" w:rsidRPr="00D05ED5" w:rsidRDefault="00D05ED5" w:rsidP="00D05ED5">
      <w:pPr>
        <w:pStyle w:val="a0"/>
        <w:numPr>
          <w:ilvl w:val="0"/>
          <w:numId w:val="45"/>
        </w:numPr>
        <w:rPr>
          <w:lang w:eastAsia="en-US"/>
        </w:rPr>
      </w:pPr>
      <w:proofErr w:type="spellStart"/>
      <w:r w:rsidRPr="00D05ED5">
        <w:t>Guide</w:t>
      </w:r>
      <w:proofErr w:type="spellEnd"/>
      <w:r w:rsidRPr="00D05ED5">
        <w:t xml:space="preserve"> </w:t>
      </w:r>
      <w:proofErr w:type="spellStart"/>
      <w:r w:rsidRPr="00D05ED5">
        <w:t>to</w:t>
      </w:r>
      <w:proofErr w:type="spellEnd"/>
      <w:r w:rsidRPr="00D05ED5">
        <w:t xml:space="preserve"> JPA </w:t>
      </w:r>
      <w:proofErr w:type="spellStart"/>
      <w:r w:rsidRPr="00D05ED5">
        <w:t>with</w:t>
      </w:r>
      <w:proofErr w:type="spellEnd"/>
      <w:r w:rsidRPr="00D05ED5">
        <w:t xml:space="preserve"> </w:t>
      </w:r>
      <w:proofErr w:type="spellStart"/>
      <w:r w:rsidRPr="00D05ED5">
        <w:t>Hibernate</w:t>
      </w:r>
      <w:proofErr w:type="spellEnd"/>
      <w:r w:rsidRPr="00D05ED5">
        <w:t xml:space="preserve"> - </w:t>
      </w:r>
      <w:proofErr w:type="spellStart"/>
      <w:r w:rsidRPr="00D05ED5">
        <w:t>Relationship</w:t>
      </w:r>
      <w:proofErr w:type="spellEnd"/>
      <w:r w:rsidRPr="00D05ED5">
        <w:t xml:space="preserve"> </w:t>
      </w:r>
      <w:proofErr w:type="spellStart"/>
      <w:r w:rsidRPr="00D05ED5">
        <w:t>Mapping</w:t>
      </w:r>
      <w:proofErr w:type="spellEnd"/>
      <w:r w:rsidRPr="00D05ED5">
        <w:t xml:space="preserve"> (stackabuse.com)</w:t>
      </w:r>
      <w:r w:rsidRPr="00D05ED5">
        <w:rPr>
          <w:lang w:val="en-US"/>
        </w:rPr>
        <w:t xml:space="preserve"> //https://stackabuse.com/a-guide-to-jpa-with-hibernate-relationship-mapping/ , 27.04.202</w:t>
      </w:r>
      <w:r w:rsidRPr="007932D6">
        <w:rPr>
          <w:lang w:val="en-US"/>
        </w:rPr>
        <w:t>4</w:t>
      </w:r>
      <w:r w:rsidRPr="00D05ED5">
        <w:rPr>
          <w:lang w:val="en-US"/>
        </w:rPr>
        <w:t>.</w:t>
      </w:r>
    </w:p>
    <w:p w14:paraId="3868E43F" w14:textId="77777777" w:rsidR="00D05ED5" w:rsidRPr="00D05ED5" w:rsidRDefault="00D05ED5" w:rsidP="00D05ED5">
      <w:pPr>
        <w:pStyle w:val="a0"/>
        <w:numPr>
          <w:ilvl w:val="0"/>
          <w:numId w:val="45"/>
        </w:numPr>
        <w:rPr>
          <w:lang w:eastAsia="en-US"/>
        </w:rPr>
      </w:pPr>
      <w:hyperlink r:id="rId38" w:history="1">
        <w:r w:rsidRPr="00D05ED5">
          <w:rPr>
            <w:rStyle w:val="aa"/>
            <w:color w:val="auto"/>
            <w:u w:val="none"/>
          </w:rPr>
          <w:t>Hibernate Tutorial (javaguides.net)</w:t>
        </w:r>
      </w:hyperlink>
      <w:r w:rsidRPr="00D05ED5">
        <w:rPr>
          <w:lang w:val="en-US"/>
        </w:rPr>
        <w:t xml:space="preserve"> </w:t>
      </w:r>
      <w:hyperlink r:id="rId39" w:history="1">
        <w:r w:rsidRPr="00D05ED5">
          <w:rPr>
            <w:rStyle w:val="aa"/>
            <w:color w:val="auto"/>
            <w:u w:val="none"/>
            <w:lang w:val="en-US"/>
          </w:rPr>
          <w:t>https://www.javaguides.net/p/hibernate-tutorial.html</w:t>
        </w:r>
      </w:hyperlink>
      <w:r w:rsidRPr="00D05ED5">
        <w:rPr>
          <w:lang w:val="en-US"/>
        </w:rPr>
        <w:t xml:space="preserve"> , 31.</w:t>
      </w:r>
      <w:r w:rsidRPr="007932D6">
        <w:rPr>
          <w:lang w:val="en-US"/>
        </w:rPr>
        <w:t>05</w:t>
      </w:r>
      <w:r w:rsidRPr="00D05ED5">
        <w:rPr>
          <w:lang w:val="en-US"/>
        </w:rPr>
        <w:t>.202</w:t>
      </w:r>
      <w:r w:rsidRPr="007932D6">
        <w:rPr>
          <w:lang w:val="en-US"/>
        </w:rPr>
        <w:t>4</w:t>
      </w:r>
      <w:r w:rsidRPr="00D05ED5">
        <w:rPr>
          <w:lang w:val="en-US"/>
        </w:rPr>
        <w:t>.</w:t>
      </w:r>
    </w:p>
    <w:p w14:paraId="2B0904F4" w14:textId="77777777" w:rsidR="00D05ED5" w:rsidRPr="00D05ED5" w:rsidRDefault="00D05ED5" w:rsidP="00D05ED5">
      <w:pPr>
        <w:pStyle w:val="a0"/>
        <w:numPr>
          <w:ilvl w:val="0"/>
          <w:numId w:val="45"/>
        </w:numPr>
        <w:rPr>
          <w:lang w:eastAsia="en-US"/>
        </w:rPr>
      </w:pPr>
      <w:hyperlink r:id="rId40" w:history="1">
        <w:r w:rsidRPr="00D05ED5">
          <w:rPr>
            <w:rStyle w:val="aa"/>
            <w:color w:val="auto"/>
            <w:u w:val="none"/>
          </w:rPr>
          <w:t>Порівняння СКБД //</w:t>
        </w:r>
      </w:hyperlink>
      <w:r w:rsidRPr="00D05ED5">
        <w:t xml:space="preserve"> </w:t>
      </w:r>
      <w:hyperlink r:id="rId41" w:history="1">
        <w:r w:rsidRPr="00D05ED5">
          <w:rPr>
            <w:rStyle w:val="aa"/>
            <w:color w:val="auto"/>
            <w:u w:val="none"/>
          </w:rPr>
          <w:t>http://ni.biz.ua/8/8_6/8_63622_sravnenie-subd.html</w:t>
        </w:r>
      </w:hyperlink>
      <w:r w:rsidRPr="00D05ED5">
        <w:t>, 08.03.202</w:t>
      </w:r>
      <w:r>
        <w:rPr>
          <w:lang w:val="ru-RU"/>
        </w:rPr>
        <w:t>4</w:t>
      </w:r>
      <w:r w:rsidRPr="00D05ED5">
        <w:t>.</w:t>
      </w:r>
    </w:p>
    <w:p w14:paraId="140FC3BC" w14:textId="77777777" w:rsidR="00D05ED5" w:rsidRPr="00D05ED5" w:rsidRDefault="00D05ED5" w:rsidP="00D05ED5">
      <w:pPr>
        <w:pStyle w:val="a0"/>
        <w:rPr>
          <w:lang w:eastAsia="en-US"/>
        </w:rPr>
      </w:pPr>
      <w:r w:rsidRPr="00D05ED5">
        <w:t xml:space="preserve">ISO/IEC/IEEE 29148. </w:t>
      </w:r>
      <w:proofErr w:type="spellStart"/>
      <w:r w:rsidRPr="00D05ED5">
        <w:t>Systems</w:t>
      </w:r>
      <w:proofErr w:type="spellEnd"/>
      <w:r w:rsidRPr="00D05ED5">
        <w:t xml:space="preserve"> </w:t>
      </w:r>
      <w:proofErr w:type="spellStart"/>
      <w:r w:rsidRPr="00D05ED5">
        <w:t>and</w:t>
      </w:r>
      <w:proofErr w:type="spellEnd"/>
      <w:r w:rsidRPr="00D05ED5">
        <w:t xml:space="preserve"> </w:t>
      </w:r>
      <w:proofErr w:type="spellStart"/>
      <w:r w:rsidRPr="00D05ED5">
        <w:t>software</w:t>
      </w:r>
      <w:proofErr w:type="spellEnd"/>
      <w:r w:rsidRPr="00D05ED5">
        <w:t xml:space="preserve"> </w:t>
      </w:r>
      <w:proofErr w:type="spellStart"/>
      <w:r w:rsidRPr="00D05ED5">
        <w:t>engineering</w:t>
      </w:r>
      <w:proofErr w:type="spellEnd"/>
      <w:r w:rsidRPr="00D05ED5">
        <w:t xml:space="preserve"> – </w:t>
      </w:r>
      <w:proofErr w:type="spellStart"/>
      <w:r w:rsidRPr="00D05ED5">
        <w:t>Life</w:t>
      </w:r>
      <w:proofErr w:type="spellEnd"/>
      <w:r w:rsidRPr="00D05ED5">
        <w:t xml:space="preserve"> </w:t>
      </w:r>
      <w:proofErr w:type="spellStart"/>
      <w:r w:rsidRPr="00D05ED5">
        <w:t>cycle</w:t>
      </w:r>
      <w:proofErr w:type="spellEnd"/>
      <w:r w:rsidRPr="00D05ED5">
        <w:t xml:space="preserve"> </w:t>
      </w:r>
      <w:proofErr w:type="spellStart"/>
      <w:r w:rsidRPr="00D05ED5">
        <w:t>processes</w:t>
      </w:r>
      <w:proofErr w:type="spellEnd"/>
      <w:r w:rsidRPr="00D05ED5">
        <w:t xml:space="preserve"> – </w:t>
      </w:r>
      <w:proofErr w:type="spellStart"/>
      <w:r w:rsidRPr="00D05ED5">
        <w:t>Requirements</w:t>
      </w:r>
      <w:proofErr w:type="spellEnd"/>
      <w:r w:rsidRPr="00D05ED5">
        <w:t xml:space="preserve"> </w:t>
      </w:r>
      <w:proofErr w:type="spellStart"/>
      <w:r w:rsidRPr="00D05ED5">
        <w:t>engineering</w:t>
      </w:r>
      <w:proofErr w:type="spellEnd"/>
      <w:r w:rsidRPr="00D05ED5">
        <w:t xml:space="preserve"> // </w:t>
      </w:r>
      <w:hyperlink r:id="rId42" w:history="1">
        <w:r w:rsidRPr="00D05ED5">
          <w:rPr>
            <w:rStyle w:val="aa"/>
            <w:color w:val="auto"/>
            <w:u w:val="none"/>
          </w:rPr>
          <w:t>https://webstore.iec.ch/preview/</w:t>
        </w:r>
      </w:hyperlink>
      <w:r w:rsidRPr="00D05ED5">
        <w:t xml:space="preserve"> info_isoiecieee29148%7Bed2.0%7Den.pdf, 23.03.202</w:t>
      </w:r>
      <w:r w:rsidRPr="007932D6">
        <w:rPr>
          <w:lang w:val="en-US"/>
        </w:rPr>
        <w:t>4</w:t>
      </w:r>
      <w:r w:rsidRPr="00D05ED5">
        <w:t>.</w:t>
      </w:r>
    </w:p>
    <w:p w14:paraId="3BD4B486" w14:textId="77777777" w:rsidR="00D05ED5" w:rsidRPr="00D05ED5" w:rsidRDefault="00D05ED5" w:rsidP="00D05ED5">
      <w:pPr>
        <w:pStyle w:val="a0"/>
        <w:rPr>
          <w:lang w:eastAsia="en-US"/>
        </w:rPr>
      </w:pPr>
      <w:proofErr w:type="spellStart"/>
      <w:r w:rsidRPr="00D05ED5">
        <w:t>Requirements</w:t>
      </w:r>
      <w:proofErr w:type="spellEnd"/>
      <w:r w:rsidRPr="00D05ED5">
        <w:t xml:space="preserve"> </w:t>
      </w:r>
      <w:proofErr w:type="spellStart"/>
      <w:r w:rsidRPr="00D05ED5">
        <w:t>engineering</w:t>
      </w:r>
      <w:proofErr w:type="spellEnd"/>
      <w:r w:rsidRPr="00D05ED5">
        <w:t xml:space="preserve"> </w:t>
      </w:r>
      <w:proofErr w:type="spellStart"/>
      <w:r w:rsidRPr="00D05ED5">
        <w:t>for</w:t>
      </w:r>
      <w:proofErr w:type="spellEnd"/>
      <w:r w:rsidRPr="00D05ED5">
        <w:t xml:space="preserve"> </w:t>
      </w:r>
      <w:proofErr w:type="spellStart"/>
      <w:r w:rsidRPr="00D05ED5">
        <w:t>software</w:t>
      </w:r>
      <w:proofErr w:type="spellEnd"/>
      <w:r w:rsidRPr="00D05ED5">
        <w:t xml:space="preserve"> </w:t>
      </w:r>
      <w:proofErr w:type="spellStart"/>
      <w:r w:rsidRPr="00D05ED5">
        <w:t>and</w:t>
      </w:r>
      <w:proofErr w:type="spellEnd"/>
      <w:r w:rsidRPr="00D05ED5">
        <w:t xml:space="preserve"> </w:t>
      </w:r>
      <w:proofErr w:type="spellStart"/>
      <w:r w:rsidRPr="00D05ED5">
        <w:t>systems</w:t>
      </w:r>
      <w:proofErr w:type="spellEnd"/>
      <w:r w:rsidRPr="00D05ED5">
        <w:t xml:space="preserve"> / </w:t>
      </w:r>
      <w:proofErr w:type="spellStart"/>
      <w:r w:rsidRPr="00D05ED5">
        <w:t>Phillip</w:t>
      </w:r>
      <w:proofErr w:type="spellEnd"/>
      <w:r w:rsidRPr="00D05ED5">
        <w:t xml:space="preserve"> A. </w:t>
      </w:r>
      <w:proofErr w:type="spellStart"/>
      <w:r w:rsidRPr="00D05ED5">
        <w:t>Laplante</w:t>
      </w:r>
      <w:proofErr w:type="spellEnd"/>
      <w:r w:rsidRPr="00D05ED5">
        <w:t xml:space="preserve">. – CRC </w:t>
      </w:r>
      <w:proofErr w:type="spellStart"/>
      <w:r w:rsidRPr="00D05ED5">
        <w:t>Press</w:t>
      </w:r>
      <w:proofErr w:type="spellEnd"/>
      <w:r w:rsidRPr="00D05ED5">
        <w:t>, 2018. – 399 p.</w:t>
      </w:r>
    </w:p>
    <w:p w14:paraId="6A1E5F7B" w14:textId="77777777" w:rsidR="00D05ED5" w:rsidRPr="00D05ED5" w:rsidRDefault="00D05ED5" w:rsidP="00D05ED5">
      <w:pPr>
        <w:pStyle w:val="a0"/>
        <w:rPr>
          <w:lang w:eastAsia="en-US"/>
        </w:rPr>
      </w:pPr>
      <w:proofErr w:type="spellStart"/>
      <w:r w:rsidRPr="00D05ED5">
        <w:rPr>
          <w:lang w:eastAsia="en-US"/>
        </w:rPr>
        <w:t>Fowler</w:t>
      </w:r>
      <w:proofErr w:type="spellEnd"/>
      <w:r w:rsidRPr="00D05ED5">
        <w:rPr>
          <w:lang w:eastAsia="en-US"/>
        </w:rPr>
        <w:t xml:space="preserve"> M. UML </w:t>
      </w:r>
      <w:proofErr w:type="spellStart"/>
      <w:r w:rsidRPr="00D05ED5">
        <w:rPr>
          <w:lang w:eastAsia="en-US"/>
        </w:rPr>
        <w:t>Distilled</w:t>
      </w:r>
      <w:proofErr w:type="spellEnd"/>
      <w:r w:rsidRPr="00D05ED5">
        <w:rPr>
          <w:lang w:eastAsia="en-US"/>
        </w:rPr>
        <w:t xml:space="preserve">. </w:t>
      </w:r>
      <w:proofErr w:type="spellStart"/>
      <w:r w:rsidRPr="00D05ED5">
        <w:rPr>
          <w:lang w:eastAsia="en-US"/>
        </w:rPr>
        <w:t>Ch</w:t>
      </w:r>
      <w:proofErr w:type="spellEnd"/>
      <w:r w:rsidRPr="00D05ED5">
        <w:rPr>
          <w:lang w:eastAsia="en-US"/>
        </w:rPr>
        <w:t xml:space="preserve">. 4 // </w:t>
      </w:r>
      <w:hyperlink r:id="rId43" w:history="1">
        <w:r w:rsidRPr="00D05ED5">
          <w:rPr>
            <w:rStyle w:val="aa"/>
            <w:color w:val="auto"/>
            <w:u w:val="none"/>
            <w:lang w:eastAsia="en-US"/>
          </w:rPr>
          <w:t xml:space="preserve">https://www.pearsonhighered.com/ </w:t>
        </w:r>
        <w:proofErr w:type="spellStart"/>
        <w:r w:rsidRPr="00D05ED5">
          <w:rPr>
            <w:rStyle w:val="aa"/>
            <w:color w:val="auto"/>
            <w:u w:val="none"/>
            <w:lang w:eastAsia="en-US"/>
          </w:rPr>
          <w:t>assets</w:t>
        </w:r>
        <w:proofErr w:type="spellEnd"/>
        <w:r w:rsidRPr="00D05ED5">
          <w:rPr>
            <w:rStyle w:val="aa"/>
            <w:color w:val="auto"/>
            <w:u w:val="none"/>
            <w:lang w:eastAsia="en-US"/>
          </w:rPr>
          <w:t>/</w:t>
        </w:r>
        <w:proofErr w:type="spellStart"/>
        <w:r w:rsidRPr="00D05ED5">
          <w:rPr>
            <w:rStyle w:val="aa"/>
            <w:color w:val="auto"/>
            <w:u w:val="none"/>
            <w:lang w:eastAsia="en-US"/>
          </w:rPr>
          <w:t>samplechapter</w:t>
        </w:r>
        <w:proofErr w:type="spellEnd"/>
        <w:r w:rsidRPr="00D05ED5">
          <w:rPr>
            <w:rStyle w:val="aa"/>
            <w:color w:val="auto"/>
            <w:u w:val="none"/>
            <w:lang w:eastAsia="en-US"/>
          </w:rPr>
          <w:t>/0/3/2/1/0321193687.pdf</w:t>
        </w:r>
      </w:hyperlink>
      <w:r w:rsidRPr="00D05ED5">
        <w:rPr>
          <w:lang w:eastAsia="en-US"/>
        </w:rPr>
        <w:t>, 06.02.202</w:t>
      </w:r>
      <w:r w:rsidRPr="007932D6">
        <w:rPr>
          <w:lang w:val="en-US" w:eastAsia="en-US"/>
        </w:rPr>
        <w:t>4</w:t>
      </w:r>
      <w:r w:rsidRPr="00D05ED5">
        <w:rPr>
          <w:lang w:eastAsia="en-US"/>
        </w:rPr>
        <w:t>.</w:t>
      </w:r>
    </w:p>
    <w:p w14:paraId="2A41D39E" w14:textId="77777777" w:rsidR="00D05ED5" w:rsidRPr="00D05ED5" w:rsidRDefault="00D05ED5" w:rsidP="00D05ED5">
      <w:pPr>
        <w:pStyle w:val="a0"/>
      </w:pPr>
      <w:r w:rsidRPr="00D05ED5">
        <w:t>ISO/IEC 25010:2011(</w:t>
      </w:r>
      <w:proofErr w:type="spellStart"/>
      <w:r w:rsidRPr="00D05ED5">
        <w:t>en</w:t>
      </w:r>
      <w:proofErr w:type="spellEnd"/>
      <w:r w:rsidRPr="00D05ED5">
        <w:t xml:space="preserve">). </w:t>
      </w:r>
      <w:proofErr w:type="spellStart"/>
      <w:r w:rsidRPr="00D05ED5">
        <w:t>Systems</w:t>
      </w:r>
      <w:proofErr w:type="spellEnd"/>
      <w:r w:rsidRPr="00D05ED5">
        <w:t xml:space="preserve"> </w:t>
      </w:r>
      <w:proofErr w:type="spellStart"/>
      <w:r w:rsidRPr="00D05ED5">
        <w:t>and</w:t>
      </w:r>
      <w:proofErr w:type="spellEnd"/>
      <w:r w:rsidRPr="00D05ED5">
        <w:t xml:space="preserve"> </w:t>
      </w:r>
      <w:proofErr w:type="spellStart"/>
      <w:r w:rsidRPr="00D05ED5">
        <w:t>software</w:t>
      </w:r>
      <w:proofErr w:type="spellEnd"/>
      <w:r w:rsidRPr="00D05ED5">
        <w:t xml:space="preserve"> </w:t>
      </w:r>
      <w:proofErr w:type="spellStart"/>
      <w:r w:rsidRPr="00D05ED5">
        <w:t>engineering</w:t>
      </w:r>
      <w:proofErr w:type="spellEnd"/>
      <w:r w:rsidRPr="00D05ED5">
        <w:t xml:space="preserve"> — </w:t>
      </w:r>
      <w:proofErr w:type="spellStart"/>
      <w:r w:rsidRPr="00D05ED5">
        <w:t>Systems</w:t>
      </w:r>
      <w:proofErr w:type="spellEnd"/>
      <w:r w:rsidRPr="00D05ED5">
        <w:t xml:space="preserve"> </w:t>
      </w:r>
      <w:proofErr w:type="spellStart"/>
      <w:r w:rsidRPr="00D05ED5">
        <w:t>and</w:t>
      </w:r>
      <w:proofErr w:type="spellEnd"/>
      <w:r w:rsidRPr="00D05ED5">
        <w:t xml:space="preserve"> </w:t>
      </w:r>
      <w:proofErr w:type="spellStart"/>
      <w:r w:rsidRPr="00D05ED5">
        <w:t>software</w:t>
      </w:r>
      <w:proofErr w:type="spellEnd"/>
      <w:r w:rsidRPr="00D05ED5">
        <w:t xml:space="preserve"> </w:t>
      </w:r>
      <w:proofErr w:type="spellStart"/>
      <w:r w:rsidRPr="00D05ED5">
        <w:t>Quality</w:t>
      </w:r>
      <w:proofErr w:type="spellEnd"/>
      <w:r w:rsidRPr="00D05ED5">
        <w:t xml:space="preserve"> </w:t>
      </w:r>
      <w:proofErr w:type="spellStart"/>
      <w:r w:rsidRPr="00D05ED5">
        <w:t>Requirements</w:t>
      </w:r>
      <w:proofErr w:type="spellEnd"/>
      <w:r w:rsidRPr="00D05ED5">
        <w:t xml:space="preserve"> </w:t>
      </w:r>
      <w:proofErr w:type="spellStart"/>
      <w:r w:rsidRPr="00D05ED5">
        <w:t>and</w:t>
      </w:r>
      <w:proofErr w:type="spellEnd"/>
      <w:r w:rsidRPr="00D05ED5">
        <w:t xml:space="preserve"> </w:t>
      </w:r>
      <w:proofErr w:type="spellStart"/>
      <w:r w:rsidRPr="00D05ED5">
        <w:t>Evaluation</w:t>
      </w:r>
      <w:proofErr w:type="spellEnd"/>
      <w:r w:rsidRPr="00D05ED5">
        <w:t xml:space="preserve"> (</w:t>
      </w:r>
      <w:proofErr w:type="spellStart"/>
      <w:r w:rsidRPr="00D05ED5">
        <w:t>SQuaRE</w:t>
      </w:r>
      <w:proofErr w:type="spellEnd"/>
      <w:r w:rsidRPr="00D05ED5">
        <w:t xml:space="preserve">) — </w:t>
      </w:r>
      <w:proofErr w:type="spellStart"/>
      <w:r w:rsidRPr="00D05ED5">
        <w:t>System</w:t>
      </w:r>
      <w:proofErr w:type="spellEnd"/>
      <w:r w:rsidRPr="00D05ED5">
        <w:t xml:space="preserve"> </w:t>
      </w:r>
      <w:proofErr w:type="spellStart"/>
      <w:r w:rsidRPr="00D05ED5">
        <w:t>and</w:t>
      </w:r>
      <w:proofErr w:type="spellEnd"/>
      <w:r w:rsidRPr="00D05ED5">
        <w:t xml:space="preserve"> </w:t>
      </w:r>
      <w:proofErr w:type="spellStart"/>
      <w:r w:rsidRPr="00D05ED5">
        <w:t>software</w:t>
      </w:r>
      <w:proofErr w:type="spellEnd"/>
      <w:r w:rsidRPr="00D05ED5">
        <w:t xml:space="preserve"> </w:t>
      </w:r>
      <w:proofErr w:type="spellStart"/>
      <w:r w:rsidRPr="00D05ED5">
        <w:t>quality</w:t>
      </w:r>
      <w:proofErr w:type="spellEnd"/>
      <w:r w:rsidRPr="00D05ED5">
        <w:t xml:space="preserve"> </w:t>
      </w:r>
      <w:proofErr w:type="spellStart"/>
      <w:r w:rsidRPr="00D05ED5">
        <w:t>models</w:t>
      </w:r>
      <w:proofErr w:type="spellEnd"/>
      <w:r w:rsidRPr="00D05ED5">
        <w:t>.</w:t>
      </w:r>
    </w:p>
    <w:p w14:paraId="3A601763" w14:textId="77777777" w:rsidR="00D05ED5" w:rsidRPr="00D05ED5" w:rsidRDefault="00D05ED5" w:rsidP="00D05ED5">
      <w:pPr>
        <w:pStyle w:val="a0"/>
      </w:pPr>
      <w:proofErr w:type="spellStart"/>
      <w:r w:rsidRPr="00D05ED5">
        <w:lastRenderedPageBreak/>
        <w:t>Spring</w:t>
      </w:r>
      <w:proofErr w:type="spellEnd"/>
      <w:r w:rsidRPr="00D05ED5">
        <w:t xml:space="preserve"> </w:t>
      </w:r>
      <w:proofErr w:type="spellStart"/>
      <w:r w:rsidRPr="00D05ED5">
        <w:t>Boot</w:t>
      </w:r>
      <w:proofErr w:type="spellEnd"/>
      <w:r w:rsidRPr="00D05ED5">
        <w:t>/</w:t>
      </w:r>
      <w:proofErr w:type="spellStart"/>
      <w:r w:rsidRPr="00D05ED5">
        <w:t>Cloud</w:t>
      </w:r>
      <w:proofErr w:type="spellEnd"/>
      <w:r w:rsidRPr="00D05ED5">
        <w:t xml:space="preserve"> </w:t>
      </w:r>
      <w:proofErr w:type="spellStart"/>
      <w:r w:rsidRPr="00D05ED5">
        <w:t>and</w:t>
      </w:r>
      <w:proofErr w:type="spellEnd"/>
      <w:r w:rsidRPr="00D05ED5">
        <w:t xml:space="preserve"> </w:t>
      </w:r>
      <w:proofErr w:type="spellStart"/>
      <w:r w:rsidRPr="00D05ED5">
        <w:t>WildFly</w:t>
      </w:r>
      <w:proofErr w:type="spellEnd"/>
      <w:r w:rsidRPr="00D05ED5">
        <w:t xml:space="preserve"> </w:t>
      </w:r>
      <w:proofErr w:type="spellStart"/>
      <w:r w:rsidRPr="00D05ED5">
        <w:t>Swarm</w:t>
      </w:r>
      <w:proofErr w:type="spellEnd"/>
      <w:r w:rsidRPr="00D05ED5">
        <w:t xml:space="preserve"> </w:t>
      </w:r>
      <w:proofErr w:type="spellStart"/>
      <w:r w:rsidRPr="00D05ED5">
        <w:t>comparison</w:t>
      </w:r>
      <w:proofErr w:type="spellEnd"/>
      <w:r w:rsidRPr="00D05ED5">
        <w:t xml:space="preserve"> // </w:t>
      </w:r>
      <w:hyperlink r:id="rId44" w:anchor=":~:text=Spring%20Boot%20provides%20a%20single,Java%20are%20built%20with%20Maven" w:history="1">
        <w:r w:rsidRPr="00D05ED5">
          <w:t>https://blog.akquinet.de/2017/01/12/the-lightweightness-of-microservices-comparing-spring-boot-wildly-swarm-and-haskell-snap/#:~:text=Spring%20Boot%20</w:t>
        </w:r>
        <w:r w:rsidRPr="00D05ED5">
          <w:br/>
          <w:t>provides%20a%20single,Java%20are%20built%20with%20Maven</w:t>
        </w:r>
      </w:hyperlink>
      <w:r w:rsidRPr="00D05ED5">
        <w:rPr>
          <w:lang w:val="en-US"/>
        </w:rPr>
        <w:t xml:space="preserve">, </w:t>
      </w:r>
      <w:r w:rsidRPr="00D05ED5">
        <w:t xml:space="preserve"> 23.04.202</w:t>
      </w:r>
      <w:r w:rsidRPr="007932D6">
        <w:rPr>
          <w:lang w:val="en-US"/>
        </w:rPr>
        <w:t>4</w:t>
      </w:r>
      <w:r w:rsidRPr="00D05ED5">
        <w:t>.</w:t>
      </w:r>
    </w:p>
    <w:p w14:paraId="136DF348" w14:textId="77777777" w:rsidR="00D05ED5" w:rsidRPr="00D05ED5" w:rsidRDefault="00D05ED5" w:rsidP="00D05ED5">
      <w:pPr>
        <w:pStyle w:val="a0"/>
      </w:pPr>
      <w:r w:rsidRPr="00D05ED5">
        <w:rPr>
          <w:lang w:val="en-US"/>
        </w:rPr>
        <w:t xml:space="preserve">Site about </w:t>
      </w:r>
      <w:proofErr w:type="spellStart"/>
      <w:r w:rsidRPr="00D05ED5">
        <w:t>Jakarta</w:t>
      </w:r>
      <w:proofErr w:type="spellEnd"/>
      <w:r w:rsidRPr="00D05ED5">
        <w:t xml:space="preserve"> EE </w:t>
      </w:r>
      <w:r w:rsidRPr="00D05ED5">
        <w:rPr>
          <w:lang w:val="en-US"/>
        </w:rPr>
        <w:t xml:space="preserve">9 // </w:t>
      </w:r>
      <w:hyperlink r:id="rId45" w:history="1">
        <w:r w:rsidRPr="00D05ED5">
          <w:rPr>
            <w:rStyle w:val="aa"/>
            <w:color w:val="auto"/>
            <w:u w:val="none"/>
            <w:lang w:val="en-US"/>
          </w:rPr>
          <w:t>https://jakarta.ee/release/9/</w:t>
        </w:r>
      </w:hyperlink>
      <w:r w:rsidRPr="00D05ED5">
        <w:rPr>
          <w:lang w:val="en-US"/>
        </w:rPr>
        <w:t xml:space="preserve">, </w:t>
      </w:r>
      <w:r w:rsidRPr="00D05ED5">
        <w:t>23.04.202</w:t>
      </w:r>
      <w:r w:rsidRPr="007932D6">
        <w:rPr>
          <w:lang w:val="en-US"/>
        </w:rPr>
        <w:t>4</w:t>
      </w:r>
      <w:r w:rsidRPr="00D05ED5">
        <w:t>.</w:t>
      </w:r>
    </w:p>
    <w:p w14:paraId="7C1ABB1D" w14:textId="77777777" w:rsidR="00D05ED5" w:rsidRPr="00D05ED5" w:rsidRDefault="00D05ED5" w:rsidP="00D05ED5">
      <w:pPr>
        <w:pStyle w:val="a0"/>
      </w:pPr>
      <w:hyperlink r:id="rId46" w:history="1">
        <w:r w:rsidRPr="00D05ED5">
          <w:t>Project Lombok</w:t>
        </w:r>
      </w:hyperlink>
      <w:r w:rsidRPr="00D05ED5">
        <w:t xml:space="preserve"> </w:t>
      </w:r>
      <w:hyperlink r:id="rId47" w:history="1">
        <w:r w:rsidRPr="00D05ED5">
          <w:t>https://projectlombok.org/</w:t>
        </w:r>
      </w:hyperlink>
      <w:r w:rsidRPr="00D05ED5">
        <w:t>, 23.03.2</w:t>
      </w:r>
      <w:r w:rsidRPr="007932D6">
        <w:rPr>
          <w:lang w:val="en-US"/>
        </w:rPr>
        <w:t>4</w:t>
      </w:r>
      <w:r w:rsidRPr="00D05ED5">
        <w:t>.</w:t>
      </w:r>
    </w:p>
    <w:p w14:paraId="28893CF3" w14:textId="77777777" w:rsidR="00D05ED5" w:rsidRPr="00D05ED5" w:rsidRDefault="00D05ED5" w:rsidP="00D05ED5">
      <w:pPr>
        <w:pStyle w:val="a0"/>
      </w:pPr>
      <w:hyperlink r:id="rId48" w:history="1">
        <w:r w:rsidRPr="00D05ED5">
          <w:rPr>
            <w:rStyle w:val="aa"/>
            <w:color w:val="auto"/>
            <w:u w:val="none"/>
          </w:rPr>
          <w:t>Spring Security</w:t>
        </w:r>
      </w:hyperlink>
      <w:r w:rsidRPr="00D05ED5">
        <w:rPr>
          <w:lang w:val="en-US"/>
        </w:rPr>
        <w:t xml:space="preserve"> // </w:t>
      </w:r>
      <w:hyperlink r:id="rId49" w:history="1">
        <w:r w:rsidRPr="00D05ED5">
          <w:rPr>
            <w:rStyle w:val="aa"/>
            <w:color w:val="auto"/>
            <w:u w:val="none"/>
            <w:lang w:val="en-US"/>
          </w:rPr>
          <w:t>https://spring.io/projects/spring-security</w:t>
        </w:r>
      </w:hyperlink>
      <w:r w:rsidRPr="00D05ED5">
        <w:rPr>
          <w:lang w:val="en-US"/>
        </w:rPr>
        <w:t xml:space="preserve">, </w:t>
      </w:r>
      <w:r w:rsidRPr="00D05ED5">
        <w:t>23.03.2</w:t>
      </w:r>
      <w:r w:rsidRPr="007932D6">
        <w:rPr>
          <w:lang w:val="en-US"/>
        </w:rPr>
        <w:t>4</w:t>
      </w:r>
      <w:r w:rsidRPr="00D05ED5">
        <w:t>.</w:t>
      </w:r>
    </w:p>
    <w:p w14:paraId="33F40208" w14:textId="77777777" w:rsidR="00D05ED5" w:rsidRPr="00D05ED5" w:rsidRDefault="00D05ED5" w:rsidP="00D05ED5">
      <w:pPr>
        <w:pStyle w:val="a0"/>
      </w:pPr>
      <w:proofErr w:type="spellStart"/>
      <w:r w:rsidRPr="00D05ED5">
        <w:t>Apache</w:t>
      </w:r>
      <w:proofErr w:type="spellEnd"/>
      <w:r w:rsidRPr="00D05ED5">
        <w:t xml:space="preserve"> POI // https://poi.apache.org, 02.</w:t>
      </w:r>
      <w:r w:rsidRPr="007932D6">
        <w:rPr>
          <w:lang w:val="en-US"/>
        </w:rPr>
        <w:t>0</w:t>
      </w:r>
      <w:r w:rsidRPr="00D05ED5">
        <w:t>2.202</w:t>
      </w:r>
      <w:r w:rsidRPr="007932D6">
        <w:rPr>
          <w:lang w:val="en-US"/>
        </w:rPr>
        <w:t>4</w:t>
      </w:r>
      <w:r w:rsidRPr="00D05ED5">
        <w:t>.</w:t>
      </w:r>
    </w:p>
    <w:p w14:paraId="32FEB8E2" w14:textId="77777777" w:rsidR="00D05ED5" w:rsidRPr="00D05ED5" w:rsidRDefault="00D05ED5" w:rsidP="00D05ED5">
      <w:pPr>
        <w:pStyle w:val="a0"/>
      </w:pPr>
      <w:hyperlink r:id="rId50" w:history="1">
        <w:proofErr w:type="spellStart"/>
        <w:r w:rsidRPr="00D05ED5">
          <w:rPr>
            <w:rStyle w:val="aa"/>
            <w:color w:val="auto"/>
            <w:u w:val="none"/>
          </w:rPr>
          <w:t>Bootstrap</w:t>
        </w:r>
        <w:proofErr w:type="spellEnd"/>
        <w:r w:rsidRPr="00D05ED5">
          <w:rPr>
            <w:rStyle w:val="aa"/>
            <w:color w:val="auto"/>
            <w:u w:val="none"/>
          </w:rPr>
          <w:t xml:space="preserve"> · </w:t>
        </w:r>
        <w:proofErr w:type="spellStart"/>
        <w:r w:rsidRPr="00D05ED5">
          <w:rPr>
            <w:rStyle w:val="aa"/>
            <w:color w:val="auto"/>
            <w:u w:val="none"/>
          </w:rPr>
          <w:t>The</w:t>
        </w:r>
        <w:proofErr w:type="spellEnd"/>
        <w:r w:rsidRPr="00D05ED5">
          <w:rPr>
            <w:rStyle w:val="aa"/>
            <w:color w:val="auto"/>
            <w:u w:val="none"/>
          </w:rPr>
          <w:t xml:space="preserve"> </w:t>
        </w:r>
        <w:proofErr w:type="spellStart"/>
        <w:r w:rsidRPr="00D05ED5">
          <w:rPr>
            <w:rStyle w:val="aa"/>
            <w:color w:val="auto"/>
            <w:u w:val="none"/>
          </w:rPr>
          <w:t>most</w:t>
        </w:r>
        <w:proofErr w:type="spellEnd"/>
        <w:r w:rsidRPr="00D05ED5">
          <w:rPr>
            <w:rStyle w:val="aa"/>
            <w:color w:val="auto"/>
            <w:u w:val="none"/>
          </w:rPr>
          <w:t xml:space="preserve"> </w:t>
        </w:r>
        <w:proofErr w:type="spellStart"/>
        <w:r w:rsidRPr="00D05ED5">
          <w:rPr>
            <w:rStyle w:val="aa"/>
            <w:color w:val="auto"/>
            <w:u w:val="none"/>
          </w:rPr>
          <w:t>popular</w:t>
        </w:r>
        <w:proofErr w:type="spellEnd"/>
        <w:r w:rsidRPr="00D05ED5">
          <w:rPr>
            <w:rStyle w:val="aa"/>
            <w:color w:val="auto"/>
            <w:u w:val="none"/>
          </w:rPr>
          <w:t xml:space="preserve"> HTML, CSS, </w:t>
        </w:r>
        <w:proofErr w:type="spellStart"/>
        <w:r w:rsidRPr="00D05ED5">
          <w:rPr>
            <w:rStyle w:val="aa"/>
            <w:color w:val="auto"/>
            <w:u w:val="none"/>
          </w:rPr>
          <w:t>and</w:t>
        </w:r>
        <w:proofErr w:type="spellEnd"/>
        <w:r w:rsidRPr="00D05ED5">
          <w:rPr>
            <w:rStyle w:val="aa"/>
            <w:color w:val="auto"/>
            <w:u w:val="none"/>
          </w:rPr>
          <w:t xml:space="preserve"> JS </w:t>
        </w:r>
        <w:proofErr w:type="spellStart"/>
        <w:r w:rsidRPr="00D05ED5">
          <w:rPr>
            <w:rStyle w:val="aa"/>
            <w:color w:val="auto"/>
            <w:u w:val="none"/>
          </w:rPr>
          <w:t>library</w:t>
        </w:r>
        <w:proofErr w:type="spellEnd"/>
        <w:r w:rsidRPr="00D05ED5">
          <w:rPr>
            <w:rStyle w:val="aa"/>
            <w:color w:val="auto"/>
            <w:u w:val="none"/>
          </w:rPr>
          <w:t xml:space="preserve"> </w:t>
        </w:r>
        <w:proofErr w:type="spellStart"/>
        <w:r w:rsidRPr="00D05ED5">
          <w:rPr>
            <w:rStyle w:val="aa"/>
            <w:color w:val="auto"/>
            <w:u w:val="none"/>
          </w:rPr>
          <w:t>in</w:t>
        </w:r>
        <w:proofErr w:type="spellEnd"/>
        <w:r w:rsidRPr="00D05ED5">
          <w:rPr>
            <w:rStyle w:val="aa"/>
            <w:color w:val="auto"/>
            <w:u w:val="none"/>
          </w:rPr>
          <w:t xml:space="preserve"> </w:t>
        </w:r>
        <w:proofErr w:type="spellStart"/>
        <w:r w:rsidRPr="00D05ED5">
          <w:rPr>
            <w:rStyle w:val="aa"/>
            <w:color w:val="auto"/>
            <w:u w:val="none"/>
          </w:rPr>
          <w:t>the</w:t>
        </w:r>
        <w:proofErr w:type="spellEnd"/>
        <w:r w:rsidRPr="00D05ED5">
          <w:rPr>
            <w:rStyle w:val="aa"/>
            <w:color w:val="auto"/>
            <w:u w:val="none"/>
          </w:rPr>
          <w:t xml:space="preserve"> </w:t>
        </w:r>
        <w:proofErr w:type="spellStart"/>
        <w:r w:rsidRPr="00D05ED5">
          <w:rPr>
            <w:rStyle w:val="aa"/>
            <w:color w:val="auto"/>
            <w:u w:val="none"/>
          </w:rPr>
          <w:t>world</w:t>
        </w:r>
        <w:proofErr w:type="spellEnd"/>
        <w:r w:rsidRPr="00D05ED5">
          <w:rPr>
            <w:rStyle w:val="aa"/>
            <w:color w:val="auto"/>
            <w:u w:val="none"/>
          </w:rPr>
          <w:t>. (getbootstrap.com)</w:t>
        </w:r>
      </w:hyperlink>
      <w:r w:rsidRPr="00D05ED5">
        <w:t xml:space="preserve"> </w:t>
      </w:r>
      <w:r w:rsidRPr="00D05ED5">
        <w:rPr>
          <w:lang w:val="en-US"/>
        </w:rPr>
        <w:t xml:space="preserve">//https://getbootstrap.com/, </w:t>
      </w:r>
      <w:r w:rsidRPr="00D05ED5">
        <w:t>23.03.2</w:t>
      </w:r>
      <w:r>
        <w:rPr>
          <w:lang w:val="ru-RU"/>
        </w:rPr>
        <w:t>4</w:t>
      </w:r>
      <w:r w:rsidRPr="00D05ED5">
        <w:t>.</w:t>
      </w:r>
    </w:p>
    <w:p w14:paraId="710796FB" w14:textId="77777777" w:rsidR="00D05ED5" w:rsidRPr="00D05ED5" w:rsidRDefault="00D05ED5" w:rsidP="00D05ED5">
      <w:pPr>
        <w:pStyle w:val="a0"/>
      </w:pPr>
      <w:hyperlink r:id="rId51" w:history="1">
        <w:r w:rsidRPr="00D05ED5">
          <w:rPr>
            <w:rStyle w:val="aa"/>
            <w:color w:val="auto"/>
            <w:u w:val="none"/>
          </w:rPr>
          <w:t>Log4j – Apache Log4j™ 2</w:t>
        </w:r>
      </w:hyperlink>
      <w:r w:rsidRPr="007932D6">
        <w:rPr>
          <w:lang w:val="pl-PL"/>
        </w:rPr>
        <w:t xml:space="preserve"> // </w:t>
      </w:r>
      <w:hyperlink r:id="rId52" w:history="1">
        <w:r w:rsidRPr="007932D6">
          <w:rPr>
            <w:rStyle w:val="aa"/>
            <w:color w:val="auto"/>
            <w:u w:val="none"/>
            <w:lang w:val="pl-PL"/>
          </w:rPr>
          <w:t>https://logging.apache.org/log4j/2.x/</w:t>
        </w:r>
      </w:hyperlink>
      <w:r w:rsidRPr="007932D6">
        <w:rPr>
          <w:lang w:val="pl-PL"/>
        </w:rPr>
        <w:t>, 23.03.2024.</w:t>
      </w:r>
    </w:p>
    <w:p w14:paraId="4B381611" w14:textId="77777777" w:rsidR="00D05ED5" w:rsidRPr="00D05ED5" w:rsidRDefault="00D05ED5" w:rsidP="00D05ED5">
      <w:pPr>
        <w:pStyle w:val="a0"/>
      </w:pPr>
      <w:hyperlink r:id="rId53" w:history="1">
        <w:r w:rsidRPr="00D05ED5">
          <w:rPr>
            <w:rStyle w:val="aa"/>
            <w:color w:val="auto"/>
            <w:u w:val="none"/>
          </w:rPr>
          <w:t>Maven – Welcome to Apache Maven</w:t>
        </w:r>
      </w:hyperlink>
      <w:r w:rsidRPr="00D05ED5">
        <w:rPr>
          <w:lang w:val="en-US"/>
        </w:rPr>
        <w:t xml:space="preserve"> // </w:t>
      </w:r>
      <w:hyperlink r:id="rId54" w:history="1">
        <w:r w:rsidRPr="00D05ED5">
          <w:rPr>
            <w:rStyle w:val="aa"/>
            <w:color w:val="auto"/>
            <w:u w:val="none"/>
            <w:lang w:val="en-US"/>
          </w:rPr>
          <w:t>https://maven.apache.org/</w:t>
        </w:r>
      </w:hyperlink>
      <w:r w:rsidRPr="00D05ED5">
        <w:rPr>
          <w:lang w:val="en-US"/>
        </w:rPr>
        <w:t>, 23.03.202</w:t>
      </w:r>
      <w:r w:rsidRPr="007932D6">
        <w:rPr>
          <w:lang w:val="en-US"/>
        </w:rPr>
        <w:t>4</w:t>
      </w:r>
      <w:r w:rsidRPr="00D05ED5">
        <w:rPr>
          <w:lang w:val="en-US"/>
        </w:rPr>
        <w:t>.</w:t>
      </w:r>
    </w:p>
    <w:p w14:paraId="41B35FD2" w14:textId="77777777" w:rsidR="00D05ED5" w:rsidRPr="00D05ED5" w:rsidRDefault="00D05ED5" w:rsidP="00D05ED5">
      <w:pPr>
        <w:pStyle w:val="a0"/>
      </w:pPr>
      <w:proofErr w:type="spellStart"/>
      <w:r w:rsidRPr="00D05ED5">
        <w:t>IntelliJ</w:t>
      </w:r>
      <w:proofErr w:type="spellEnd"/>
      <w:r w:rsidRPr="00D05ED5">
        <w:t xml:space="preserve"> IDEA – </w:t>
      </w:r>
      <w:proofErr w:type="spellStart"/>
      <w:r w:rsidRPr="00D05ED5">
        <w:t>the</w:t>
      </w:r>
      <w:proofErr w:type="spellEnd"/>
      <w:r w:rsidRPr="00D05ED5">
        <w:t xml:space="preserve"> </w:t>
      </w:r>
      <w:proofErr w:type="spellStart"/>
      <w:r w:rsidRPr="00D05ED5">
        <w:t>Leading</w:t>
      </w:r>
      <w:proofErr w:type="spellEnd"/>
      <w:r w:rsidRPr="00D05ED5">
        <w:t xml:space="preserve"> Java </w:t>
      </w:r>
      <w:proofErr w:type="spellStart"/>
      <w:r w:rsidRPr="00D05ED5">
        <w:t>and</w:t>
      </w:r>
      <w:proofErr w:type="spellEnd"/>
      <w:r w:rsidRPr="00D05ED5">
        <w:t xml:space="preserve"> </w:t>
      </w:r>
      <w:proofErr w:type="spellStart"/>
      <w:r w:rsidRPr="00D05ED5">
        <w:t>Kotlin</w:t>
      </w:r>
      <w:proofErr w:type="spellEnd"/>
      <w:r w:rsidRPr="00D05ED5">
        <w:t xml:space="preserve"> IDE // https://www.jetbrains.com/idea/, 10.05.202</w:t>
      </w:r>
      <w:r w:rsidRPr="007932D6">
        <w:rPr>
          <w:lang w:val="en-US"/>
        </w:rPr>
        <w:t>4</w:t>
      </w:r>
      <w:r w:rsidRPr="00D05ED5">
        <w:t>.</w:t>
      </w:r>
    </w:p>
    <w:p w14:paraId="196FC65F" w14:textId="77777777" w:rsidR="00D05ED5" w:rsidRPr="00D05ED5" w:rsidRDefault="00D05ED5" w:rsidP="00D05ED5">
      <w:pPr>
        <w:pStyle w:val="a0"/>
      </w:pPr>
      <w:proofErr w:type="spellStart"/>
      <w:r w:rsidRPr="00D05ED5">
        <w:t>Beck</w:t>
      </w:r>
      <w:proofErr w:type="spellEnd"/>
      <w:r w:rsidRPr="00D05ED5">
        <w:t xml:space="preserve"> K. </w:t>
      </w:r>
      <w:proofErr w:type="spellStart"/>
      <w:r w:rsidRPr="00D05ED5">
        <w:t>Test</w:t>
      </w:r>
      <w:proofErr w:type="spellEnd"/>
      <w:r w:rsidRPr="00D05ED5">
        <w:t xml:space="preserve"> </w:t>
      </w:r>
      <w:proofErr w:type="spellStart"/>
      <w:r w:rsidRPr="00D05ED5">
        <w:t>driven</w:t>
      </w:r>
      <w:proofErr w:type="spellEnd"/>
      <w:r w:rsidRPr="00D05ED5">
        <w:t xml:space="preserve"> </w:t>
      </w:r>
      <w:proofErr w:type="spellStart"/>
      <w:r w:rsidRPr="00D05ED5">
        <w:t>development</w:t>
      </w:r>
      <w:proofErr w:type="spellEnd"/>
      <w:r w:rsidRPr="00D05ED5">
        <w:t xml:space="preserve">: </w:t>
      </w:r>
      <w:proofErr w:type="spellStart"/>
      <w:r w:rsidRPr="00D05ED5">
        <w:t>By</w:t>
      </w:r>
      <w:proofErr w:type="spellEnd"/>
      <w:r w:rsidRPr="00D05ED5">
        <w:t xml:space="preserve"> </w:t>
      </w:r>
      <w:proofErr w:type="spellStart"/>
      <w:r w:rsidRPr="00D05ED5">
        <w:t>Example</w:t>
      </w:r>
      <w:proofErr w:type="spellEnd"/>
      <w:r w:rsidRPr="00D05ED5">
        <w:t xml:space="preserve">. </w:t>
      </w:r>
      <w:proofErr w:type="spellStart"/>
      <w:r w:rsidRPr="00D05ED5">
        <w:t>Ch</w:t>
      </w:r>
      <w:proofErr w:type="spellEnd"/>
      <w:r w:rsidRPr="00D05ED5">
        <w:t xml:space="preserve">. 25 // </w:t>
      </w:r>
      <w:hyperlink r:id="rId55" w:history="1">
        <w:r w:rsidRPr="00D05ED5">
          <w:t>https://dokumen.pub/test-driven-development-by-example-0321146530-9780321146533-n-2465731.html</w:t>
        </w:r>
      </w:hyperlink>
      <w:r w:rsidRPr="00D05ED5">
        <w:t>, 06.05.202</w:t>
      </w:r>
      <w:r w:rsidRPr="007932D6">
        <w:rPr>
          <w:lang w:val="pl-PL"/>
        </w:rPr>
        <w:t>4</w:t>
      </w:r>
      <w:r w:rsidRPr="00D05ED5">
        <w:t>.</w:t>
      </w:r>
    </w:p>
    <w:p w14:paraId="7019DE22" w14:textId="77777777" w:rsidR="00D05ED5" w:rsidRPr="00D05ED5" w:rsidRDefault="00D05ED5" w:rsidP="00D05ED5">
      <w:pPr>
        <w:pStyle w:val="a0"/>
      </w:pPr>
      <w:proofErr w:type="spellStart"/>
      <w:r w:rsidRPr="00D05ED5">
        <w:t>The</w:t>
      </w:r>
      <w:proofErr w:type="spellEnd"/>
      <w:r w:rsidRPr="00D05ED5">
        <w:t xml:space="preserve"> </w:t>
      </w:r>
      <w:proofErr w:type="spellStart"/>
      <w:r w:rsidRPr="00D05ED5">
        <w:t>Perceived</w:t>
      </w:r>
      <w:proofErr w:type="spellEnd"/>
      <w:r w:rsidRPr="00D05ED5">
        <w:t xml:space="preserve"> </w:t>
      </w:r>
      <w:proofErr w:type="spellStart"/>
      <w:r w:rsidRPr="00D05ED5">
        <w:t>Business</w:t>
      </w:r>
      <w:proofErr w:type="spellEnd"/>
      <w:r w:rsidRPr="00D05ED5">
        <w:t xml:space="preserve"> </w:t>
      </w:r>
      <w:proofErr w:type="spellStart"/>
      <w:r w:rsidRPr="00D05ED5">
        <w:t>Benefit</w:t>
      </w:r>
      <w:proofErr w:type="spellEnd"/>
      <w:r w:rsidRPr="00D05ED5">
        <w:t xml:space="preserve"> </w:t>
      </w:r>
      <w:proofErr w:type="spellStart"/>
      <w:r w:rsidRPr="00D05ED5">
        <w:t>of</w:t>
      </w:r>
      <w:proofErr w:type="spellEnd"/>
      <w:r w:rsidRPr="00D05ED5">
        <w:t xml:space="preserve"> </w:t>
      </w:r>
      <w:proofErr w:type="spellStart"/>
      <w:r w:rsidRPr="00D05ED5">
        <w:t>Cloud</w:t>
      </w:r>
      <w:proofErr w:type="spellEnd"/>
      <w:r w:rsidRPr="00D05ED5">
        <w:t xml:space="preserve"> </w:t>
      </w:r>
      <w:proofErr w:type="spellStart"/>
      <w:r w:rsidRPr="00D05ED5">
        <w:t>Computing</w:t>
      </w:r>
      <w:proofErr w:type="spellEnd"/>
      <w:r w:rsidRPr="00D05ED5">
        <w:t xml:space="preserve">: </w:t>
      </w:r>
      <w:proofErr w:type="spellStart"/>
      <w:r w:rsidRPr="00D05ED5">
        <w:t>An</w:t>
      </w:r>
      <w:proofErr w:type="spellEnd"/>
      <w:r w:rsidRPr="00D05ED5">
        <w:t xml:space="preserve"> </w:t>
      </w:r>
      <w:proofErr w:type="spellStart"/>
      <w:r w:rsidRPr="00D05ED5">
        <w:t>Exploratory</w:t>
      </w:r>
      <w:proofErr w:type="spellEnd"/>
      <w:r w:rsidRPr="00D05ED5">
        <w:t xml:space="preserve"> </w:t>
      </w:r>
      <w:proofErr w:type="spellStart"/>
      <w:r w:rsidRPr="00D05ED5">
        <w:t>Study</w:t>
      </w:r>
      <w:proofErr w:type="spellEnd"/>
      <w:r w:rsidRPr="00D05ED5">
        <w:t xml:space="preserve"> // </w:t>
      </w:r>
      <w:hyperlink r:id="rId56" w:history="1">
        <w:r w:rsidRPr="00D05ED5">
          <w:rPr>
            <w:rStyle w:val="aa"/>
            <w:color w:val="auto"/>
            <w:u w:val="none"/>
          </w:rPr>
          <w:t xml:space="preserve">https://scholarworks.lib.csusb.edu/cgi/viewcontent.cgi?referer=&amp;httpsredir=1&amp; </w:t>
        </w:r>
        <w:proofErr w:type="spellStart"/>
        <w:r w:rsidRPr="00D05ED5">
          <w:rPr>
            <w:rStyle w:val="aa"/>
            <w:color w:val="auto"/>
            <w:u w:val="none"/>
          </w:rPr>
          <w:t>article</w:t>
        </w:r>
        <w:proofErr w:type="spellEnd"/>
        <w:r w:rsidRPr="00D05ED5">
          <w:rPr>
            <w:rStyle w:val="aa"/>
            <w:color w:val="auto"/>
            <w:u w:val="none"/>
          </w:rPr>
          <w:t xml:space="preserve">=1297&amp; </w:t>
        </w:r>
        <w:proofErr w:type="spellStart"/>
        <w:r w:rsidRPr="00D05ED5">
          <w:rPr>
            <w:rStyle w:val="aa"/>
            <w:color w:val="auto"/>
            <w:u w:val="none"/>
          </w:rPr>
          <w:t>context</w:t>
        </w:r>
        <w:proofErr w:type="spellEnd"/>
        <w:r w:rsidRPr="00D05ED5">
          <w:rPr>
            <w:rStyle w:val="aa"/>
            <w:color w:val="auto"/>
            <w:u w:val="none"/>
          </w:rPr>
          <w:t>=</w:t>
        </w:r>
        <w:proofErr w:type="spellStart"/>
        <w:r w:rsidRPr="00D05ED5">
          <w:rPr>
            <w:rStyle w:val="aa"/>
            <w:color w:val="auto"/>
            <w:u w:val="none"/>
          </w:rPr>
          <w:t>jitim</w:t>
        </w:r>
      </w:hyperlink>
      <w:r w:rsidRPr="00D05ED5">
        <w:t>б</w:t>
      </w:r>
      <w:proofErr w:type="spellEnd"/>
      <w:r w:rsidRPr="00D05ED5">
        <w:t>, 23.04.202</w:t>
      </w:r>
      <w:r w:rsidRPr="007932D6">
        <w:rPr>
          <w:lang w:val="en-US"/>
        </w:rPr>
        <w:t>4</w:t>
      </w:r>
      <w:r w:rsidRPr="00D05ED5">
        <w:t>.</w:t>
      </w:r>
    </w:p>
    <w:p w14:paraId="2B6BC453" w14:textId="77777777" w:rsidR="00D05ED5" w:rsidRPr="00D05ED5" w:rsidRDefault="00D05ED5" w:rsidP="00D05ED5">
      <w:pPr>
        <w:pStyle w:val="a0"/>
      </w:pPr>
      <w:proofErr w:type="spellStart"/>
      <w:r w:rsidRPr="00D05ED5">
        <w:t>Apache</w:t>
      </w:r>
      <w:proofErr w:type="spellEnd"/>
      <w:r w:rsidRPr="00D05ED5">
        <w:t xml:space="preserve"> </w:t>
      </w:r>
      <w:proofErr w:type="spellStart"/>
      <w:r w:rsidRPr="00D05ED5">
        <w:t>Tomcat</w:t>
      </w:r>
      <w:proofErr w:type="spellEnd"/>
      <w:r w:rsidRPr="00D05ED5">
        <w:t xml:space="preserve"> 9 // https://tomcat.apache.org/, 02.12.202</w:t>
      </w:r>
      <w:r w:rsidRPr="007932D6">
        <w:rPr>
          <w:lang w:val="en-US"/>
        </w:rPr>
        <w:t>4</w:t>
      </w:r>
      <w:r w:rsidRPr="00D05ED5">
        <w:t>.</w:t>
      </w:r>
    </w:p>
    <w:p w14:paraId="6057754C" w14:textId="77777777" w:rsidR="00D05ED5" w:rsidRPr="00D05ED5" w:rsidRDefault="00D05ED5" w:rsidP="00D05ED5">
      <w:pPr>
        <w:pStyle w:val="a0"/>
      </w:pPr>
      <w:r w:rsidRPr="00D05ED5">
        <w:t xml:space="preserve">Методичні вказівки до виконання економічного обґрунтування проекту щодо розробки програмного забезпечення дипломної роботи освітньо-кваліфікаційного рівня «бакалавр» для студентів спеціальностей 121 – Інженерія програмного забезпечення, 122 –Комп’ютерні науки, 126 – Інформаційні системи </w:t>
      </w:r>
      <w:r w:rsidRPr="00D05ED5">
        <w:lastRenderedPageBreak/>
        <w:t xml:space="preserve">та технології у галузі знань 12 – Інформаційні технології. // уклад. Москаленко В. В, Шматко О.В., </w:t>
      </w:r>
      <w:proofErr w:type="spellStart"/>
      <w:r w:rsidRPr="00D05ED5">
        <w:t>Фонта</w:t>
      </w:r>
      <w:proofErr w:type="spellEnd"/>
      <w:r w:rsidRPr="00D05ED5">
        <w:t xml:space="preserve"> Н. Г. – Харків : НТУ «ХПІ» – 2022 – 35 с</w:t>
      </w:r>
      <w:r>
        <w:rPr>
          <w:lang w:val="ru-RU"/>
        </w:rPr>
        <w:t>.</w:t>
      </w:r>
    </w:p>
    <w:p w14:paraId="163BD9F3" w14:textId="77777777" w:rsidR="00D05ED5" w:rsidRPr="00D05ED5" w:rsidRDefault="00D05ED5" w:rsidP="00D05ED5">
      <w:pPr>
        <w:pStyle w:val="a0"/>
      </w:pPr>
      <w:hyperlink r:id="rId57" w:history="1">
        <w:r w:rsidRPr="00D05ED5">
          <w:t>Веб Деканат - АСУ «ВНЗ» (osvita.net)</w:t>
        </w:r>
      </w:hyperlink>
      <w:r w:rsidRPr="00D05ED5">
        <w:t xml:space="preserve"> // https://vuz.osvita.net/veb-dekanat-main/, 02.0</w:t>
      </w:r>
      <w:r w:rsidRPr="007932D6">
        <w:t>6</w:t>
      </w:r>
      <w:r w:rsidRPr="00D05ED5">
        <w:t>.202</w:t>
      </w:r>
      <w:r w:rsidRPr="007932D6">
        <w:t>4</w:t>
      </w:r>
      <w:r w:rsidRPr="00D05ED5">
        <w:t>.</w:t>
      </w:r>
    </w:p>
    <w:p w14:paraId="112503FD" w14:textId="77777777" w:rsidR="00D05ED5" w:rsidRPr="007932D6" w:rsidRDefault="00D05ED5" w:rsidP="007566EC">
      <w:pPr>
        <w:rPr>
          <w:lang w:eastAsia="en-US"/>
        </w:rPr>
      </w:pPr>
    </w:p>
    <w:sectPr w:rsidR="00D05ED5" w:rsidRPr="007932D6" w:rsidSect="00316F27">
      <w:headerReference w:type="even" r:id="rId58"/>
      <w:headerReference w:type="default" r:id="rId59"/>
      <w:footerReference w:type="even" r:id="rId60"/>
      <w:footerReference w:type="default" r:id="rId61"/>
      <w:pgSz w:w="12240" w:h="15840"/>
      <w:pgMar w:top="1134" w:right="851"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081266" w14:textId="77777777" w:rsidR="00F850D7" w:rsidRDefault="00F850D7">
      <w:r>
        <w:separator/>
      </w:r>
    </w:p>
  </w:endnote>
  <w:endnote w:type="continuationSeparator" w:id="0">
    <w:p w14:paraId="4DF7E538" w14:textId="77777777" w:rsidR="00F850D7" w:rsidRDefault="00F85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AE3110" w14:textId="77777777" w:rsidR="008C2FC6" w:rsidRDefault="008C2FC6" w:rsidP="00FE486E">
    <w:pPr>
      <w:pStyle w:val="af0"/>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14:paraId="199CF042" w14:textId="77777777" w:rsidR="008C2FC6" w:rsidRDefault="008C2FC6" w:rsidP="00DF2541">
    <w:pPr>
      <w:pStyle w:val="a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5026F" w14:textId="77777777" w:rsidR="008C2FC6" w:rsidRDefault="008C2FC6" w:rsidP="00DF2541">
    <w:pPr>
      <w:pStyle w:val="a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A9C66F" w14:textId="77777777" w:rsidR="00F850D7" w:rsidRDefault="00F850D7">
      <w:r>
        <w:separator/>
      </w:r>
    </w:p>
  </w:footnote>
  <w:footnote w:type="continuationSeparator" w:id="0">
    <w:p w14:paraId="14C7AFAD" w14:textId="77777777" w:rsidR="00F850D7" w:rsidRDefault="00F850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F3846" w14:textId="77777777" w:rsidR="008C2FC6" w:rsidRDefault="008C2FC6" w:rsidP="009F5873">
    <w:pPr>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14:paraId="49DEA4A1" w14:textId="77777777" w:rsidR="008C2FC6" w:rsidRDefault="008C2FC6" w:rsidP="00572AEF">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7E5E94" w14:textId="77777777" w:rsidR="008C2FC6" w:rsidRDefault="008C2FC6" w:rsidP="00EA21A4">
    <w:pPr>
      <w:framePr w:wrap="around" w:vAnchor="text" w:hAnchor="margin" w:xAlign="right" w:y="1"/>
      <w:rPr>
        <w:rStyle w:val="ae"/>
      </w:rPr>
    </w:pPr>
    <w:r>
      <w:rPr>
        <w:rStyle w:val="ae"/>
      </w:rPr>
      <w:fldChar w:fldCharType="begin"/>
    </w:r>
    <w:r>
      <w:rPr>
        <w:rStyle w:val="ae"/>
      </w:rPr>
      <w:instrText xml:space="preserve">PAGE  </w:instrText>
    </w:r>
    <w:r>
      <w:rPr>
        <w:rStyle w:val="ae"/>
      </w:rPr>
      <w:fldChar w:fldCharType="separate"/>
    </w:r>
    <w:r w:rsidR="00EA0D8F">
      <w:rPr>
        <w:rStyle w:val="ae"/>
        <w:noProof/>
      </w:rPr>
      <w:t>17</w:t>
    </w:r>
    <w:r>
      <w:rPr>
        <w:rStyle w:val="ae"/>
      </w:rPr>
      <w:fldChar w:fldCharType="end"/>
    </w:r>
  </w:p>
  <w:p w14:paraId="1DFF133B" w14:textId="77777777" w:rsidR="008C2FC6" w:rsidRDefault="008C2FC6" w:rsidP="00F420F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4E684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DB03BF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716F5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B4FE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FBA9B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66BC4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EADDE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4CC07C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C4A88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36CA3C"/>
    <w:lvl w:ilvl="0">
      <w:start w:val="2"/>
      <w:numFmt w:val="bullet"/>
      <w:lvlText w:val="–"/>
      <w:lvlJc w:val="left"/>
      <w:pPr>
        <w:ind w:left="360" w:hanging="360"/>
      </w:pPr>
      <w:rPr>
        <w:rFonts w:ascii="Times New Roman" w:eastAsia="Calibri" w:hAnsi="Times New Roman" w:cs="Times New Roman" w:hint="default"/>
      </w:rPr>
    </w:lvl>
  </w:abstractNum>
  <w:abstractNum w:abstractNumId="10" w15:restartNumberingAfterBreak="0">
    <w:nsid w:val="041720E2"/>
    <w:multiLevelType w:val="hybridMultilevel"/>
    <w:tmpl w:val="40D811C0"/>
    <w:lvl w:ilvl="0" w:tplc="8688A3F2">
      <w:start w:val="1"/>
      <w:numFmt w:val="decimal"/>
      <w:lvlText w:val="%1)"/>
      <w:lvlJc w:val="left"/>
      <w:pPr>
        <w:tabs>
          <w:tab w:val="num" w:pos="709"/>
        </w:tabs>
        <w:ind w:left="0" w:firstLine="709"/>
      </w:pPr>
    </w:lvl>
    <w:lvl w:ilvl="1" w:tplc="04190019">
      <w:start w:val="1"/>
      <w:numFmt w:val="lowerLetter"/>
      <w:lvlText w:val="%2."/>
      <w:lvlJc w:val="left"/>
      <w:pPr>
        <w:tabs>
          <w:tab w:val="num" w:pos="1440"/>
        </w:tabs>
        <w:ind w:left="1440" w:hanging="360"/>
      </w:pPr>
    </w:lvl>
    <w:lvl w:ilvl="2" w:tplc="314CA26E">
      <w:start w:val="1"/>
      <w:numFmt w:val="decimal"/>
      <w:pStyle w:val="2"/>
      <w:lvlText w:val="%3)"/>
      <w:lvlJc w:val="left"/>
      <w:pPr>
        <w:tabs>
          <w:tab w:val="num" w:pos="709"/>
        </w:tabs>
        <w:ind w:left="0" w:firstLine="709"/>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15:restartNumberingAfterBreak="0">
    <w:nsid w:val="11AE050F"/>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37D5678"/>
    <w:multiLevelType w:val="hybridMultilevel"/>
    <w:tmpl w:val="17EAC2E2"/>
    <w:lvl w:ilvl="0" w:tplc="8888592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56A422D"/>
    <w:multiLevelType w:val="multilevel"/>
    <w:tmpl w:val="5E1002D0"/>
    <w:lvl w:ilvl="0">
      <w:start w:val="1"/>
      <w:numFmt w:val="decimal"/>
      <w:pStyle w:val="ListNumeric1"/>
      <w:suff w:val="space"/>
      <w:lvlText w:val="%1 "/>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4" w15:restartNumberingAfterBreak="0">
    <w:nsid w:val="173E6449"/>
    <w:multiLevelType w:val="hybridMultilevel"/>
    <w:tmpl w:val="D62256D2"/>
    <w:lvl w:ilvl="0" w:tplc="C5AE17EA">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5" w15:restartNumberingAfterBreak="0">
    <w:nsid w:val="1CD95FB5"/>
    <w:multiLevelType w:val="multilevel"/>
    <w:tmpl w:val="929E207E"/>
    <w:lvl w:ilvl="0">
      <w:start w:val="1"/>
      <w:numFmt w:val="decimal"/>
      <w:pStyle w:val="a0"/>
      <w:suff w:val="space"/>
      <w:lvlText w:val="%1"/>
      <w:lvlJc w:val="left"/>
      <w:pPr>
        <w:ind w:left="0" w:firstLine="709"/>
      </w:pPr>
      <w:rPr>
        <w:rFonts w:hint="default"/>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24102EDE"/>
    <w:multiLevelType w:val="hybridMultilevel"/>
    <w:tmpl w:val="6636AECC"/>
    <w:lvl w:ilvl="0" w:tplc="A00A22D8">
      <w:start w:val="1"/>
      <w:numFmt w:val="decimal"/>
      <w:pStyle w:val="a1"/>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7" w15:restartNumberingAfterBreak="0">
    <w:nsid w:val="2A801DA1"/>
    <w:multiLevelType w:val="multilevel"/>
    <w:tmpl w:val="D9AC5A6C"/>
    <w:lvl w:ilvl="0">
      <w:start w:val="1"/>
      <w:numFmt w:val="decimal"/>
      <w:pStyle w:val="a2"/>
      <w:suff w:val="space"/>
      <w:lvlText w:val="%1)"/>
      <w:lvlJc w:val="left"/>
      <w:pPr>
        <w:ind w:left="0" w:firstLine="709"/>
      </w:pPr>
      <w:rPr>
        <w:rFonts w:hint="default"/>
      </w:rPr>
    </w:lvl>
    <w:lvl w:ilvl="1">
      <w:start w:val="1"/>
      <w:numFmt w:val="bullet"/>
      <w:suff w:val="space"/>
      <w:lvlText w:val=""/>
      <w:lvlJc w:val="left"/>
      <w:pPr>
        <w:ind w:left="0" w:firstLine="1418"/>
      </w:pPr>
      <w:rPr>
        <w:rFonts w:ascii="Symbol" w:hAnsi="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2BE520C7"/>
    <w:multiLevelType w:val="hybridMultilevel"/>
    <w:tmpl w:val="8E84FB84"/>
    <w:lvl w:ilvl="0" w:tplc="AE50CE78">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9" w15:restartNumberingAfterBreak="0">
    <w:nsid w:val="31443DEC"/>
    <w:multiLevelType w:val="multilevel"/>
    <w:tmpl w:val="A8F2CBEC"/>
    <w:lvl w:ilvl="0">
      <w:start w:val="1"/>
      <w:numFmt w:val="decimal"/>
      <w:pStyle w:val="ListNumericWithBracket"/>
      <w:suff w:val="space"/>
      <w:lvlText w:val="%1)"/>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0" w15:restartNumberingAfterBreak="0">
    <w:nsid w:val="34BD0693"/>
    <w:multiLevelType w:val="hybridMultilevel"/>
    <w:tmpl w:val="C988DE0A"/>
    <w:lvl w:ilvl="0" w:tplc="132267A0">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1" w15:restartNumberingAfterBreak="0">
    <w:nsid w:val="38DB7040"/>
    <w:multiLevelType w:val="hybridMultilevel"/>
    <w:tmpl w:val="AD4EFC0A"/>
    <w:lvl w:ilvl="0" w:tplc="AC444E92">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2" w15:restartNumberingAfterBreak="0">
    <w:nsid w:val="46334B54"/>
    <w:multiLevelType w:val="hybridMultilevel"/>
    <w:tmpl w:val="6896B03A"/>
    <w:lvl w:ilvl="0" w:tplc="2DD6F11C">
      <w:start w:val="1"/>
      <w:numFmt w:val="lowerLetter"/>
      <w:pStyle w:val="ListNumericA"/>
      <w:suff w:val="space"/>
      <w:lvlText w:val="%1)"/>
      <w:lvlJc w:val="left"/>
      <w:pPr>
        <w:ind w:left="708" w:firstLine="709"/>
      </w:pPr>
      <w:rPr>
        <w:rFonts w:hint="default"/>
      </w:rPr>
    </w:lvl>
    <w:lvl w:ilvl="1" w:tplc="04220019" w:tentative="1">
      <w:start w:val="1"/>
      <w:numFmt w:val="lowerLetter"/>
      <w:lvlText w:val="%2."/>
      <w:lvlJc w:val="left"/>
      <w:pPr>
        <w:ind w:left="2857" w:hanging="360"/>
      </w:pPr>
    </w:lvl>
    <w:lvl w:ilvl="2" w:tplc="0422001B" w:tentative="1">
      <w:start w:val="1"/>
      <w:numFmt w:val="lowerRoman"/>
      <w:lvlText w:val="%3."/>
      <w:lvlJc w:val="right"/>
      <w:pPr>
        <w:ind w:left="3577" w:hanging="180"/>
      </w:pPr>
    </w:lvl>
    <w:lvl w:ilvl="3" w:tplc="0422000F" w:tentative="1">
      <w:start w:val="1"/>
      <w:numFmt w:val="decimal"/>
      <w:lvlText w:val="%4."/>
      <w:lvlJc w:val="left"/>
      <w:pPr>
        <w:ind w:left="4297" w:hanging="360"/>
      </w:pPr>
    </w:lvl>
    <w:lvl w:ilvl="4" w:tplc="04220019" w:tentative="1">
      <w:start w:val="1"/>
      <w:numFmt w:val="lowerLetter"/>
      <w:lvlText w:val="%5."/>
      <w:lvlJc w:val="left"/>
      <w:pPr>
        <w:ind w:left="5017" w:hanging="360"/>
      </w:pPr>
    </w:lvl>
    <w:lvl w:ilvl="5" w:tplc="0422001B" w:tentative="1">
      <w:start w:val="1"/>
      <w:numFmt w:val="lowerRoman"/>
      <w:lvlText w:val="%6."/>
      <w:lvlJc w:val="right"/>
      <w:pPr>
        <w:ind w:left="5737" w:hanging="180"/>
      </w:pPr>
    </w:lvl>
    <w:lvl w:ilvl="6" w:tplc="0422000F" w:tentative="1">
      <w:start w:val="1"/>
      <w:numFmt w:val="decimal"/>
      <w:lvlText w:val="%7."/>
      <w:lvlJc w:val="left"/>
      <w:pPr>
        <w:ind w:left="6457" w:hanging="360"/>
      </w:pPr>
    </w:lvl>
    <w:lvl w:ilvl="7" w:tplc="04220019" w:tentative="1">
      <w:start w:val="1"/>
      <w:numFmt w:val="lowerLetter"/>
      <w:lvlText w:val="%8."/>
      <w:lvlJc w:val="left"/>
      <w:pPr>
        <w:ind w:left="7177" w:hanging="360"/>
      </w:pPr>
    </w:lvl>
    <w:lvl w:ilvl="8" w:tplc="0422001B" w:tentative="1">
      <w:start w:val="1"/>
      <w:numFmt w:val="lowerRoman"/>
      <w:lvlText w:val="%9."/>
      <w:lvlJc w:val="right"/>
      <w:pPr>
        <w:ind w:left="7897" w:hanging="180"/>
      </w:pPr>
    </w:lvl>
  </w:abstractNum>
  <w:abstractNum w:abstractNumId="23" w15:restartNumberingAfterBreak="0">
    <w:nsid w:val="48AD612E"/>
    <w:multiLevelType w:val="hybridMultilevel"/>
    <w:tmpl w:val="FD6C9DDA"/>
    <w:lvl w:ilvl="0" w:tplc="F4E466E0">
      <w:start w:val="3"/>
      <w:numFmt w:val="bullet"/>
      <w:lvlText w:val="-"/>
      <w:lvlJc w:val="left"/>
      <w:pPr>
        <w:ind w:left="1069" w:hanging="360"/>
      </w:pPr>
      <w:rPr>
        <w:rFonts w:ascii="Times New Roman" w:eastAsia="Calibr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4" w15:restartNumberingAfterBreak="0">
    <w:nsid w:val="58B67788"/>
    <w:multiLevelType w:val="hybridMultilevel"/>
    <w:tmpl w:val="E2DA6BEC"/>
    <w:lvl w:ilvl="0" w:tplc="FB962D7A">
      <w:start w:val="2"/>
      <w:numFmt w:val="bullet"/>
      <w:pStyle w:val="a3"/>
      <w:lvlText w:val="–"/>
      <w:lvlJc w:val="left"/>
      <w:pPr>
        <w:ind w:left="0" w:firstLine="709"/>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DDC1423"/>
    <w:multiLevelType w:val="hybridMultilevel"/>
    <w:tmpl w:val="96B08D94"/>
    <w:lvl w:ilvl="0" w:tplc="F0FA32A0">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6" w15:restartNumberingAfterBreak="0">
    <w:nsid w:val="5FF511C0"/>
    <w:multiLevelType w:val="hybridMultilevel"/>
    <w:tmpl w:val="E04C7858"/>
    <w:lvl w:ilvl="0" w:tplc="60A2C4E4">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7" w15:restartNumberingAfterBreak="0">
    <w:nsid w:val="61025C8F"/>
    <w:multiLevelType w:val="hybridMultilevel"/>
    <w:tmpl w:val="273A348A"/>
    <w:lvl w:ilvl="0" w:tplc="2D46346A">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8" w15:restartNumberingAfterBreak="0">
    <w:nsid w:val="650372D7"/>
    <w:multiLevelType w:val="hybridMultilevel"/>
    <w:tmpl w:val="D91EE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6127E59"/>
    <w:multiLevelType w:val="hybridMultilevel"/>
    <w:tmpl w:val="A56CCE96"/>
    <w:lvl w:ilvl="0" w:tplc="599066B4">
      <w:start w:val="2"/>
      <w:numFmt w:val="bullet"/>
      <w:lvlText w:val="–"/>
      <w:lvlJc w:val="left"/>
      <w:pPr>
        <w:ind w:left="1069" w:hanging="360"/>
      </w:pPr>
      <w:rPr>
        <w:rFonts w:ascii="Times New Roman" w:eastAsia="Calibri"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7557A82"/>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79809EE"/>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EB441E7"/>
    <w:multiLevelType w:val="multilevel"/>
    <w:tmpl w:val="E4A668A0"/>
    <w:lvl w:ilvl="0">
      <w:start w:val="1"/>
      <w:numFmt w:val="bullet"/>
      <w:pStyle w:val="ListMarkedSTD"/>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3" w15:restartNumberingAfterBreak="0">
    <w:nsid w:val="72CD74E2"/>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7857067"/>
    <w:multiLevelType w:val="hybridMultilevel"/>
    <w:tmpl w:val="04C07818"/>
    <w:lvl w:ilvl="0" w:tplc="D91CC256">
      <w:start w:val="1"/>
      <w:numFmt w:val="russianLower"/>
      <w:pStyle w:val="Numeric"/>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706E43"/>
    <w:multiLevelType w:val="hybridMultilevel"/>
    <w:tmpl w:val="387432F2"/>
    <w:lvl w:ilvl="0" w:tplc="590C8BC8">
      <w:start w:val="1"/>
      <w:numFmt w:val="decimal"/>
      <w:lvlText w:val="%1."/>
      <w:lvlJc w:val="left"/>
      <w:pPr>
        <w:tabs>
          <w:tab w:val="num" w:pos="1890"/>
        </w:tabs>
        <w:ind w:left="1890" w:hanging="1170"/>
      </w:pPr>
      <w:rPr>
        <w:rFonts w:hint="default"/>
      </w:rPr>
    </w:lvl>
    <w:lvl w:ilvl="1" w:tplc="ECF29220">
      <w:start w:val="1"/>
      <w:numFmt w:val="lowerLetter"/>
      <w:lvlText w:val="%2."/>
      <w:lvlJc w:val="left"/>
      <w:pPr>
        <w:tabs>
          <w:tab w:val="num" w:pos="1800"/>
        </w:tabs>
        <w:ind w:left="1800" w:hanging="360"/>
      </w:pPr>
    </w:lvl>
    <w:lvl w:ilvl="2" w:tplc="70A841C4">
      <w:start w:val="1"/>
      <w:numFmt w:val="lowerRoman"/>
      <w:lvlText w:val="%3."/>
      <w:lvlJc w:val="right"/>
      <w:pPr>
        <w:tabs>
          <w:tab w:val="num" w:pos="2520"/>
        </w:tabs>
        <w:ind w:left="2520" w:hanging="180"/>
      </w:pPr>
    </w:lvl>
    <w:lvl w:ilvl="3" w:tplc="667E66EA">
      <w:start w:val="1"/>
      <w:numFmt w:val="decimal"/>
      <w:lvlText w:val="%4."/>
      <w:lvlJc w:val="left"/>
      <w:pPr>
        <w:tabs>
          <w:tab w:val="num" w:pos="3240"/>
        </w:tabs>
        <w:ind w:left="3240" w:hanging="360"/>
      </w:pPr>
    </w:lvl>
    <w:lvl w:ilvl="4" w:tplc="7B8A036A">
      <w:start w:val="1"/>
      <w:numFmt w:val="lowerLetter"/>
      <w:lvlText w:val="%5."/>
      <w:lvlJc w:val="left"/>
      <w:pPr>
        <w:tabs>
          <w:tab w:val="num" w:pos="3960"/>
        </w:tabs>
        <w:ind w:left="3960" w:hanging="360"/>
      </w:pPr>
    </w:lvl>
    <w:lvl w:ilvl="5" w:tplc="62E0C2BC">
      <w:start w:val="1"/>
      <w:numFmt w:val="lowerRoman"/>
      <w:lvlText w:val="%6."/>
      <w:lvlJc w:val="right"/>
      <w:pPr>
        <w:tabs>
          <w:tab w:val="num" w:pos="4680"/>
        </w:tabs>
        <w:ind w:left="4680" w:hanging="180"/>
      </w:pPr>
    </w:lvl>
    <w:lvl w:ilvl="6" w:tplc="24CCF1F2">
      <w:start w:val="1"/>
      <w:numFmt w:val="decimal"/>
      <w:lvlText w:val="%7."/>
      <w:lvlJc w:val="left"/>
      <w:pPr>
        <w:tabs>
          <w:tab w:val="num" w:pos="5400"/>
        </w:tabs>
        <w:ind w:left="5400" w:hanging="360"/>
      </w:pPr>
    </w:lvl>
    <w:lvl w:ilvl="7" w:tplc="631804EC">
      <w:start w:val="1"/>
      <w:numFmt w:val="lowerLetter"/>
      <w:lvlText w:val="%8."/>
      <w:lvlJc w:val="left"/>
      <w:pPr>
        <w:tabs>
          <w:tab w:val="num" w:pos="6120"/>
        </w:tabs>
        <w:ind w:left="6120" w:hanging="360"/>
      </w:pPr>
    </w:lvl>
    <w:lvl w:ilvl="8" w:tplc="1A1ACDD0">
      <w:start w:val="1"/>
      <w:numFmt w:val="lowerRoman"/>
      <w:lvlText w:val="%9."/>
      <w:lvlJc w:val="right"/>
      <w:pPr>
        <w:tabs>
          <w:tab w:val="num" w:pos="6840"/>
        </w:tabs>
        <w:ind w:left="6840" w:hanging="180"/>
      </w:pPr>
    </w:lvl>
  </w:abstractNum>
  <w:abstractNum w:abstractNumId="36" w15:restartNumberingAfterBreak="0">
    <w:nsid w:val="7DD80E1D"/>
    <w:multiLevelType w:val="hybridMultilevel"/>
    <w:tmpl w:val="0BE8015C"/>
    <w:lvl w:ilvl="0" w:tplc="1264F406">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16cid:durableId="1576738470">
    <w:abstractNumId w:val="17"/>
  </w:num>
  <w:num w:numId="2" w16cid:durableId="584261474">
    <w:abstractNumId w:val="32"/>
  </w:num>
  <w:num w:numId="3" w16cid:durableId="57868309">
    <w:abstractNumId w:val="15"/>
  </w:num>
  <w:num w:numId="4" w16cid:durableId="1196425561">
    <w:abstractNumId w:val="8"/>
  </w:num>
  <w:num w:numId="5" w16cid:durableId="782456249">
    <w:abstractNumId w:val="24"/>
  </w:num>
  <w:num w:numId="6" w16cid:durableId="593897434">
    <w:abstractNumId w:val="32"/>
  </w:num>
  <w:num w:numId="7" w16cid:durableId="957221340">
    <w:abstractNumId w:val="22"/>
  </w:num>
  <w:num w:numId="8" w16cid:durableId="1889490653">
    <w:abstractNumId w:val="34"/>
  </w:num>
  <w:num w:numId="9" w16cid:durableId="358897158">
    <w:abstractNumId w:val="10"/>
  </w:num>
  <w:num w:numId="10" w16cid:durableId="148696638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4136838">
    <w:abstractNumId w:val="19"/>
  </w:num>
  <w:num w:numId="12" w16cid:durableId="156946355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338429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01373238">
    <w:abstractNumId w:val="13"/>
  </w:num>
  <w:num w:numId="15" w16cid:durableId="13946458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2650277">
    <w:abstractNumId w:val="16"/>
  </w:num>
  <w:num w:numId="17" w16cid:durableId="1999842072">
    <w:abstractNumId w:val="25"/>
  </w:num>
  <w:num w:numId="18" w16cid:durableId="2063019692">
    <w:abstractNumId w:val="21"/>
  </w:num>
  <w:num w:numId="19" w16cid:durableId="912928221">
    <w:abstractNumId w:val="36"/>
  </w:num>
  <w:num w:numId="20" w16cid:durableId="607468038">
    <w:abstractNumId w:val="27"/>
  </w:num>
  <w:num w:numId="21" w16cid:durableId="1208638413">
    <w:abstractNumId w:val="20"/>
  </w:num>
  <w:num w:numId="22" w16cid:durableId="577637895">
    <w:abstractNumId w:val="26"/>
  </w:num>
  <w:num w:numId="23" w16cid:durableId="1628466267">
    <w:abstractNumId w:val="18"/>
  </w:num>
  <w:num w:numId="24" w16cid:durableId="564603768">
    <w:abstractNumId w:val="14"/>
  </w:num>
  <w:num w:numId="25" w16cid:durableId="2054041161">
    <w:abstractNumId w:val="29"/>
  </w:num>
  <w:num w:numId="26" w16cid:durableId="1032416727">
    <w:abstractNumId w:val="9"/>
  </w:num>
  <w:num w:numId="27" w16cid:durableId="1140076808">
    <w:abstractNumId w:val="7"/>
  </w:num>
  <w:num w:numId="28" w16cid:durableId="1333989898">
    <w:abstractNumId w:val="6"/>
  </w:num>
  <w:num w:numId="29" w16cid:durableId="1317146067">
    <w:abstractNumId w:val="5"/>
  </w:num>
  <w:num w:numId="30" w16cid:durableId="12071494">
    <w:abstractNumId w:val="4"/>
  </w:num>
  <w:num w:numId="31" w16cid:durableId="454369735">
    <w:abstractNumId w:val="3"/>
  </w:num>
  <w:num w:numId="32" w16cid:durableId="383453091">
    <w:abstractNumId w:val="2"/>
  </w:num>
  <w:num w:numId="33" w16cid:durableId="1092507131">
    <w:abstractNumId w:val="1"/>
  </w:num>
  <w:num w:numId="34" w16cid:durableId="1249970987">
    <w:abstractNumId w:val="0"/>
  </w:num>
  <w:num w:numId="35" w16cid:durableId="734209580">
    <w:abstractNumId w:val="12"/>
  </w:num>
  <w:num w:numId="36" w16cid:durableId="1600604105">
    <w:abstractNumId w:val="33"/>
  </w:num>
  <w:num w:numId="37" w16cid:durableId="334963063">
    <w:abstractNumId w:val="11"/>
  </w:num>
  <w:num w:numId="38" w16cid:durableId="1395855529">
    <w:abstractNumId w:val="30"/>
  </w:num>
  <w:num w:numId="39" w16cid:durableId="351223418">
    <w:abstractNumId w:val="31"/>
  </w:num>
  <w:num w:numId="40" w16cid:durableId="72120058">
    <w:abstractNumId w:val="28"/>
  </w:num>
  <w:num w:numId="41" w16cid:durableId="139855724">
    <w:abstractNumId w:val="23"/>
  </w:num>
  <w:num w:numId="42" w16cid:durableId="1297226564">
    <w:abstractNumId w:val="13"/>
    <w:lvlOverride w:ilvl="0">
      <w:startOverride w:val="1"/>
    </w:lvlOverride>
  </w:num>
  <w:num w:numId="43" w16cid:durableId="188030866">
    <w:abstractNumId w:val="13"/>
    <w:lvlOverride w:ilvl="0">
      <w:startOverride w:val="2"/>
    </w:lvlOverride>
  </w:num>
  <w:num w:numId="44" w16cid:durableId="159079946">
    <w:abstractNumId w:val="13"/>
    <w:lvlOverride w:ilvl="0">
      <w:startOverride w:val="1"/>
    </w:lvlOverride>
  </w:num>
  <w:num w:numId="45" w16cid:durableId="261757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49950685">
    <w:abstractNumId w:val="35"/>
  </w:num>
  <w:num w:numId="47" w16cid:durableId="1891647176">
    <w:abstractNumId w:val="32"/>
  </w:num>
  <w:num w:numId="48" w16cid:durableId="113985003">
    <w:abstractNumId w:val="13"/>
  </w:num>
  <w:num w:numId="49" w16cid:durableId="2052800635">
    <w:abstractNumId w:val="22"/>
  </w:num>
  <w:num w:numId="50" w16cid:durableId="1335449572">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CB3"/>
    <w:rsid w:val="00010DC1"/>
    <w:rsid w:val="00017E74"/>
    <w:rsid w:val="00022E0A"/>
    <w:rsid w:val="00033B58"/>
    <w:rsid w:val="00034C0C"/>
    <w:rsid w:val="00037AC5"/>
    <w:rsid w:val="00043A0B"/>
    <w:rsid w:val="00045417"/>
    <w:rsid w:val="00051182"/>
    <w:rsid w:val="00054FD4"/>
    <w:rsid w:val="0006035B"/>
    <w:rsid w:val="00067425"/>
    <w:rsid w:val="00071992"/>
    <w:rsid w:val="0007382D"/>
    <w:rsid w:val="00074357"/>
    <w:rsid w:val="00074B12"/>
    <w:rsid w:val="00086E98"/>
    <w:rsid w:val="00087F66"/>
    <w:rsid w:val="00091072"/>
    <w:rsid w:val="00095CE9"/>
    <w:rsid w:val="000B1ED7"/>
    <w:rsid w:val="000B3E76"/>
    <w:rsid w:val="000C2E8C"/>
    <w:rsid w:val="000D2D05"/>
    <w:rsid w:val="000E43BC"/>
    <w:rsid w:val="000E6721"/>
    <w:rsid w:val="000E6767"/>
    <w:rsid w:val="000F0C48"/>
    <w:rsid w:val="000F496D"/>
    <w:rsid w:val="000F7F8D"/>
    <w:rsid w:val="0010491D"/>
    <w:rsid w:val="001061A5"/>
    <w:rsid w:val="00106E44"/>
    <w:rsid w:val="0011012A"/>
    <w:rsid w:val="00110326"/>
    <w:rsid w:val="00111552"/>
    <w:rsid w:val="001117CC"/>
    <w:rsid w:val="00125539"/>
    <w:rsid w:val="00127B4E"/>
    <w:rsid w:val="00142D65"/>
    <w:rsid w:val="001533B8"/>
    <w:rsid w:val="001628BE"/>
    <w:rsid w:val="001707D8"/>
    <w:rsid w:val="00173AB6"/>
    <w:rsid w:val="00174FCE"/>
    <w:rsid w:val="00177927"/>
    <w:rsid w:val="001807DE"/>
    <w:rsid w:val="00193E09"/>
    <w:rsid w:val="00194628"/>
    <w:rsid w:val="00197B55"/>
    <w:rsid w:val="001A00F8"/>
    <w:rsid w:val="001A1DD5"/>
    <w:rsid w:val="001A276F"/>
    <w:rsid w:val="001B2008"/>
    <w:rsid w:val="001B302B"/>
    <w:rsid w:val="001B3A97"/>
    <w:rsid w:val="001C15BD"/>
    <w:rsid w:val="001C3C31"/>
    <w:rsid w:val="001D497C"/>
    <w:rsid w:val="001E6F2F"/>
    <w:rsid w:val="001F0190"/>
    <w:rsid w:val="001F4150"/>
    <w:rsid w:val="001F6C90"/>
    <w:rsid w:val="001F7623"/>
    <w:rsid w:val="002016E7"/>
    <w:rsid w:val="00201993"/>
    <w:rsid w:val="002159AF"/>
    <w:rsid w:val="00215D3D"/>
    <w:rsid w:val="0022090B"/>
    <w:rsid w:val="00220F7A"/>
    <w:rsid w:val="00222350"/>
    <w:rsid w:val="00222D05"/>
    <w:rsid w:val="00226D62"/>
    <w:rsid w:val="00230613"/>
    <w:rsid w:val="00231545"/>
    <w:rsid w:val="00235F59"/>
    <w:rsid w:val="00237505"/>
    <w:rsid w:val="0024613C"/>
    <w:rsid w:val="00251680"/>
    <w:rsid w:val="002559E1"/>
    <w:rsid w:val="002561EF"/>
    <w:rsid w:val="0025684A"/>
    <w:rsid w:val="00262A6E"/>
    <w:rsid w:val="00273AFF"/>
    <w:rsid w:val="00285B4D"/>
    <w:rsid w:val="002B48DD"/>
    <w:rsid w:val="002B594C"/>
    <w:rsid w:val="002C22C2"/>
    <w:rsid w:val="002C6131"/>
    <w:rsid w:val="002D0EA7"/>
    <w:rsid w:val="002D29A4"/>
    <w:rsid w:val="002D378E"/>
    <w:rsid w:val="002D486E"/>
    <w:rsid w:val="002D5B19"/>
    <w:rsid w:val="002E0322"/>
    <w:rsid w:val="002E1847"/>
    <w:rsid w:val="002E2380"/>
    <w:rsid w:val="002F491E"/>
    <w:rsid w:val="003062CF"/>
    <w:rsid w:val="00306E49"/>
    <w:rsid w:val="00315F41"/>
    <w:rsid w:val="00316160"/>
    <w:rsid w:val="00316349"/>
    <w:rsid w:val="00316F27"/>
    <w:rsid w:val="0032068B"/>
    <w:rsid w:val="0032352B"/>
    <w:rsid w:val="00325C5A"/>
    <w:rsid w:val="00336343"/>
    <w:rsid w:val="0034025E"/>
    <w:rsid w:val="00342636"/>
    <w:rsid w:val="00346767"/>
    <w:rsid w:val="00346997"/>
    <w:rsid w:val="00351C9D"/>
    <w:rsid w:val="003525E3"/>
    <w:rsid w:val="0035265B"/>
    <w:rsid w:val="00362976"/>
    <w:rsid w:val="00364422"/>
    <w:rsid w:val="00367C3E"/>
    <w:rsid w:val="00376761"/>
    <w:rsid w:val="00380CE7"/>
    <w:rsid w:val="00393AC8"/>
    <w:rsid w:val="00396589"/>
    <w:rsid w:val="003A0CB1"/>
    <w:rsid w:val="003A163F"/>
    <w:rsid w:val="003C25A4"/>
    <w:rsid w:val="003C2C32"/>
    <w:rsid w:val="003C7C93"/>
    <w:rsid w:val="003D568E"/>
    <w:rsid w:val="003D6376"/>
    <w:rsid w:val="003E15FE"/>
    <w:rsid w:val="003E39A0"/>
    <w:rsid w:val="003F1469"/>
    <w:rsid w:val="003F44AC"/>
    <w:rsid w:val="00406661"/>
    <w:rsid w:val="00410F51"/>
    <w:rsid w:val="00416E5E"/>
    <w:rsid w:val="00417915"/>
    <w:rsid w:val="00422391"/>
    <w:rsid w:val="00424CD6"/>
    <w:rsid w:val="00425A8C"/>
    <w:rsid w:val="00430369"/>
    <w:rsid w:val="00432B75"/>
    <w:rsid w:val="004557BE"/>
    <w:rsid w:val="00455F98"/>
    <w:rsid w:val="004606D3"/>
    <w:rsid w:val="00461464"/>
    <w:rsid w:val="00473896"/>
    <w:rsid w:val="00484188"/>
    <w:rsid w:val="00490DF7"/>
    <w:rsid w:val="00492C60"/>
    <w:rsid w:val="00494175"/>
    <w:rsid w:val="004949AF"/>
    <w:rsid w:val="00494F5B"/>
    <w:rsid w:val="004962D1"/>
    <w:rsid w:val="004B253D"/>
    <w:rsid w:val="004B284C"/>
    <w:rsid w:val="004C0B29"/>
    <w:rsid w:val="004E06A2"/>
    <w:rsid w:val="004E1323"/>
    <w:rsid w:val="004E472B"/>
    <w:rsid w:val="004F57AE"/>
    <w:rsid w:val="005001F6"/>
    <w:rsid w:val="00504FDB"/>
    <w:rsid w:val="005075D8"/>
    <w:rsid w:val="00507625"/>
    <w:rsid w:val="00512109"/>
    <w:rsid w:val="0051264D"/>
    <w:rsid w:val="00516B81"/>
    <w:rsid w:val="005216DF"/>
    <w:rsid w:val="00521BBE"/>
    <w:rsid w:val="00524F18"/>
    <w:rsid w:val="005252E6"/>
    <w:rsid w:val="00527EF5"/>
    <w:rsid w:val="005428BE"/>
    <w:rsid w:val="00544DB8"/>
    <w:rsid w:val="005548E2"/>
    <w:rsid w:val="00563306"/>
    <w:rsid w:val="00566198"/>
    <w:rsid w:val="0056691A"/>
    <w:rsid w:val="005676F0"/>
    <w:rsid w:val="00570CA5"/>
    <w:rsid w:val="00571FFD"/>
    <w:rsid w:val="00572AEF"/>
    <w:rsid w:val="00575128"/>
    <w:rsid w:val="00580E62"/>
    <w:rsid w:val="005967FA"/>
    <w:rsid w:val="005A03AF"/>
    <w:rsid w:val="005A3530"/>
    <w:rsid w:val="005A62EB"/>
    <w:rsid w:val="005A774D"/>
    <w:rsid w:val="005B37BD"/>
    <w:rsid w:val="005B52BA"/>
    <w:rsid w:val="005C6F03"/>
    <w:rsid w:val="005C718F"/>
    <w:rsid w:val="005D096A"/>
    <w:rsid w:val="005D2945"/>
    <w:rsid w:val="005D331D"/>
    <w:rsid w:val="005D35ED"/>
    <w:rsid w:val="005D3637"/>
    <w:rsid w:val="005E0FAC"/>
    <w:rsid w:val="005E3EB0"/>
    <w:rsid w:val="005E53C0"/>
    <w:rsid w:val="005E6DBF"/>
    <w:rsid w:val="005E712C"/>
    <w:rsid w:val="005E77E9"/>
    <w:rsid w:val="005E7A58"/>
    <w:rsid w:val="005F26BD"/>
    <w:rsid w:val="005F474C"/>
    <w:rsid w:val="0060324C"/>
    <w:rsid w:val="006076E9"/>
    <w:rsid w:val="00610E08"/>
    <w:rsid w:val="00622387"/>
    <w:rsid w:val="00624751"/>
    <w:rsid w:val="00633326"/>
    <w:rsid w:val="00633355"/>
    <w:rsid w:val="00645FD7"/>
    <w:rsid w:val="00651B41"/>
    <w:rsid w:val="00652C7D"/>
    <w:rsid w:val="00652F3B"/>
    <w:rsid w:val="00663232"/>
    <w:rsid w:val="00663D20"/>
    <w:rsid w:val="006779FB"/>
    <w:rsid w:val="00677F65"/>
    <w:rsid w:val="00680820"/>
    <w:rsid w:val="00681A7F"/>
    <w:rsid w:val="006835FE"/>
    <w:rsid w:val="00683C8C"/>
    <w:rsid w:val="006860FD"/>
    <w:rsid w:val="00686C77"/>
    <w:rsid w:val="0069034E"/>
    <w:rsid w:val="006921CB"/>
    <w:rsid w:val="0069781B"/>
    <w:rsid w:val="006A7684"/>
    <w:rsid w:val="006B0860"/>
    <w:rsid w:val="006B28E8"/>
    <w:rsid w:val="006B2F46"/>
    <w:rsid w:val="006B5BFA"/>
    <w:rsid w:val="006C0347"/>
    <w:rsid w:val="006C5B0E"/>
    <w:rsid w:val="006C7F9A"/>
    <w:rsid w:val="006D1A98"/>
    <w:rsid w:val="006D1CE2"/>
    <w:rsid w:val="006D7F0B"/>
    <w:rsid w:val="006E1408"/>
    <w:rsid w:val="006F0870"/>
    <w:rsid w:val="006F7166"/>
    <w:rsid w:val="00707EF5"/>
    <w:rsid w:val="00712146"/>
    <w:rsid w:val="00717E11"/>
    <w:rsid w:val="00725BEC"/>
    <w:rsid w:val="007268B7"/>
    <w:rsid w:val="00726E0A"/>
    <w:rsid w:val="0073089A"/>
    <w:rsid w:val="00737812"/>
    <w:rsid w:val="00742CB0"/>
    <w:rsid w:val="007566EC"/>
    <w:rsid w:val="00760889"/>
    <w:rsid w:val="00761732"/>
    <w:rsid w:val="00770D37"/>
    <w:rsid w:val="00771F36"/>
    <w:rsid w:val="00780D98"/>
    <w:rsid w:val="00792D6A"/>
    <w:rsid w:val="007932D6"/>
    <w:rsid w:val="007965BE"/>
    <w:rsid w:val="007A26D6"/>
    <w:rsid w:val="007A3205"/>
    <w:rsid w:val="007A38B5"/>
    <w:rsid w:val="007A56B8"/>
    <w:rsid w:val="007B559B"/>
    <w:rsid w:val="007C4F25"/>
    <w:rsid w:val="007D0381"/>
    <w:rsid w:val="007D738B"/>
    <w:rsid w:val="007E0B37"/>
    <w:rsid w:val="007F4399"/>
    <w:rsid w:val="007F538E"/>
    <w:rsid w:val="00800A14"/>
    <w:rsid w:val="00803FFE"/>
    <w:rsid w:val="008061B5"/>
    <w:rsid w:val="0081385E"/>
    <w:rsid w:val="008142B2"/>
    <w:rsid w:val="00817369"/>
    <w:rsid w:val="00823843"/>
    <w:rsid w:val="0082565B"/>
    <w:rsid w:val="00840263"/>
    <w:rsid w:val="00841628"/>
    <w:rsid w:val="00852849"/>
    <w:rsid w:val="008543DE"/>
    <w:rsid w:val="008619D6"/>
    <w:rsid w:val="00871634"/>
    <w:rsid w:val="00874C07"/>
    <w:rsid w:val="00874EA1"/>
    <w:rsid w:val="00877EFC"/>
    <w:rsid w:val="00885992"/>
    <w:rsid w:val="008859D6"/>
    <w:rsid w:val="0088610D"/>
    <w:rsid w:val="00886F08"/>
    <w:rsid w:val="0089293E"/>
    <w:rsid w:val="008930ED"/>
    <w:rsid w:val="008B1E04"/>
    <w:rsid w:val="008B3D9A"/>
    <w:rsid w:val="008B70F9"/>
    <w:rsid w:val="008C2FC6"/>
    <w:rsid w:val="008E3B2F"/>
    <w:rsid w:val="008E6D33"/>
    <w:rsid w:val="008F01A0"/>
    <w:rsid w:val="008F1950"/>
    <w:rsid w:val="008F1B29"/>
    <w:rsid w:val="008F49A6"/>
    <w:rsid w:val="008F55EB"/>
    <w:rsid w:val="008F6559"/>
    <w:rsid w:val="00902D70"/>
    <w:rsid w:val="00905D72"/>
    <w:rsid w:val="00907976"/>
    <w:rsid w:val="00917858"/>
    <w:rsid w:val="00924CE0"/>
    <w:rsid w:val="00930A82"/>
    <w:rsid w:val="00932EDB"/>
    <w:rsid w:val="009330E8"/>
    <w:rsid w:val="0094748F"/>
    <w:rsid w:val="009477B4"/>
    <w:rsid w:val="00960272"/>
    <w:rsid w:val="00960AF1"/>
    <w:rsid w:val="00961700"/>
    <w:rsid w:val="00965DBB"/>
    <w:rsid w:val="00967824"/>
    <w:rsid w:val="00967F81"/>
    <w:rsid w:val="009741F2"/>
    <w:rsid w:val="00977B0D"/>
    <w:rsid w:val="009832F9"/>
    <w:rsid w:val="00984729"/>
    <w:rsid w:val="00993310"/>
    <w:rsid w:val="0099441C"/>
    <w:rsid w:val="009A4AAD"/>
    <w:rsid w:val="009B0717"/>
    <w:rsid w:val="009B2B8B"/>
    <w:rsid w:val="009B5A15"/>
    <w:rsid w:val="009B7816"/>
    <w:rsid w:val="009C586C"/>
    <w:rsid w:val="009C6740"/>
    <w:rsid w:val="009C6C01"/>
    <w:rsid w:val="009D0BC7"/>
    <w:rsid w:val="009E23A8"/>
    <w:rsid w:val="009E3069"/>
    <w:rsid w:val="009E72A6"/>
    <w:rsid w:val="009F48EB"/>
    <w:rsid w:val="009F5873"/>
    <w:rsid w:val="009F7F97"/>
    <w:rsid w:val="00A012DA"/>
    <w:rsid w:val="00A07F48"/>
    <w:rsid w:val="00A12415"/>
    <w:rsid w:val="00A13DA5"/>
    <w:rsid w:val="00A14BFF"/>
    <w:rsid w:val="00A150FF"/>
    <w:rsid w:val="00A25C10"/>
    <w:rsid w:val="00A26731"/>
    <w:rsid w:val="00A33458"/>
    <w:rsid w:val="00A33AD4"/>
    <w:rsid w:val="00A420F4"/>
    <w:rsid w:val="00A559EC"/>
    <w:rsid w:val="00A671EF"/>
    <w:rsid w:val="00A733B5"/>
    <w:rsid w:val="00A7346C"/>
    <w:rsid w:val="00A763F3"/>
    <w:rsid w:val="00A82C29"/>
    <w:rsid w:val="00A87B97"/>
    <w:rsid w:val="00AA0B00"/>
    <w:rsid w:val="00AA510A"/>
    <w:rsid w:val="00AD48A9"/>
    <w:rsid w:val="00AE4094"/>
    <w:rsid w:val="00AF05F6"/>
    <w:rsid w:val="00AF2215"/>
    <w:rsid w:val="00B12184"/>
    <w:rsid w:val="00B22464"/>
    <w:rsid w:val="00B2263F"/>
    <w:rsid w:val="00B25C11"/>
    <w:rsid w:val="00B31C40"/>
    <w:rsid w:val="00B363B1"/>
    <w:rsid w:val="00B3783F"/>
    <w:rsid w:val="00B4111C"/>
    <w:rsid w:val="00B4200A"/>
    <w:rsid w:val="00B435BF"/>
    <w:rsid w:val="00B44C92"/>
    <w:rsid w:val="00B559C1"/>
    <w:rsid w:val="00B61838"/>
    <w:rsid w:val="00B6273D"/>
    <w:rsid w:val="00B63B04"/>
    <w:rsid w:val="00B65A5F"/>
    <w:rsid w:val="00B7323C"/>
    <w:rsid w:val="00B73CAB"/>
    <w:rsid w:val="00B7497B"/>
    <w:rsid w:val="00B847B5"/>
    <w:rsid w:val="00B87760"/>
    <w:rsid w:val="00B91983"/>
    <w:rsid w:val="00BB1278"/>
    <w:rsid w:val="00BB1607"/>
    <w:rsid w:val="00BB1AB4"/>
    <w:rsid w:val="00BC08EE"/>
    <w:rsid w:val="00BD193A"/>
    <w:rsid w:val="00BD2175"/>
    <w:rsid w:val="00BD6C66"/>
    <w:rsid w:val="00BE0A05"/>
    <w:rsid w:val="00BE3E8A"/>
    <w:rsid w:val="00BE4B0F"/>
    <w:rsid w:val="00BE704E"/>
    <w:rsid w:val="00C03BD9"/>
    <w:rsid w:val="00C120C9"/>
    <w:rsid w:val="00C23891"/>
    <w:rsid w:val="00C2465C"/>
    <w:rsid w:val="00C316AD"/>
    <w:rsid w:val="00C34E73"/>
    <w:rsid w:val="00C43633"/>
    <w:rsid w:val="00C53D22"/>
    <w:rsid w:val="00C5728A"/>
    <w:rsid w:val="00C57CB2"/>
    <w:rsid w:val="00C67248"/>
    <w:rsid w:val="00C679AD"/>
    <w:rsid w:val="00C728BE"/>
    <w:rsid w:val="00C728F2"/>
    <w:rsid w:val="00C757E2"/>
    <w:rsid w:val="00C77304"/>
    <w:rsid w:val="00C90734"/>
    <w:rsid w:val="00C91C1E"/>
    <w:rsid w:val="00C91CEC"/>
    <w:rsid w:val="00C95D23"/>
    <w:rsid w:val="00C97D8C"/>
    <w:rsid w:val="00CA0A34"/>
    <w:rsid w:val="00CA606C"/>
    <w:rsid w:val="00CB2B99"/>
    <w:rsid w:val="00CB38CF"/>
    <w:rsid w:val="00CB5193"/>
    <w:rsid w:val="00CB6AA5"/>
    <w:rsid w:val="00CB78AA"/>
    <w:rsid w:val="00CB7F3A"/>
    <w:rsid w:val="00CC0799"/>
    <w:rsid w:val="00CD1840"/>
    <w:rsid w:val="00CD2525"/>
    <w:rsid w:val="00CD4D78"/>
    <w:rsid w:val="00CD5DC3"/>
    <w:rsid w:val="00CE25B9"/>
    <w:rsid w:val="00CF1CB3"/>
    <w:rsid w:val="00D05ED5"/>
    <w:rsid w:val="00D07F67"/>
    <w:rsid w:val="00D14EA3"/>
    <w:rsid w:val="00D2339D"/>
    <w:rsid w:val="00D25784"/>
    <w:rsid w:val="00D26832"/>
    <w:rsid w:val="00D27E63"/>
    <w:rsid w:val="00D37CE4"/>
    <w:rsid w:val="00D447F6"/>
    <w:rsid w:val="00D45FFC"/>
    <w:rsid w:val="00D517CB"/>
    <w:rsid w:val="00D6279F"/>
    <w:rsid w:val="00D634CA"/>
    <w:rsid w:val="00D6408D"/>
    <w:rsid w:val="00D65AC4"/>
    <w:rsid w:val="00D67A64"/>
    <w:rsid w:val="00D70FC7"/>
    <w:rsid w:val="00D7670A"/>
    <w:rsid w:val="00D76EED"/>
    <w:rsid w:val="00D77FB2"/>
    <w:rsid w:val="00D809C1"/>
    <w:rsid w:val="00D81FC9"/>
    <w:rsid w:val="00D9022D"/>
    <w:rsid w:val="00D95BDC"/>
    <w:rsid w:val="00DA1D13"/>
    <w:rsid w:val="00DA2860"/>
    <w:rsid w:val="00DA4400"/>
    <w:rsid w:val="00DA65EA"/>
    <w:rsid w:val="00DA761F"/>
    <w:rsid w:val="00DB0A2D"/>
    <w:rsid w:val="00DC622D"/>
    <w:rsid w:val="00DE5B00"/>
    <w:rsid w:val="00DF234B"/>
    <w:rsid w:val="00DF2541"/>
    <w:rsid w:val="00DF4372"/>
    <w:rsid w:val="00DF4673"/>
    <w:rsid w:val="00DF6353"/>
    <w:rsid w:val="00E03D95"/>
    <w:rsid w:val="00E06D02"/>
    <w:rsid w:val="00E11508"/>
    <w:rsid w:val="00E1311A"/>
    <w:rsid w:val="00E14FFE"/>
    <w:rsid w:val="00E152C7"/>
    <w:rsid w:val="00E31ABB"/>
    <w:rsid w:val="00E42C2D"/>
    <w:rsid w:val="00E668E9"/>
    <w:rsid w:val="00E67418"/>
    <w:rsid w:val="00E807D0"/>
    <w:rsid w:val="00E836B2"/>
    <w:rsid w:val="00E85A63"/>
    <w:rsid w:val="00E85FD3"/>
    <w:rsid w:val="00E861A2"/>
    <w:rsid w:val="00E96DA5"/>
    <w:rsid w:val="00EA0D8F"/>
    <w:rsid w:val="00EA21A4"/>
    <w:rsid w:val="00EA23CE"/>
    <w:rsid w:val="00EB392E"/>
    <w:rsid w:val="00EB5FCF"/>
    <w:rsid w:val="00EC31DD"/>
    <w:rsid w:val="00EC403F"/>
    <w:rsid w:val="00EC61DB"/>
    <w:rsid w:val="00ED1E2D"/>
    <w:rsid w:val="00ED5503"/>
    <w:rsid w:val="00EF3E93"/>
    <w:rsid w:val="00EF594E"/>
    <w:rsid w:val="00F008D6"/>
    <w:rsid w:val="00F0657C"/>
    <w:rsid w:val="00F11609"/>
    <w:rsid w:val="00F11E68"/>
    <w:rsid w:val="00F306A7"/>
    <w:rsid w:val="00F30E3E"/>
    <w:rsid w:val="00F34AF9"/>
    <w:rsid w:val="00F420FD"/>
    <w:rsid w:val="00F43C66"/>
    <w:rsid w:val="00F45269"/>
    <w:rsid w:val="00F45F95"/>
    <w:rsid w:val="00F468D3"/>
    <w:rsid w:val="00F55E13"/>
    <w:rsid w:val="00F67DC1"/>
    <w:rsid w:val="00F72BB5"/>
    <w:rsid w:val="00F747AF"/>
    <w:rsid w:val="00F776C8"/>
    <w:rsid w:val="00F778B6"/>
    <w:rsid w:val="00F81C34"/>
    <w:rsid w:val="00F850D7"/>
    <w:rsid w:val="00F869FE"/>
    <w:rsid w:val="00F9399C"/>
    <w:rsid w:val="00F9435A"/>
    <w:rsid w:val="00F94601"/>
    <w:rsid w:val="00FA78A2"/>
    <w:rsid w:val="00FB0AB7"/>
    <w:rsid w:val="00FB58F1"/>
    <w:rsid w:val="00FC117E"/>
    <w:rsid w:val="00FC51C8"/>
    <w:rsid w:val="00FC6551"/>
    <w:rsid w:val="00FD1335"/>
    <w:rsid w:val="00FE486E"/>
    <w:rsid w:val="00FE65F3"/>
    <w:rsid w:val="00FF0D8A"/>
    <w:rsid w:val="00FF7882"/>
    <w:rsid w:val="00FF79A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7B7A17"/>
  <w15:chartTrackingRefBased/>
  <w15:docId w15:val="{C9C4818B-CAD1-4DB6-8EB7-F67169275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List Bullet" w:uiPriority="99" w:qFormat="1"/>
    <w:lsdException w:name="List Number" w:uiPriority="99" w:qFormat="1"/>
    <w:lsdException w:name="Body Text" w:uiPriority="1" w:qFormat="1"/>
    <w:lsdException w:name="List Continue" w:uiPriority="99"/>
    <w:lsdException w:name="Hyperlink" w:uiPriority="99"/>
    <w:lsdException w:name="FollowedHyperlink" w:uiPriority="99"/>
    <w:lsdException w:name="Strong" w:uiPriority="22"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aliases w:val="Normal"/>
    <w:qFormat/>
    <w:rsid w:val="004F57AE"/>
    <w:pPr>
      <w:spacing w:line="360" w:lineRule="auto"/>
      <w:ind w:firstLine="709"/>
      <w:jc w:val="both"/>
    </w:pPr>
    <w:rPr>
      <w:sz w:val="28"/>
      <w:szCs w:val="24"/>
      <w:lang w:eastAsia="ru-RU"/>
    </w:rPr>
  </w:style>
  <w:style w:type="paragraph" w:styleId="1">
    <w:name w:val="heading 1"/>
    <w:aliases w:val="1_Topic"/>
    <w:basedOn w:val="a4"/>
    <w:next w:val="a4"/>
    <w:link w:val="10"/>
    <w:qFormat/>
    <w:rsid w:val="007932D6"/>
    <w:pPr>
      <w:keepNext/>
      <w:keepLines/>
      <w:pageBreakBefore/>
      <w:suppressAutoHyphens/>
      <w:spacing w:after="420"/>
      <w:jc w:val="center"/>
      <w:outlineLvl w:val="0"/>
    </w:pPr>
    <w:rPr>
      <w:rFonts w:cs="Arial"/>
      <w:b/>
      <w:bCs/>
      <w:caps/>
      <w:kern w:val="32"/>
      <w:szCs w:val="22"/>
      <w:lang w:val="en-US"/>
    </w:rPr>
  </w:style>
  <w:style w:type="paragraph" w:styleId="20">
    <w:name w:val="heading 2"/>
    <w:aliases w:val="1_1_Subtopic"/>
    <w:basedOn w:val="a4"/>
    <w:next w:val="a4"/>
    <w:link w:val="21"/>
    <w:qFormat/>
    <w:rsid w:val="00EA0D8F"/>
    <w:pPr>
      <w:keepNext/>
      <w:keepLines/>
      <w:outlineLvl w:val="1"/>
    </w:pPr>
    <w:rPr>
      <w:rFonts w:cs="Arial"/>
      <w:b/>
      <w:bCs/>
      <w:iCs/>
      <w:szCs w:val="22"/>
      <w:lang w:val="en-US"/>
    </w:rPr>
  </w:style>
  <w:style w:type="paragraph" w:styleId="3">
    <w:name w:val="heading 3"/>
    <w:aliases w:val="1_1_1_Item"/>
    <w:basedOn w:val="a4"/>
    <w:next w:val="a4"/>
    <w:link w:val="30"/>
    <w:qFormat/>
    <w:rsid w:val="00EA0D8F"/>
    <w:pPr>
      <w:keepNext/>
      <w:keepLines/>
      <w:outlineLvl w:val="2"/>
    </w:pPr>
    <w:rPr>
      <w:rFonts w:cs="Arial"/>
      <w:b/>
      <w:bCs/>
      <w:szCs w:val="26"/>
      <w:lang w:val="en-US"/>
    </w:rPr>
  </w:style>
  <w:style w:type="paragraph" w:styleId="4">
    <w:name w:val="heading 4"/>
    <w:aliases w:val="1_1_1_1_Subitem"/>
    <w:basedOn w:val="a4"/>
    <w:next w:val="a4"/>
    <w:link w:val="40"/>
    <w:qFormat/>
    <w:rsid w:val="00EA0D8F"/>
    <w:pPr>
      <w:keepNext/>
      <w:keepLines/>
      <w:outlineLvl w:val="3"/>
    </w:pPr>
    <w:rPr>
      <w:rFonts w:cs="Verdana"/>
      <w:b/>
      <w:bCs/>
      <w:szCs w:val="22"/>
      <w:lang w:val="en-U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aliases w:val="1_Topic Знак"/>
    <w:basedOn w:val="a5"/>
    <w:link w:val="1"/>
    <w:rsid w:val="007932D6"/>
    <w:rPr>
      <w:rFonts w:cs="Arial"/>
      <w:b/>
      <w:bCs/>
      <w:caps/>
      <w:kern w:val="32"/>
      <w:sz w:val="28"/>
      <w:szCs w:val="22"/>
      <w:lang w:val="en-US" w:eastAsia="ru-RU"/>
    </w:rPr>
  </w:style>
  <w:style w:type="character" w:customStyle="1" w:styleId="21">
    <w:name w:val="Заголовок 2 Знак"/>
    <w:aliases w:val="1_1_Subtopic Знак"/>
    <w:basedOn w:val="a5"/>
    <w:link w:val="20"/>
    <w:rsid w:val="00EA0D8F"/>
    <w:rPr>
      <w:rFonts w:cs="Arial"/>
      <w:b/>
      <w:bCs/>
      <w:iCs/>
      <w:sz w:val="28"/>
      <w:szCs w:val="22"/>
      <w:lang w:val="en-US" w:eastAsia="ru-RU"/>
    </w:rPr>
  </w:style>
  <w:style w:type="character" w:customStyle="1" w:styleId="30">
    <w:name w:val="Заголовок 3 Знак"/>
    <w:aliases w:val="1_1_1_Item Знак"/>
    <w:basedOn w:val="a5"/>
    <w:link w:val="3"/>
    <w:rsid w:val="00EA0D8F"/>
    <w:rPr>
      <w:rFonts w:cs="Arial"/>
      <w:b/>
      <w:bCs/>
      <w:sz w:val="28"/>
      <w:szCs w:val="26"/>
      <w:lang w:val="en-US" w:eastAsia="ru-RU"/>
    </w:rPr>
  </w:style>
  <w:style w:type="character" w:customStyle="1" w:styleId="40">
    <w:name w:val="Заголовок 4 Знак"/>
    <w:aliases w:val="1_1_1_1_Subitem Знак"/>
    <w:basedOn w:val="a5"/>
    <w:link w:val="4"/>
    <w:rsid w:val="00EA0D8F"/>
    <w:rPr>
      <w:rFonts w:cs="Verdana"/>
      <w:b/>
      <w:bCs/>
      <w:sz w:val="28"/>
      <w:szCs w:val="22"/>
      <w:lang w:val="en-US" w:eastAsia="ru-RU"/>
    </w:rPr>
  </w:style>
  <w:style w:type="paragraph" w:customStyle="1" w:styleId="Content">
    <w:name w:val="Content"/>
    <w:basedOn w:val="a4"/>
    <w:rsid w:val="00FC6551"/>
    <w:pPr>
      <w:spacing w:after="420"/>
      <w:ind w:firstLine="0"/>
      <w:jc w:val="center"/>
    </w:pPr>
    <w:rPr>
      <w:b/>
      <w:szCs w:val="20"/>
    </w:rPr>
  </w:style>
  <w:style w:type="paragraph" w:styleId="a8">
    <w:name w:val="Balloon Text"/>
    <w:basedOn w:val="a4"/>
    <w:link w:val="a9"/>
    <w:uiPriority w:val="99"/>
    <w:semiHidden/>
    <w:rsid w:val="00C120C9"/>
    <w:rPr>
      <w:rFonts w:ascii="Tahoma" w:hAnsi="Tahoma" w:cs="Tahoma"/>
      <w:sz w:val="16"/>
      <w:szCs w:val="16"/>
    </w:rPr>
  </w:style>
  <w:style w:type="character" w:styleId="aa">
    <w:name w:val="Hyperlink"/>
    <w:uiPriority w:val="99"/>
    <w:rsid w:val="005E6DBF"/>
    <w:rPr>
      <w:color w:val="0000FF"/>
      <w:u w:val="single"/>
    </w:rPr>
  </w:style>
  <w:style w:type="paragraph" w:styleId="11">
    <w:name w:val="toc 1"/>
    <w:basedOn w:val="a4"/>
    <w:next w:val="a4"/>
    <w:uiPriority w:val="39"/>
    <w:rsid w:val="00E42C2D"/>
    <w:pPr>
      <w:tabs>
        <w:tab w:val="right" w:leader="dot" w:pos="10080"/>
      </w:tabs>
      <w:ind w:firstLine="0"/>
    </w:pPr>
  </w:style>
  <w:style w:type="paragraph" w:styleId="22">
    <w:name w:val="toc 2"/>
    <w:basedOn w:val="a4"/>
    <w:next w:val="a4"/>
    <w:uiPriority w:val="39"/>
    <w:rsid w:val="00E42C2D"/>
    <w:pPr>
      <w:tabs>
        <w:tab w:val="right" w:leader="dot" w:pos="10080"/>
      </w:tabs>
      <w:ind w:left="284" w:firstLine="0"/>
    </w:pPr>
  </w:style>
  <w:style w:type="paragraph" w:styleId="31">
    <w:name w:val="toc 3"/>
    <w:basedOn w:val="a4"/>
    <w:next w:val="a4"/>
    <w:uiPriority w:val="39"/>
    <w:rsid w:val="00E42C2D"/>
    <w:pPr>
      <w:tabs>
        <w:tab w:val="right" w:leader="dot" w:pos="10081"/>
      </w:tabs>
      <w:ind w:left="567" w:firstLine="0"/>
    </w:pPr>
  </w:style>
  <w:style w:type="paragraph" w:styleId="41">
    <w:name w:val="toc 4"/>
    <w:basedOn w:val="a4"/>
    <w:next w:val="a4"/>
    <w:autoRedefine/>
    <w:semiHidden/>
    <w:rsid w:val="00E31ABB"/>
    <w:pPr>
      <w:tabs>
        <w:tab w:val="left" w:pos="10081"/>
      </w:tabs>
      <w:ind w:right="1026" w:firstLine="0"/>
    </w:pPr>
  </w:style>
  <w:style w:type="paragraph" w:styleId="5">
    <w:name w:val="toc 5"/>
    <w:basedOn w:val="a4"/>
    <w:next w:val="a4"/>
    <w:autoRedefine/>
    <w:semiHidden/>
    <w:rsid w:val="005E6DBF"/>
    <w:pPr>
      <w:ind w:left="1120"/>
    </w:pPr>
  </w:style>
  <w:style w:type="paragraph" w:customStyle="1" w:styleId="Picturenumber">
    <w:name w:val="Picture number"/>
    <w:basedOn w:val="a4"/>
    <w:next w:val="a4"/>
    <w:qFormat/>
    <w:rsid w:val="009477B4"/>
    <w:pPr>
      <w:keepLines/>
      <w:ind w:firstLine="0"/>
      <w:jc w:val="center"/>
    </w:pPr>
    <w:rPr>
      <w:szCs w:val="20"/>
    </w:rPr>
  </w:style>
  <w:style w:type="paragraph" w:customStyle="1" w:styleId="Tablenumber">
    <w:name w:val="Table number"/>
    <w:basedOn w:val="a4"/>
    <w:next w:val="a4"/>
    <w:qFormat/>
    <w:rsid w:val="00917858"/>
    <w:pPr>
      <w:keepNext/>
      <w:keepLines/>
    </w:pPr>
  </w:style>
  <w:style w:type="paragraph" w:styleId="ab">
    <w:name w:val="Document Map"/>
    <w:basedOn w:val="a4"/>
    <w:semiHidden/>
    <w:rsid w:val="001F4150"/>
    <w:pPr>
      <w:shd w:val="clear" w:color="auto" w:fill="000080"/>
    </w:pPr>
    <w:rPr>
      <w:rFonts w:ascii="Tahoma" w:hAnsi="Tahoma" w:cs="Tahoma"/>
      <w:sz w:val="20"/>
      <w:szCs w:val="20"/>
    </w:rPr>
  </w:style>
  <w:style w:type="paragraph" w:styleId="ac">
    <w:name w:val="header"/>
    <w:basedOn w:val="a4"/>
    <w:link w:val="ad"/>
    <w:uiPriority w:val="99"/>
    <w:rsid w:val="00544DB8"/>
    <w:pPr>
      <w:tabs>
        <w:tab w:val="center" w:pos="4677"/>
        <w:tab w:val="right" w:pos="9355"/>
      </w:tabs>
    </w:pPr>
  </w:style>
  <w:style w:type="character" w:customStyle="1" w:styleId="ad">
    <w:name w:val="Верхній колонтитул Знак"/>
    <w:basedOn w:val="a5"/>
    <w:link w:val="ac"/>
    <w:uiPriority w:val="99"/>
    <w:rsid w:val="002559E1"/>
    <w:rPr>
      <w:sz w:val="28"/>
      <w:szCs w:val="24"/>
      <w:lang w:eastAsia="ru-RU"/>
    </w:rPr>
  </w:style>
  <w:style w:type="character" w:styleId="ae">
    <w:name w:val="page number"/>
    <w:basedOn w:val="a5"/>
    <w:rsid w:val="001628BE"/>
  </w:style>
  <w:style w:type="table" w:styleId="af">
    <w:name w:val="Table Grid"/>
    <w:basedOn w:val="a6"/>
    <w:rsid w:val="00B61838"/>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footer"/>
    <w:basedOn w:val="a4"/>
    <w:link w:val="af1"/>
    <w:uiPriority w:val="99"/>
    <w:rsid w:val="001628BE"/>
    <w:pPr>
      <w:tabs>
        <w:tab w:val="center" w:pos="4677"/>
        <w:tab w:val="right" w:pos="9355"/>
      </w:tabs>
    </w:pPr>
  </w:style>
  <w:style w:type="paragraph" w:customStyle="1" w:styleId="a0">
    <w:name w:val="Нумерованый развернутый"/>
    <w:basedOn w:val="a4"/>
    <w:link w:val="af2"/>
    <w:qFormat/>
    <w:rsid w:val="00EC403F"/>
    <w:pPr>
      <w:numPr>
        <w:numId w:val="3"/>
      </w:numPr>
    </w:pPr>
  </w:style>
  <w:style w:type="character" w:customStyle="1" w:styleId="af2">
    <w:name w:val="Нумерованый развернутый Знак"/>
    <w:link w:val="a0"/>
    <w:locked/>
    <w:rsid w:val="00E42C2D"/>
    <w:rPr>
      <w:sz w:val="28"/>
      <w:szCs w:val="24"/>
      <w:lang w:eastAsia="ru-RU"/>
    </w:rPr>
  </w:style>
  <w:style w:type="paragraph" w:customStyle="1" w:styleId="Picture">
    <w:name w:val="Picture"/>
    <w:basedOn w:val="a4"/>
    <w:next w:val="Picturenumber"/>
    <w:qFormat/>
    <w:rsid w:val="00571FFD"/>
    <w:pPr>
      <w:keepNext/>
      <w:keepLines/>
      <w:ind w:firstLine="0"/>
      <w:jc w:val="center"/>
    </w:pPr>
  </w:style>
  <w:style w:type="paragraph" w:styleId="af3">
    <w:name w:val="footnote text"/>
    <w:basedOn w:val="a4"/>
    <w:semiHidden/>
    <w:rsid w:val="006C7F9A"/>
    <w:pPr>
      <w:spacing w:line="240" w:lineRule="auto"/>
    </w:pPr>
    <w:rPr>
      <w:szCs w:val="20"/>
    </w:rPr>
  </w:style>
  <w:style w:type="paragraph" w:customStyle="1" w:styleId="a2">
    <w:name w:val="Нумерованный стандартный"/>
    <w:basedOn w:val="a4"/>
    <w:link w:val="af4"/>
    <w:rsid w:val="00B559C1"/>
    <w:pPr>
      <w:numPr>
        <w:numId w:val="1"/>
      </w:numPr>
    </w:pPr>
  </w:style>
  <w:style w:type="character" w:customStyle="1" w:styleId="af4">
    <w:name w:val="Нумерованный стандартный Знак"/>
    <w:link w:val="a2"/>
    <w:rsid w:val="00316F27"/>
    <w:rPr>
      <w:sz w:val="28"/>
      <w:szCs w:val="24"/>
      <w:lang w:eastAsia="ru-RU"/>
    </w:rPr>
  </w:style>
  <w:style w:type="paragraph" w:customStyle="1" w:styleId="Formulanonumber">
    <w:name w:val="Formula no number"/>
    <w:basedOn w:val="a4"/>
    <w:rsid w:val="00917858"/>
    <w:pPr>
      <w:jc w:val="center"/>
    </w:pPr>
  </w:style>
  <w:style w:type="paragraph" w:customStyle="1" w:styleId="Formulanumber">
    <w:name w:val="Formula number"/>
    <w:basedOn w:val="a4"/>
    <w:rsid w:val="00917858"/>
    <w:pPr>
      <w:jc w:val="right"/>
    </w:pPr>
  </w:style>
  <w:style w:type="character" w:styleId="af5">
    <w:name w:val="footnote reference"/>
    <w:semiHidden/>
    <w:rsid w:val="00D45FFC"/>
    <w:rPr>
      <w:vertAlign w:val="superscript"/>
    </w:rPr>
  </w:style>
  <w:style w:type="paragraph" w:customStyle="1" w:styleId="A1A11">
    <w:name w:val="Заголовок додатку A.1 A.1.1"/>
    <w:basedOn w:val="a4"/>
    <w:next w:val="a4"/>
    <w:rsid w:val="00A14BFF"/>
    <w:pPr>
      <w:keepNext/>
      <w:keepLines/>
    </w:pPr>
    <w:rPr>
      <w:b/>
      <w:szCs w:val="28"/>
    </w:rPr>
  </w:style>
  <w:style w:type="paragraph" w:customStyle="1" w:styleId="CenterNormal">
    <w:name w:val="Center Normal"/>
    <w:basedOn w:val="a4"/>
    <w:link w:val="CenterNormal0"/>
    <w:qFormat/>
    <w:rsid w:val="00917858"/>
    <w:pPr>
      <w:ind w:firstLine="0"/>
      <w:jc w:val="center"/>
    </w:pPr>
    <w:rPr>
      <w:rFonts w:eastAsia="Calibri"/>
      <w:szCs w:val="22"/>
      <w:lang w:val="ru-RU" w:eastAsia="en-US"/>
    </w:rPr>
  </w:style>
  <w:style w:type="character" w:customStyle="1" w:styleId="CenterNormal0">
    <w:name w:val="Center Normal Знак"/>
    <w:link w:val="CenterNormal"/>
    <w:rsid w:val="00917858"/>
    <w:rPr>
      <w:rFonts w:eastAsia="Calibri"/>
      <w:sz w:val="28"/>
      <w:szCs w:val="22"/>
      <w:lang w:val="ru-RU" w:eastAsia="en-US"/>
    </w:rPr>
  </w:style>
  <w:style w:type="paragraph" w:customStyle="1" w:styleId="CenterOrdinal">
    <w:name w:val="Center Ordinal"/>
    <w:basedOn w:val="CenterNormal"/>
    <w:link w:val="CenterOrdinal0"/>
    <w:qFormat/>
    <w:rsid w:val="00917858"/>
    <w:pPr>
      <w:spacing w:line="240" w:lineRule="auto"/>
    </w:pPr>
  </w:style>
  <w:style w:type="character" w:customStyle="1" w:styleId="CenterOrdinal0">
    <w:name w:val="Center Ordinal Знак"/>
    <w:basedOn w:val="CenterNormal0"/>
    <w:link w:val="CenterOrdinal"/>
    <w:rsid w:val="00917858"/>
    <w:rPr>
      <w:rFonts w:eastAsia="Calibri"/>
      <w:sz w:val="28"/>
      <w:szCs w:val="22"/>
      <w:lang w:val="ru-RU" w:eastAsia="en-US"/>
    </w:rPr>
  </w:style>
  <w:style w:type="paragraph" w:customStyle="1" w:styleId="12ptCenterOrdinal">
    <w:name w:val="12pt Center Ordinal"/>
    <w:basedOn w:val="CenterOrdinal"/>
    <w:link w:val="12ptCenterOrdinal0"/>
    <w:qFormat/>
    <w:rsid w:val="0032068B"/>
    <w:rPr>
      <w:sz w:val="24"/>
      <w:szCs w:val="24"/>
    </w:rPr>
  </w:style>
  <w:style w:type="character" w:customStyle="1" w:styleId="12ptCenterOrdinal0">
    <w:name w:val="12pt Center Ordinal Знак"/>
    <w:basedOn w:val="CenterOrdinal0"/>
    <w:link w:val="12ptCenterOrdinal"/>
    <w:rsid w:val="0032068B"/>
    <w:rPr>
      <w:rFonts w:eastAsia="Calibri"/>
      <w:bCs w:val="0"/>
      <w:sz w:val="24"/>
      <w:szCs w:val="24"/>
      <w:lang w:val="ru-RU" w:eastAsia="en-US"/>
    </w:rPr>
  </w:style>
  <w:style w:type="paragraph" w:customStyle="1" w:styleId="12ptNormalOrdinal">
    <w:name w:val="12pt Normal Ordinal"/>
    <w:basedOn w:val="a4"/>
    <w:link w:val="12ptNormalOrdinal0"/>
    <w:qFormat/>
    <w:rsid w:val="0032068B"/>
    <w:rPr>
      <w:rFonts w:eastAsia="Calibri"/>
      <w:sz w:val="24"/>
      <w:lang w:eastAsia="en-US"/>
    </w:rPr>
  </w:style>
  <w:style w:type="character" w:customStyle="1" w:styleId="12ptNormalOrdinal0">
    <w:name w:val="12pt Normal Ordinal Знак"/>
    <w:basedOn w:val="a5"/>
    <w:link w:val="12ptNormalOrdinal"/>
    <w:rsid w:val="0032068B"/>
    <w:rPr>
      <w:rFonts w:eastAsia="Calibri"/>
      <w:sz w:val="24"/>
      <w:szCs w:val="24"/>
      <w:lang w:eastAsia="en-US"/>
    </w:rPr>
  </w:style>
  <w:style w:type="paragraph" w:customStyle="1" w:styleId="Numeric1">
    <w:name w:val="Numeric 1"/>
    <w:basedOn w:val="a4"/>
    <w:link w:val="Numeric10"/>
    <w:qFormat/>
    <w:rsid w:val="009B2B8B"/>
    <w:pPr>
      <w:ind w:firstLine="0"/>
    </w:pPr>
    <w:rPr>
      <w:rFonts w:eastAsia="Calibri" w:cstheme="minorBidi"/>
      <w:szCs w:val="28"/>
      <w:lang w:eastAsia="en-US"/>
    </w:rPr>
  </w:style>
  <w:style w:type="character" w:customStyle="1" w:styleId="Numeric10">
    <w:name w:val="Numeric 1 Знак"/>
    <w:basedOn w:val="a5"/>
    <w:link w:val="Numeric1"/>
    <w:locked/>
    <w:rsid w:val="009B2B8B"/>
    <w:rPr>
      <w:rFonts w:eastAsia="Calibri" w:cstheme="minorBidi"/>
      <w:sz w:val="28"/>
      <w:szCs w:val="28"/>
      <w:lang w:eastAsia="en-US"/>
    </w:rPr>
  </w:style>
  <w:style w:type="paragraph" w:styleId="a">
    <w:name w:val="List Number"/>
    <w:aliases w:val="Numeric List"/>
    <w:basedOn w:val="a4"/>
    <w:uiPriority w:val="99"/>
    <w:qFormat/>
    <w:rsid w:val="0032068B"/>
    <w:pPr>
      <w:numPr>
        <w:numId w:val="4"/>
      </w:numPr>
      <w:contextualSpacing/>
    </w:pPr>
  </w:style>
  <w:style w:type="paragraph" w:customStyle="1" w:styleId="UPPERNormal">
    <w:name w:val="UPPER Normal"/>
    <w:basedOn w:val="a4"/>
    <w:link w:val="UPPERNormal0"/>
    <w:qFormat/>
    <w:rsid w:val="0032068B"/>
    <w:pPr>
      <w:ind w:firstLine="0"/>
      <w:jc w:val="center"/>
    </w:pPr>
    <w:rPr>
      <w:rFonts w:eastAsia="Calibri"/>
      <w:caps/>
      <w:szCs w:val="22"/>
      <w:lang w:eastAsia="en-US"/>
    </w:rPr>
  </w:style>
  <w:style w:type="character" w:customStyle="1" w:styleId="UPPERNormal0">
    <w:name w:val="UPPER Normal Знак"/>
    <w:link w:val="UPPERNormal"/>
    <w:rsid w:val="0032068B"/>
    <w:rPr>
      <w:rFonts w:eastAsia="Calibri"/>
      <w:caps/>
      <w:sz w:val="28"/>
      <w:szCs w:val="22"/>
      <w:lang w:eastAsia="en-US"/>
    </w:rPr>
  </w:style>
  <w:style w:type="paragraph" w:styleId="af6">
    <w:name w:val="No Spacing"/>
    <w:aliases w:val="Ordinal,Normal Ordinal"/>
    <w:basedOn w:val="a4"/>
    <w:link w:val="af7"/>
    <w:uiPriority w:val="1"/>
    <w:qFormat/>
    <w:rsid w:val="0032068B"/>
    <w:rPr>
      <w:rFonts w:eastAsia="Calibri"/>
      <w:szCs w:val="22"/>
      <w:lang w:eastAsia="en-US"/>
    </w:rPr>
  </w:style>
  <w:style w:type="character" w:customStyle="1" w:styleId="af7">
    <w:name w:val="Без інтервалів Знак"/>
    <w:aliases w:val="Ordinal Знак,Normal Ordinal Знак"/>
    <w:basedOn w:val="a5"/>
    <w:link w:val="af6"/>
    <w:uiPriority w:val="1"/>
    <w:rsid w:val="0032068B"/>
    <w:rPr>
      <w:rFonts w:eastAsia="Calibri"/>
      <w:sz w:val="28"/>
      <w:szCs w:val="22"/>
      <w:lang w:eastAsia="en-US"/>
    </w:rPr>
  </w:style>
  <w:style w:type="paragraph" w:styleId="a3">
    <w:name w:val="List Bullet"/>
    <w:aliases w:val="Marked List"/>
    <w:basedOn w:val="a4"/>
    <w:uiPriority w:val="99"/>
    <w:unhideWhenUsed/>
    <w:qFormat/>
    <w:rsid w:val="000E43BC"/>
    <w:pPr>
      <w:numPr>
        <w:numId w:val="5"/>
      </w:numPr>
      <w:contextualSpacing/>
    </w:pPr>
    <w:rPr>
      <w:rFonts w:eastAsia="Calibri"/>
      <w:szCs w:val="22"/>
      <w:lang w:val="ru-RU" w:eastAsia="en-US"/>
    </w:rPr>
  </w:style>
  <w:style w:type="paragraph" w:customStyle="1" w:styleId="Table12pt">
    <w:name w:val="Table 12pt"/>
    <w:basedOn w:val="a4"/>
    <w:link w:val="Table12pt0"/>
    <w:qFormat/>
    <w:rsid w:val="00917858"/>
    <w:pPr>
      <w:spacing w:line="240" w:lineRule="auto"/>
      <w:ind w:firstLine="0"/>
    </w:pPr>
    <w:rPr>
      <w:sz w:val="24"/>
    </w:rPr>
  </w:style>
  <w:style w:type="character" w:customStyle="1" w:styleId="Table12pt0">
    <w:name w:val="Table 12pt Знак"/>
    <w:basedOn w:val="a5"/>
    <w:link w:val="Table12pt"/>
    <w:rsid w:val="00917858"/>
    <w:rPr>
      <w:sz w:val="24"/>
      <w:szCs w:val="24"/>
      <w:lang w:eastAsia="ru-RU"/>
    </w:rPr>
  </w:style>
  <w:style w:type="paragraph" w:customStyle="1" w:styleId="Table12ptcenter">
    <w:name w:val="Table 12 pt center"/>
    <w:basedOn w:val="Table12pt"/>
    <w:link w:val="Table12ptcenter0"/>
    <w:qFormat/>
    <w:rsid w:val="00717E11"/>
    <w:pPr>
      <w:jc w:val="center"/>
    </w:pPr>
  </w:style>
  <w:style w:type="character" w:customStyle="1" w:styleId="Table12ptcenter0">
    <w:name w:val="Table 12 pt center Знак"/>
    <w:basedOn w:val="Table12pt0"/>
    <w:link w:val="Table12ptcenter"/>
    <w:rsid w:val="00717E11"/>
    <w:rPr>
      <w:sz w:val="24"/>
      <w:szCs w:val="24"/>
      <w:lang w:eastAsia="ru-RU"/>
    </w:rPr>
  </w:style>
  <w:style w:type="paragraph" w:customStyle="1" w:styleId="af8">
    <w:name w:val="Маркированный стандартный"/>
    <w:basedOn w:val="a4"/>
    <w:qFormat/>
    <w:rsid w:val="00566198"/>
  </w:style>
  <w:style w:type="paragraph" w:styleId="af9">
    <w:name w:val="List Paragraph"/>
    <w:basedOn w:val="a4"/>
    <w:link w:val="afa"/>
    <w:uiPriority w:val="34"/>
    <w:qFormat/>
    <w:rsid w:val="006D7F0B"/>
    <w:pPr>
      <w:ind w:left="720"/>
      <w:contextualSpacing/>
    </w:pPr>
  </w:style>
  <w:style w:type="paragraph" w:customStyle="1" w:styleId="BoldCenter">
    <w:name w:val="Bold Center"/>
    <w:basedOn w:val="a4"/>
    <w:next w:val="a4"/>
    <w:link w:val="BoldCenter0"/>
    <w:qFormat/>
    <w:rsid w:val="00917858"/>
    <w:pPr>
      <w:ind w:firstLine="0"/>
      <w:jc w:val="center"/>
    </w:pPr>
    <w:rPr>
      <w:b/>
      <w:szCs w:val="20"/>
    </w:rPr>
  </w:style>
  <w:style w:type="character" w:customStyle="1" w:styleId="BoldCenter0">
    <w:name w:val="Bold Center Знак"/>
    <w:basedOn w:val="a5"/>
    <w:link w:val="BoldCenter"/>
    <w:rsid w:val="00917858"/>
    <w:rPr>
      <w:b/>
      <w:sz w:val="28"/>
      <w:lang w:eastAsia="ru-RU"/>
    </w:rPr>
  </w:style>
  <w:style w:type="paragraph" w:customStyle="1" w:styleId="BoldNormal">
    <w:name w:val="Bold Normal"/>
    <w:basedOn w:val="a4"/>
    <w:link w:val="BoldNormal0"/>
    <w:qFormat/>
    <w:rsid w:val="00917858"/>
    <w:rPr>
      <w:rFonts w:eastAsia="Calibri"/>
      <w:b/>
      <w:bCs/>
      <w:szCs w:val="22"/>
      <w:lang w:val="ru-RU" w:eastAsia="en-US"/>
    </w:rPr>
  </w:style>
  <w:style w:type="character" w:customStyle="1" w:styleId="BoldNormal0">
    <w:name w:val="Bold Normal Знак"/>
    <w:basedOn w:val="a5"/>
    <w:link w:val="BoldNormal"/>
    <w:rsid w:val="00917858"/>
    <w:rPr>
      <w:rFonts w:eastAsia="Calibri"/>
      <w:b/>
      <w:bCs/>
      <w:sz w:val="28"/>
      <w:szCs w:val="22"/>
      <w:lang w:val="ru-RU" w:eastAsia="en-US"/>
    </w:rPr>
  </w:style>
  <w:style w:type="paragraph" w:customStyle="1" w:styleId="Formuladescription">
    <w:name w:val="Formula description"/>
    <w:basedOn w:val="a4"/>
    <w:rsid w:val="00917858"/>
    <w:pPr>
      <w:ind w:left="1080" w:hanging="371"/>
    </w:pPr>
    <w:rPr>
      <w:szCs w:val="20"/>
    </w:rPr>
  </w:style>
  <w:style w:type="paragraph" w:customStyle="1" w:styleId="Numeric">
    <w:name w:val="Numeric а)б)в)"/>
    <w:basedOn w:val="a4"/>
    <w:link w:val="Numeric0"/>
    <w:qFormat/>
    <w:rsid w:val="002D486E"/>
    <w:pPr>
      <w:numPr>
        <w:numId w:val="8"/>
      </w:numPr>
      <w:ind w:left="709" w:firstLine="709"/>
    </w:pPr>
    <w:rPr>
      <w:rFonts w:eastAsia="Calibri" w:cs="Mangal"/>
      <w:kern w:val="3"/>
      <w:lang w:eastAsia="en-US"/>
    </w:rPr>
  </w:style>
  <w:style w:type="character" w:customStyle="1" w:styleId="Numeric0">
    <w:name w:val="Numeric а)б)в) Знак"/>
    <w:basedOn w:val="a5"/>
    <w:link w:val="Numeric"/>
    <w:rsid w:val="002D486E"/>
    <w:rPr>
      <w:rFonts w:eastAsia="Calibri" w:cs="Mangal"/>
      <w:kern w:val="3"/>
      <w:sz w:val="28"/>
      <w:szCs w:val="24"/>
      <w:lang w:eastAsia="en-US"/>
    </w:rPr>
  </w:style>
  <w:style w:type="paragraph" w:customStyle="1" w:styleId="TableCell">
    <w:name w:val="Table Cell"/>
    <w:basedOn w:val="a4"/>
    <w:link w:val="TableCell0"/>
    <w:rsid w:val="00917858"/>
    <w:pPr>
      <w:spacing w:line="240" w:lineRule="auto"/>
      <w:ind w:firstLine="0"/>
    </w:pPr>
    <w:rPr>
      <w:rFonts w:cs="Calibri"/>
      <w:color w:val="000000"/>
      <w:szCs w:val="20"/>
      <w:lang w:eastAsia="uk-UA"/>
    </w:rPr>
  </w:style>
  <w:style w:type="character" w:customStyle="1" w:styleId="TableCell0">
    <w:name w:val="Table Cell Знак"/>
    <w:basedOn w:val="a5"/>
    <w:link w:val="TableCell"/>
    <w:rsid w:val="00917858"/>
    <w:rPr>
      <w:rFonts w:cs="Calibri"/>
      <w:color w:val="000000"/>
      <w:sz w:val="28"/>
    </w:rPr>
  </w:style>
  <w:style w:type="paragraph" w:customStyle="1" w:styleId="TableCell12pt">
    <w:name w:val="Table Cell 12pt"/>
    <w:basedOn w:val="TableCell"/>
    <w:link w:val="TableCell12pt0"/>
    <w:qFormat/>
    <w:rsid w:val="00917858"/>
    <w:rPr>
      <w:sz w:val="24"/>
      <w:szCs w:val="24"/>
      <w:lang w:eastAsia="ru-RU"/>
    </w:rPr>
  </w:style>
  <w:style w:type="character" w:customStyle="1" w:styleId="TableCell12pt0">
    <w:name w:val="Table Cell 12pt Знак"/>
    <w:basedOn w:val="a5"/>
    <w:link w:val="TableCell12pt"/>
    <w:rsid w:val="00917858"/>
    <w:rPr>
      <w:rFonts w:cs="Calibri"/>
      <w:color w:val="000000"/>
      <w:sz w:val="24"/>
      <w:szCs w:val="24"/>
      <w:lang w:eastAsia="ru-RU"/>
    </w:rPr>
  </w:style>
  <w:style w:type="paragraph" w:customStyle="1" w:styleId="TableCell12ptcenter">
    <w:name w:val="Table Cell 12 pt center"/>
    <w:basedOn w:val="TableCell12pt"/>
    <w:link w:val="TableCell12ptcenter0"/>
    <w:qFormat/>
    <w:rsid w:val="00917858"/>
    <w:pPr>
      <w:jc w:val="center"/>
    </w:pPr>
  </w:style>
  <w:style w:type="character" w:customStyle="1" w:styleId="TableCell12ptcenter0">
    <w:name w:val="Table Cell 12 pt center Знак"/>
    <w:basedOn w:val="TableCell12pt0"/>
    <w:link w:val="TableCell12ptcenter"/>
    <w:rsid w:val="00917858"/>
    <w:rPr>
      <w:rFonts w:cs="Calibri"/>
      <w:color w:val="000000"/>
      <w:sz w:val="24"/>
      <w:szCs w:val="24"/>
      <w:lang w:eastAsia="ru-RU"/>
    </w:rPr>
  </w:style>
  <w:style w:type="paragraph" w:customStyle="1" w:styleId="TableCellCenter">
    <w:name w:val="Table Cell Center"/>
    <w:basedOn w:val="a4"/>
    <w:link w:val="TableCellCenter0"/>
    <w:rsid w:val="00917858"/>
    <w:pPr>
      <w:spacing w:line="240" w:lineRule="auto"/>
      <w:ind w:firstLine="0"/>
      <w:jc w:val="center"/>
    </w:pPr>
  </w:style>
  <w:style w:type="character" w:customStyle="1" w:styleId="TableCellCenter0">
    <w:name w:val="Table Cell Center Знак"/>
    <w:basedOn w:val="a5"/>
    <w:link w:val="TableCellCenter"/>
    <w:rsid w:val="00917858"/>
    <w:rPr>
      <w:sz w:val="28"/>
      <w:szCs w:val="24"/>
      <w:lang w:eastAsia="ru-RU"/>
    </w:rPr>
  </w:style>
  <w:style w:type="paragraph" w:customStyle="1" w:styleId="Numerica">
    <w:name w:val="Numeric a)и)с)"/>
    <w:basedOn w:val="a4"/>
    <w:link w:val="Numerica0"/>
    <w:qFormat/>
    <w:rsid w:val="00C97D8C"/>
    <w:pPr>
      <w:ind w:firstLine="0"/>
    </w:pPr>
    <w:rPr>
      <w:rFonts w:eastAsia="Calibri" w:cs="Mangal"/>
      <w:kern w:val="3"/>
      <w:lang w:eastAsia="en-US"/>
    </w:rPr>
  </w:style>
  <w:style w:type="character" w:customStyle="1" w:styleId="Numerica0">
    <w:name w:val="Numeric a)и)с) Знак"/>
    <w:basedOn w:val="a5"/>
    <w:link w:val="Numerica"/>
    <w:rsid w:val="00C97D8C"/>
    <w:rPr>
      <w:rFonts w:eastAsia="Calibri" w:cs="Mangal"/>
      <w:kern w:val="3"/>
      <w:sz w:val="28"/>
      <w:szCs w:val="24"/>
      <w:lang w:eastAsia="en-US"/>
    </w:rPr>
  </w:style>
  <w:style w:type="paragraph" w:styleId="afb">
    <w:name w:val="Normal (Web)"/>
    <w:basedOn w:val="a4"/>
    <w:uiPriority w:val="99"/>
    <w:unhideWhenUsed/>
    <w:rsid w:val="00AF2215"/>
    <w:pPr>
      <w:spacing w:before="100" w:beforeAutospacing="1" w:after="100" w:afterAutospacing="1" w:line="240" w:lineRule="auto"/>
      <w:ind w:firstLine="0"/>
      <w:jc w:val="left"/>
    </w:pPr>
    <w:rPr>
      <w:sz w:val="24"/>
      <w:lang w:val="en-US" w:eastAsia="en-US"/>
    </w:rPr>
  </w:style>
  <w:style w:type="character" w:styleId="afc">
    <w:name w:val="Strong"/>
    <w:basedOn w:val="a5"/>
    <w:uiPriority w:val="22"/>
    <w:qFormat/>
    <w:rsid w:val="001807DE"/>
    <w:rPr>
      <w:b/>
      <w:bCs/>
    </w:rPr>
  </w:style>
  <w:style w:type="paragraph" w:customStyle="1" w:styleId="Numerica1">
    <w:name w:val="Numeric a)"/>
    <w:basedOn w:val="a4"/>
    <w:link w:val="Numerica2"/>
    <w:qFormat/>
    <w:rsid w:val="00316F27"/>
    <w:pPr>
      <w:ind w:left="708"/>
    </w:pPr>
    <w:rPr>
      <w:rFonts w:eastAsia="Calibri" w:cs="Mangal"/>
      <w:kern w:val="3"/>
      <w:lang w:eastAsia="en-US"/>
    </w:rPr>
  </w:style>
  <w:style w:type="character" w:customStyle="1" w:styleId="Numerica2">
    <w:name w:val="Numeric a) Знак"/>
    <w:basedOn w:val="a5"/>
    <w:link w:val="Numerica1"/>
    <w:rsid w:val="00316F27"/>
    <w:rPr>
      <w:rFonts w:eastAsia="Calibri" w:cs="Mangal"/>
      <w:kern w:val="3"/>
      <w:sz w:val="28"/>
      <w:szCs w:val="24"/>
      <w:lang w:eastAsia="en-US"/>
    </w:rPr>
  </w:style>
  <w:style w:type="paragraph" w:styleId="HTML">
    <w:name w:val="HTML Preformatted"/>
    <w:basedOn w:val="a4"/>
    <w:link w:val="HTML0"/>
    <w:uiPriority w:val="99"/>
    <w:unhideWhenUsed/>
    <w:rsid w:val="00316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eastAsia="en-US"/>
    </w:rPr>
  </w:style>
  <w:style w:type="character" w:customStyle="1" w:styleId="HTML0">
    <w:name w:val="Стандартний HTML Знак"/>
    <w:basedOn w:val="a5"/>
    <w:link w:val="HTML"/>
    <w:uiPriority w:val="99"/>
    <w:rsid w:val="00316F27"/>
    <w:rPr>
      <w:rFonts w:ascii="Courier New" w:hAnsi="Courier New" w:cs="Courier New"/>
      <w:lang w:val="en-US" w:eastAsia="en-US"/>
    </w:rPr>
  </w:style>
  <w:style w:type="paragraph" w:customStyle="1" w:styleId="Standard">
    <w:name w:val="Standard"/>
    <w:basedOn w:val="a4"/>
    <w:link w:val="StandardChar"/>
    <w:qFormat/>
    <w:rsid w:val="00316F27"/>
    <w:pPr>
      <w:suppressAutoHyphens/>
      <w:autoSpaceDN w:val="0"/>
      <w:ind w:right="-1"/>
    </w:pPr>
    <w:rPr>
      <w:rFonts w:eastAsia="SimSun" w:cs="Mangal"/>
      <w:bCs/>
      <w:iCs/>
      <w:kern w:val="3"/>
      <w:lang w:eastAsia="zh-CN" w:bidi="hi-IN"/>
    </w:rPr>
  </w:style>
  <w:style w:type="character" w:customStyle="1" w:styleId="StandardChar">
    <w:name w:val="Standard Char"/>
    <w:basedOn w:val="a5"/>
    <w:link w:val="Standard"/>
    <w:rsid w:val="00316F27"/>
    <w:rPr>
      <w:rFonts w:eastAsia="SimSun" w:cs="Mangal"/>
      <w:bCs/>
      <w:iCs/>
      <w:kern w:val="3"/>
      <w:sz w:val="28"/>
      <w:szCs w:val="24"/>
      <w:lang w:eastAsia="zh-CN" w:bidi="hi-IN"/>
    </w:rPr>
  </w:style>
  <w:style w:type="paragraph" w:customStyle="1" w:styleId="Table">
    <w:name w:val="Table"/>
    <w:basedOn w:val="a4"/>
    <w:link w:val="Table0"/>
    <w:rsid w:val="00316F27"/>
    <w:pPr>
      <w:spacing w:line="240" w:lineRule="auto"/>
      <w:ind w:firstLine="0"/>
    </w:pPr>
  </w:style>
  <w:style w:type="character" w:customStyle="1" w:styleId="Table0">
    <w:name w:val="Table Знак"/>
    <w:basedOn w:val="a5"/>
    <w:link w:val="Table"/>
    <w:rsid w:val="00316F27"/>
    <w:rPr>
      <w:sz w:val="28"/>
      <w:szCs w:val="24"/>
      <w:lang w:eastAsia="ru-RU"/>
    </w:rPr>
  </w:style>
  <w:style w:type="paragraph" w:customStyle="1" w:styleId="2">
    <w:name w:val="маркированный2"/>
    <w:basedOn w:val="a4"/>
    <w:qFormat/>
    <w:rsid w:val="00316F27"/>
    <w:pPr>
      <w:numPr>
        <w:ilvl w:val="2"/>
        <w:numId w:val="9"/>
      </w:numPr>
      <w:shd w:val="clear" w:color="auto" w:fill="FFFFFF"/>
    </w:pPr>
    <w:rPr>
      <w:szCs w:val="28"/>
    </w:rPr>
  </w:style>
  <w:style w:type="paragraph" w:customStyle="1" w:styleId="MathFormula">
    <w:name w:val="Math Formula"/>
    <w:basedOn w:val="a4"/>
    <w:link w:val="MathFormulaChar"/>
    <w:qFormat/>
    <w:rsid w:val="00316F27"/>
    <w:pPr>
      <w:suppressAutoHyphens/>
      <w:autoSpaceDN w:val="0"/>
      <w:ind w:right="-1"/>
    </w:pPr>
    <w:rPr>
      <w:rFonts w:eastAsia="SimSun" w:cs="Mangal"/>
      <w:bCs/>
      <w:i/>
      <w:iCs/>
      <w:kern w:val="3"/>
      <w:lang w:val="en-CA" w:eastAsia="zh-CN" w:bidi="hi-IN"/>
    </w:rPr>
  </w:style>
  <w:style w:type="character" w:customStyle="1" w:styleId="MathFormulaChar">
    <w:name w:val="Math Formula Char"/>
    <w:basedOn w:val="a5"/>
    <w:link w:val="MathFormula"/>
    <w:rsid w:val="00316F27"/>
    <w:rPr>
      <w:rFonts w:eastAsia="SimSun" w:cs="Mangal"/>
      <w:bCs/>
      <w:i/>
      <w:iCs/>
      <w:kern w:val="3"/>
      <w:sz w:val="28"/>
      <w:szCs w:val="24"/>
      <w:lang w:val="en-CA" w:eastAsia="zh-CN" w:bidi="hi-IN"/>
    </w:rPr>
  </w:style>
  <w:style w:type="character" w:customStyle="1" w:styleId="text-token-text-secondary">
    <w:name w:val="text-token-text-secondary"/>
    <w:basedOn w:val="a5"/>
    <w:rsid w:val="002E0322"/>
  </w:style>
  <w:style w:type="character" w:customStyle="1" w:styleId="rynqvb">
    <w:name w:val="rynqvb"/>
    <w:basedOn w:val="a5"/>
    <w:rsid w:val="00231545"/>
  </w:style>
  <w:style w:type="paragraph" w:customStyle="1" w:styleId="Formulawhere">
    <w:name w:val="Formula where"/>
    <w:basedOn w:val="a4"/>
    <w:qFormat/>
    <w:rsid w:val="00D05ED5"/>
    <w:pPr>
      <w:ind w:firstLine="0"/>
    </w:pPr>
    <w:rPr>
      <w:szCs w:val="20"/>
    </w:rPr>
  </w:style>
  <w:style w:type="paragraph" w:customStyle="1" w:styleId="afd">
    <w:name w:val="Рисунок"/>
    <w:basedOn w:val="a4"/>
    <w:next w:val="a4"/>
    <w:link w:val="afe"/>
    <w:qFormat/>
    <w:rsid w:val="00D05ED5"/>
    <w:pPr>
      <w:keepNext/>
      <w:keepLines/>
      <w:ind w:firstLine="0"/>
      <w:jc w:val="center"/>
    </w:pPr>
  </w:style>
  <w:style w:type="character" w:customStyle="1" w:styleId="afe">
    <w:name w:val="Рисунок Знак"/>
    <w:link w:val="afd"/>
    <w:rsid w:val="00D05ED5"/>
    <w:rPr>
      <w:sz w:val="28"/>
      <w:szCs w:val="24"/>
      <w:lang w:eastAsia="ru-RU"/>
    </w:rPr>
  </w:style>
  <w:style w:type="paragraph" w:customStyle="1" w:styleId="a1">
    <w:name w:val="Нумерованний розгорнутий"/>
    <w:basedOn w:val="a4"/>
    <w:link w:val="aff"/>
    <w:qFormat/>
    <w:rsid w:val="00D05ED5"/>
    <w:pPr>
      <w:numPr>
        <w:numId w:val="16"/>
      </w:numPr>
    </w:pPr>
    <w:rPr>
      <w:szCs w:val="28"/>
    </w:rPr>
  </w:style>
  <w:style w:type="character" w:customStyle="1" w:styleId="aff">
    <w:name w:val="Нумерованний розгорнутий Знак"/>
    <w:basedOn w:val="a5"/>
    <w:link w:val="a1"/>
    <w:rsid w:val="00D05ED5"/>
    <w:rPr>
      <w:sz w:val="28"/>
      <w:szCs w:val="28"/>
      <w:lang w:eastAsia="ru-RU"/>
    </w:rPr>
  </w:style>
  <w:style w:type="paragraph" w:customStyle="1" w:styleId="Formulaopis">
    <w:name w:val="Formula opis"/>
    <w:basedOn w:val="a4"/>
    <w:rsid w:val="00D05ED5"/>
    <w:pPr>
      <w:ind w:left="1080" w:hanging="371"/>
      <w:jc w:val="left"/>
    </w:pPr>
    <w:rPr>
      <w:rFonts w:eastAsiaTheme="minorHAnsi" w:cstheme="minorBidi"/>
      <w:szCs w:val="20"/>
      <w:lang w:eastAsia="en-US"/>
    </w:rPr>
  </w:style>
  <w:style w:type="character" w:customStyle="1" w:styleId="aff0">
    <w:name w:val="Нет"/>
    <w:rsid w:val="00D05ED5"/>
    <w:rPr>
      <w:lang w:val="ru-RU"/>
    </w:rPr>
  </w:style>
  <w:style w:type="character" w:customStyle="1" w:styleId="12">
    <w:name w:val="Незакрита згадка1"/>
    <w:basedOn w:val="a5"/>
    <w:uiPriority w:val="99"/>
    <w:semiHidden/>
    <w:unhideWhenUsed/>
    <w:rsid w:val="00D05ED5"/>
    <w:rPr>
      <w:color w:val="605E5C"/>
      <w:shd w:val="clear" w:color="auto" w:fill="E1DFDD"/>
    </w:rPr>
  </w:style>
  <w:style w:type="paragraph" w:customStyle="1" w:styleId="06NameStudTeacher">
    <w:name w:val="06 NameStud_Teacher"/>
    <w:basedOn w:val="a4"/>
    <w:next w:val="a4"/>
    <w:link w:val="06NameStudTeacher0"/>
    <w:qFormat/>
    <w:rsid w:val="00D05ED5"/>
    <w:pPr>
      <w:ind w:left="5103" w:firstLine="0"/>
      <w:jc w:val="right"/>
    </w:pPr>
    <w:rPr>
      <w:rFonts w:eastAsia="Calibri"/>
      <w:szCs w:val="22"/>
      <w:lang w:eastAsia="en-US"/>
    </w:rPr>
  </w:style>
  <w:style w:type="paragraph" w:customStyle="1" w:styleId="05StudentPosition">
    <w:name w:val="05 Student&amp;Position"/>
    <w:basedOn w:val="a4"/>
    <w:next w:val="a4"/>
    <w:link w:val="05StudentPosition0"/>
    <w:qFormat/>
    <w:rsid w:val="00D05ED5"/>
    <w:pPr>
      <w:ind w:left="5103" w:firstLine="0"/>
      <w:jc w:val="left"/>
    </w:pPr>
    <w:rPr>
      <w:rFonts w:eastAsia="Calibri"/>
      <w:szCs w:val="22"/>
      <w:lang w:eastAsia="en-US"/>
    </w:rPr>
  </w:style>
  <w:style w:type="character" w:customStyle="1" w:styleId="06NameStudTeacher0">
    <w:name w:val="06 NameStud_Teacher Знак"/>
    <w:link w:val="06NameStudTeacher"/>
    <w:rsid w:val="00D05ED5"/>
    <w:rPr>
      <w:rFonts w:eastAsia="Calibri"/>
      <w:sz w:val="28"/>
      <w:szCs w:val="22"/>
      <w:lang w:eastAsia="en-US"/>
    </w:rPr>
  </w:style>
  <w:style w:type="paragraph" w:customStyle="1" w:styleId="04ExecutedChecked">
    <w:name w:val="04 Executed&amp;Checked"/>
    <w:basedOn w:val="UPPERNormal"/>
    <w:next w:val="a4"/>
    <w:link w:val="04ExecutedChecked0"/>
    <w:qFormat/>
    <w:rsid w:val="00D05ED5"/>
    <w:pPr>
      <w:ind w:left="5103"/>
      <w:jc w:val="left"/>
    </w:pPr>
    <w:rPr>
      <w:lang w:val="en-US"/>
    </w:rPr>
  </w:style>
  <w:style w:type="character" w:customStyle="1" w:styleId="04ExecutedChecked0">
    <w:name w:val="04 Executed&amp;Checked Знак"/>
    <w:link w:val="04ExecutedChecked"/>
    <w:rsid w:val="00D05ED5"/>
    <w:rPr>
      <w:rFonts w:eastAsia="Calibri"/>
      <w:caps/>
      <w:sz w:val="28"/>
      <w:szCs w:val="22"/>
      <w:lang w:val="en-US" w:eastAsia="en-US"/>
    </w:rPr>
  </w:style>
  <w:style w:type="paragraph" w:customStyle="1" w:styleId="07SityYear">
    <w:name w:val="07 Sity_Year"/>
    <w:basedOn w:val="a4"/>
    <w:next w:val="a4"/>
    <w:link w:val="07SityYear0"/>
    <w:qFormat/>
    <w:rsid w:val="00D05ED5"/>
    <w:pPr>
      <w:ind w:firstLine="0"/>
      <w:jc w:val="center"/>
    </w:pPr>
    <w:rPr>
      <w:rFonts w:eastAsia="Calibri"/>
      <w:szCs w:val="22"/>
      <w:lang w:eastAsia="en-US"/>
    </w:rPr>
  </w:style>
  <w:style w:type="character" w:customStyle="1" w:styleId="07SityYear0">
    <w:name w:val="07 Sity_Year Знак"/>
    <w:link w:val="07SityYear"/>
    <w:rsid w:val="00D05ED5"/>
    <w:rPr>
      <w:rFonts w:eastAsia="Calibri"/>
      <w:sz w:val="28"/>
      <w:szCs w:val="22"/>
      <w:lang w:eastAsia="en-US"/>
    </w:rPr>
  </w:style>
  <w:style w:type="paragraph" w:customStyle="1" w:styleId="01Ministry">
    <w:name w:val="01 Ministry"/>
    <w:basedOn w:val="a4"/>
    <w:next w:val="a4"/>
    <w:link w:val="01Ministry0"/>
    <w:qFormat/>
    <w:rsid w:val="00D05ED5"/>
    <w:pPr>
      <w:keepLines/>
      <w:pageBreakBefore/>
      <w:ind w:firstLine="0"/>
      <w:jc w:val="center"/>
    </w:pPr>
    <w:rPr>
      <w:rFonts w:eastAsia="Calibri"/>
      <w:caps/>
      <w:szCs w:val="22"/>
      <w:lang w:eastAsia="en-US"/>
    </w:rPr>
  </w:style>
  <w:style w:type="paragraph" w:customStyle="1" w:styleId="02UniversityDepartment">
    <w:name w:val="02 University&amp;Department"/>
    <w:basedOn w:val="01Ministry"/>
    <w:next w:val="a4"/>
    <w:link w:val="02UniversityDepartment0"/>
    <w:qFormat/>
    <w:rsid w:val="00D05ED5"/>
    <w:pPr>
      <w:pageBreakBefore w:val="0"/>
    </w:pPr>
  </w:style>
  <w:style w:type="paragraph" w:customStyle="1" w:styleId="03ReportDiscipline">
    <w:name w:val="03 Report@Discipline"/>
    <w:basedOn w:val="01Ministry"/>
    <w:next w:val="a4"/>
    <w:link w:val="03ReportDiscipline0"/>
    <w:qFormat/>
    <w:rsid w:val="00D05ED5"/>
    <w:pPr>
      <w:pageBreakBefore w:val="0"/>
    </w:pPr>
  </w:style>
  <w:style w:type="character" w:customStyle="1" w:styleId="01Ministry0">
    <w:name w:val="01 Ministry Знак"/>
    <w:link w:val="01Ministry"/>
    <w:rsid w:val="00D05ED5"/>
    <w:rPr>
      <w:rFonts w:eastAsia="Calibri"/>
      <w:caps/>
      <w:sz w:val="28"/>
      <w:szCs w:val="22"/>
      <w:lang w:eastAsia="en-US"/>
    </w:rPr>
  </w:style>
  <w:style w:type="character" w:customStyle="1" w:styleId="02UniversityDepartment0">
    <w:name w:val="02 University&amp;Department Знак"/>
    <w:link w:val="02UniversityDepartment"/>
    <w:rsid w:val="00D05ED5"/>
    <w:rPr>
      <w:rFonts w:eastAsia="Calibri"/>
      <w:caps/>
      <w:sz w:val="28"/>
      <w:szCs w:val="22"/>
      <w:lang w:eastAsia="en-US"/>
    </w:rPr>
  </w:style>
  <w:style w:type="character" w:customStyle="1" w:styleId="05StudentPosition0">
    <w:name w:val="05 Student&amp;Position Знак"/>
    <w:link w:val="05StudentPosition"/>
    <w:rsid w:val="00D05ED5"/>
    <w:rPr>
      <w:rFonts w:eastAsia="Calibri"/>
      <w:sz w:val="28"/>
      <w:szCs w:val="22"/>
      <w:lang w:eastAsia="en-US"/>
    </w:rPr>
  </w:style>
  <w:style w:type="character" w:customStyle="1" w:styleId="03ReportDiscipline0">
    <w:name w:val="03 Report@Discipline Знак"/>
    <w:link w:val="03ReportDiscipline"/>
    <w:rsid w:val="00D05ED5"/>
    <w:rPr>
      <w:rFonts w:eastAsia="Calibri"/>
      <w:caps/>
      <w:sz w:val="28"/>
      <w:szCs w:val="22"/>
      <w:lang w:eastAsia="en-US"/>
    </w:rPr>
  </w:style>
  <w:style w:type="character" w:customStyle="1" w:styleId="afa">
    <w:name w:val="Абзац списку Знак"/>
    <w:link w:val="af9"/>
    <w:uiPriority w:val="34"/>
    <w:rsid w:val="00D05ED5"/>
    <w:rPr>
      <w:sz w:val="28"/>
      <w:szCs w:val="24"/>
      <w:lang w:eastAsia="ru-RU"/>
    </w:rPr>
  </w:style>
  <w:style w:type="character" w:customStyle="1" w:styleId="af1">
    <w:name w:val="Нижній колонтитул Знак"/>
    <w:basedOn w:val="a5"/>
    <w:link w:val="af0"/>
    <w:uiPriority w:val="99"/>
    <w:rsid w:val="00D05ED5"/>
    <w:rPr>
      <w:sz w:val="28"/>
      <w:szCs w:val="24"/>
      <w:lang w:eastAsia="ru-RU"/>
    </w:rPr>
  </w:style>
  <w:style w:type="paragraph" w:styleId="aff1">
    <w:name w:val="Body Text"/>
    <w:basedOn w:val="a4"/>
    <w:link w:val="aff2"/>
    <w:uiPriority w:val="1"/>
    <w:qFormat/>
    <w:rsid w:val="00D05ED5"/>
    <w:pPr>
      <w:widowControl w:val="0"/>
      <w:autoSpaceDE w:val="0"/>
      <w:autoSpaceDN w:val="0"/>
      <w:spacing w:line="240" w:lineRule="auto"/>
      <w:ind w:firstLine="0"/>
      <w:jc w:val="left"/>
    </w:pPr>
    <w:rPr>
      <w:rFonts w:ascii="Arial" w:eastAsia="Arial" w:hAnsi="Arial" w:cs="Arial"/>
      <w:sz w:val="24"/>
      <w:lang w:val="en-US" w:eastAsia="en-US"/>
    </w:rPr>
  </w:style>
  <w:style w:type="character" w:customStyle="1" w:styleId="aff2">
    <w:name w:val="Основний текст Знак"/>
    <w:basedOn w:val="a5"/>
    <w:link w:val="aff1"/>
    <w:uiPriority w:val="1"/>
    <w:rsid w:val="00D05ED5"/>
    <w:rPr>
      <w:rFonts w:ascii="Arial" w:eastAsia="Arial" w:hAnsi="Arial" w:cs="Arial"/>
      <w:sz w:val="24"/>
      <w:szCs w:val="24"/>
      <w:lang w:val="en-US" w:eastAsia="en-US"/>
    </w:rPr>
  </w:style>
  <w:style w:type="paragraph" w:customStyle="1" w:styleId="NameTable">
    <w:name w:val="NameTable"/>
    <w:basedOn w:val="a4"/>
    <w:link w:val="NameTable0"/>
    <w:qFormat/>
    <w:rsid w:val="00D05ED5"/>
    <w:rPr>
      <w:rFonts w:eastAsia="Calibri"/>
      <w:szCs w:val="20"/>
      <w:lang w:val="en-US" w:eastAsia="en-US"/>
    </w:rPr>
  </w:style>
  <w:style w:type="character" w:customStyle="1" w:styleId="NameTable0">
    <w:name w:val="NameTable Знак"/>
    <w:link w:val="NameTable"/>
    <w:rsid w:val="00D05ED5"/>
    <w:rPr>
      <w:rFonts w:eastAsia="Calibri"/>
      <w:sz w:val="28"/>
      <w:lang w:val="en-US" w:eastAsia="en-US"/>
    </w:rPr>
  </w:style>
  <w:style w:type="paragraph" w:customStyle="1" w:styleId="TableCell1">
    <w:name w:val="TableCell"/>
    <w:basedOn w:val="af6"/>
    <w:link w:val="TableCell2"/>
    <w:qFormat/>
    <w:rsid w:val="00D05ED5"/>
    <w:pPr>
      <w:spacing w:line="240" w:lineRule="auto"/>
      <w:ind w:firstLine="0"/>
    </w:pPr>
  </w:style>
  <w:style w:type="character" w:customStyle="1" w:styleId="TableCell2">
    <w:name w:val="TableCell Знак"/>
    <w:link w:val="TableCell1"/>
    <w:rsid w:val="00D05ED5"/>
    <w:rPr>
      <w:rFonts w:eastAsia="Calibri"/>
      <w:sz w:val="28"/>
      <w:szCs w:val="22"/>
      <w:lang w:eastAsia="en-US"/>
    </w:rPr>
  </w:style>
  <w:style w:type="paragraph" w:customStyle="1" w:styleId="TableCenter">
    <w:name w:val="TableCenter"/>
    <w:basedOn w:val="TableCell1"/>
    <w:link w:val="TableCenter0"/>
    <w:qFormat/>
    <w:rsid w:val="00D05ED5"/>
    <w:pPr>
      <w:jc w:val="center"/>
    </w:pPr>
    <w:rPr>
      <w:b/>
    </w:rPr>
  </w:style>
  <w:style w:type="character" w:customStyle="1" w:styleId="TableCenter0">
    <w:name w:val="TableCenter Знак"/>
    <w:link w:val="TableCenter"/>
    <w:rsid w:val="00D05ED5"/>
    <w:rPr>
      <w:rFonts w:eastAsia="Calibri"/>
      <w:b/>
      <w:sz w:val="28"/>
      <w:szCs w:val="22"/>
      <w:lang w:eastAsia="en-US"/>
    </w:rPr>
  </w:style>
  <w:style w:type="character" w:styleId="aff3">
    <w:name w:val="FollowedHyperlink"/>
    <w:uiPriority w:val="99"/>
    <w:unhideWhenUsed/>
    <w:rsid w:val="00D05ED5"/>
    <w:rPr>
      <w:color w:val="954F72"/>
      <w:u w:val="single"/>
    </w:rPr>
  </w:style>
  <w:style w:type="paragraph" w:styleId="aff4">
    <w:name w:val="List Continue"/>
    <w:basedOn w:val="a4"/>
    <w:uiPriority w:val="99"/>
    <w:unhideWhenUsed/>
    <w:rsid w:val="00D05ED5"/>
    <w:pPr>
      <w:spacing w:after="120"/>
      <w:ind w:left="283"/>
      <w:contextualSpacing/>
    </w:pPr>
    <w:rPr>
      <w:rFonts w:eastAsia="Calibri"/>
      <w:szCs w:val="22"/>
      <w:lang w:eastAsia="en-US"/>
    </w:rPr>
  </w:style>
  <w:style w:type="character" w:customStyle="1" w:styleId="a9">
    <w:name w:val="Текст у виносці Знак"/>
    <w:basedOn w:val="a5"/>
    <w:link w:val="a8"/>
    <w:uiPriority w:val="99"/>
    <w:semiHidden/>
    <w:rsid w:val="00D05ED5"/>
    <w:rPr>
      <w:rFonts w:ascii="Tahoma" w:hAnsi="Tahoma" w:cs="Tahoma"/>
      <w:sz w:val="16"/>
      <w:szCs w:val="16"/>
      <w:lang w:eastAsia="ru-RU"/>
    </w:rPr>
  </w:style>
  <w:style w:type="paragraph" w:customStyle="1" w:styleId="aff5">
    <w:name w:val="Содержание"/>
    <w:basedOn w:val="a4"/>
    <w:autoRedefine/>
    <w:rsid w:val="00D05ED5"/>
    <w:pPr>
      <w:spacing w:after="420"/>
      <w:ind w:firstLine="0"/>
      <w:jc w:val="center"/>
    </w:pPr>
    <w:rPr>
      <w:b/>
      <w:szCs w:val="20"/>
    </w:rPr>
  </w:style>
  <w:style w:type="paragraph" w:styleId="aff6">
    <w:name w:val="TOC Heading"/>
    <w:basedOn w:val="1"/>
    <w:next w:val="a4"/>
    <w:uiPriority w:val="39"/>
    <w:semiHidden/>
    <w:unhideWhenUsed/>
    <w:qFormat/>
    <w:rsid w:val="00D05ED5"/>
    <w:pPr>
      <w:pageBreakBefore w:val="0"/>
      <w:suppressAutoHyphens w:val="0"/>
      <w:spacing w:before="240" w:after="0"/>
      <w:jc w:val="both"/>
      <w:outlineLvl w:val="9"/>
    </w:pPr>
    <w:rPr>
      <w:rFonts w:asciiTheme="majorHAnsi" w:eastAsiaTheme="majorEastAsia" w:hAnsiTheme="majorHAnsi" w:cstheme="majorBidi"/>
      <w:b w:val="0"/>
      <w:bCs w:val="0"/>
      <w:caps w:val="0"/>
      <w:color w:val="2F5496" w:themeColor="accent1" w:themeShade="BF"/>
      <w:kern w:val="0"/>
      <w:sz w:val="32"/>
      <w:szCs w:val="32"/>
      <w:lang w:eastAsia="en-US"/>
    </w:rPr>
  </w:style>
  <w:style w:type="paragraph" w:customStyle="1" w:styleId="10PictureFormula">
    <w:name w:val="10 Picture Formula"/>
    <w:basedOn w:val="a4"/>
    <w:next w:val="a4"/>
    <w:link w:val="10PictureFormula0"/>
    <w:qFormat/>
    <w:rsid w:val="00D05ED5"/>
    <w:pPr>
      <w:ind w:firstLine="0"/>
      <w:jc w:val="center"/>
    </w:pPr>
    <w:rPr>
      <w:rFonts w:eastAsia="Calibri"/>
      <w:noProof/>
      <w:szCs w:val="22"/>
      <w:lang w:eastAsia="en-US"/>
    </w:rPr>
  </w:style>
  <w:style w:type="character" w:customStyle="1" w:styleId="10PictureFormula0">
    <w:name w:val="10 Picture Formula Знак"/>
    <w:link w:val="10PictureFormula"/>
    <w:rsid w:val="00D05ED5"/>
    <w:rPr>
      <w:rFonts w:eastAsia="Calibri"/>
      <w:noProof/>
      <w:sz w:val="28"/>
      <w:szCs w:val="22"/>
      <w:lang w:eastAsia="en-US"/>
    </w:rPr>
  </w:style>
  <w:style w:type="table" w:customStyle="1" w:styleId="23">
    <w:name w:val="2"/>
    <w:basedOn w:val="a6"/>
    <w:rsid w:val="00D05ED5"/>
    <w:pPr>
      <w:spacing w:after="200" w:line="276" w:lineRule="auto"/>
    </w:pPr>
    <w:rPr>
      <w:rFonts w:ascii="Calibri" w:eastAsia="Calibri" w:hAnsi="Calibri" w:cs="Calibri"/>
      <w:sz w:val="22"/>
      <w:szCs w:val="22"/>
      <w:lang w:eastAsia="en-US"/>
    </w:rPr>
    <w:tblPr>
      <w:tblStyleRowBandSize w:val="1"/>
      <w:tblStyleColBandSize w:val="1"/>
      <w:tblCellMar>
        <w:left w:w="115" w:type="dxa"/>
        <w:right w:w="115" w:type="dxa"/>
      </w:tblCellMar>
    </w:tblPr>
  </w:style>
  <w:style w:type="table" w:customStyle="1" w:styleId="13">
    <w:name w:val="1"/>
    <w:basedOn w:val="a6"/>
    <w:rsid w:val="00D05ED5"/>
    <w:rPr>
      <w:rFonts w:ascii="Calibri" w:eastAsia="Calibri" w:hAnsi="Calibri" w:cs="Calibri"/>
      <w:sz w:val="22"/>
      <w:szCs w:val="22"/>
      <w:lang w:eastAsia="en-US"/>
    </w:rPr>
    <w:tblPr>
      <w:tblStyleRowBandSize w:val="1"/>
      <w:tblStyleColBandSize w:val="1"/>
    </w:tblPr>
  </w:style>
  <w:style w:type="character" w:styleId="aff7">
    <w:name w:val="Placeholder Text"/>
    <w:basedOn w:val="a5"/>
    <w:uiPriority w:val="99"/>
    <w:semiHidden/>
    <w:rsid w:val="00D05ED5"/>
    <w:rPr>
      <w:color w:val="666666"/>
    </w:rPr>
  </w:style>
  <w:style w:type="paragraph" w:customStyle="1" w:styleId="ListMarkedSTD">
    <w:name w:val="ListMarkedSTD"/>
    <w:basedOn w:val="a4"/>
    <w:qFormat/>
    <w:rsid w:val="00EA0D8F"/>
    <w:pPr>
      <w:numPr>
        <w:numId w:val="47"/>
      </w:numPr>
    </w:pPr>
  </w:style>
  <w:style w:type="paragraph" w:customStyle="1" w:styleId="ListNumeric1">
    <w:name w:val="ListNumeric1"/>
    <w:basedOn w:val="a4"/>
    <w:link w:val="ListNumeric10"/>
    <w:qFormat/>
    <w:rsid w:val="00EA0D8F"/>
    <w:pPr>
      <w:numPr>
        <w:numId w:val="48"/>
      </w:numPr>
    </w:pPr>
    <w:rPr>
      <w:rFonts w:eastAsia="Calibri"/>
      <w:szCs w:val="22"/>
      <w:lang w:eastAsia="en-US"/>
    </w:rPr>
  </w:style>
  <w:style w:type="character" w:customStyle="1" w:styleId="ListNumeric10">
    <w:name w:val="ListNumeric1 Знак"/>
    <w:basedOn w:val="a5"/>
    <w:link w:val="ListNumeric1"/>
    <w:locked/>
    <w:rsid w:val="00EA0D8F"/>
    <w:rPr>
      <w:rFonts w:eastAsia="Calibri"/>
      <w:sz w:val="28"/>
      <w:szCs w:val="22"/>
      <w:lang w:eastAsia="en-US"/>
    </w:rPr>
  </w:style>
  <w:style w:type="paragraph" w:customStyle="1" w:styleId="ListNumericA">
    <w:name w:val="ListNumericA"/>
    <w:basedOn w:val="a4"/>
    <w:link w:val="ListNumericA0"/>
    <w:qFormat/>
    <w:rsid w:val="00EA0D8F"/>
    <w:pPr>
      <w:numPr>
        <w:numId w:val="49"/>
      </w:numPr>
    </w:pPr>
    <w:rPr>
      <w:rFonts w:eastAsia="Calibri" w:cs="Mangal"/>
      <w:kern w:val="3"/>
      <w:lang w:eastAsia="en-US"/>
    </w:rPr>
  </w:style>
  <w:style w:type="character" w:customStyle="1" w:styleId="ListNumericA0">
    <w:name w:val="ListNumericA Знак"/>
    <w:basedOn w:val="a5"/>
    <w:link w:val="ListNumericA"/>
    <w:rsid w:val="00EA0D8F"/>
    <w:rPr>
      <w:rFonts w:eastAsia="Calibri" w:cs="Mangal"/>
      <w:kern w:val="3"/>
      <w:sz w:val="28"/>
      <w:szCs w:val="24"/>
      <w:lang w:eastAsia="en-US"/>
    </w:rPr>
  </w:style>
  <w:style w:type="paragraph" w:customStyle="1" w:styleId="ListNumericWithBracket">
    <w:name w:val="ListNumericWithBracket"/>
    <w:basedOn w:val="a4"/>
    <w:link w:val="ListNumericWithBracket0"/>
    <w:qFormat/>
    <w:rsid w:val="00EA0D8F"/>
    <w:pPr>
      <w:numPr>
        <w:numId w:val="50"/>
      </w:numPr>
      <w:contextualSpacing/>
    </w:pPr>
    <w:rPr>
      <w:rFonts w:cstheme="minorBidi"/>
    </w:rPr>
  </w:style>
  <w:style w:type="character" w:customStyle="1" w:styleId="ListNumericWithBracket0">
    <w:name w:val="ListNumericWithBracket Знак"/>
    <w:basedOn w:val="a5"/>
    <w:link w:val="ListNumericWithBracket"/>
    <w:locked/>
    <w:rsid w:val="00EA0D8F"/>
    <w:rPr>
      <w:rFonts w:cstheme="minorBidi"/>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69559">
      <w:bodyDiv w:val="1"/>
      <w:marLeft w:val="0"/>
      <w:marRight w:val="0"/>
      <w:marTop w:val="0"/>
      <w:marBottom w:val="0"/>
      <w:divBdr>
        <w:top w:val="none" w:sz="0" w:space="0" w:color="auto"/>
        <w:left w:val="none" w:sz="0" w:space="0" w:color="auto"/>
        <w:bottom w:val="none" w:sz="0" w:space="0" w:color="auto"/>
        <w:right w:val="none" w:sz="0" w:space="0" w:color="auto"/>
      </w:divBdr>
    </w:div>
    <w:div w:id="223488732">
      <w:bodyDiv w:val="1"/>
      <w:marLeft w:val="0"/>
      <w:marRight w:val="0"/>
      <w:marTop w:val="0"/>
      <w:marBottom w:val="0"/>
      <w:divBdr>
        <w:top w:val="none" w:sz="0" w:space="0" w:color="auto"/>
        <w:left w:val="none" w:sz="0" w:space="0" w:color="auto"/>
        <w:bottom w:val="none" w:sz="0" w:space="0" w:color="auto"/>
        <w:right w:val="none" w:sz="0" w:space="0" w:color="auto"/>
      </w:divBdr>
    </w:div>
    <w:div w:id="230508135">
      <w:bodyDiv w:val="1"/>
      <w:marLeft w:val="0"/>
      <w:marRight w:val="0"/>
      <w:marTop w:val="0"/>
      <w:marBottom w:val="0"/>
      <w:divBdr>
        <w:top w:val="none" w:sz="0" w:space="0" w:color="auto"/>
        <w:left w:val="none" w:sz="0" w:space="0" w:color="auto"/>
        <w:bottom w:val="none" w:sz="0" w:space="0" w:color="auto"/>
        <w:right w:val="none" w:sz="0" w:space="0" w:color="auto"/>
      </w:divBdr>
    </w:div>
    <w:div w:id="359934147">
      <w:bodyDiv w:val="1"/>
      <w:marLeft w:val="0"/>
      <w:marRight w:val="0"/>
      <w:marTop w:val="0"/>
      <w:marBottom w:val="0"/>
      <w:divBdr>
        <w:top w:val="none" w:sz="0" w:space="0" w:color="auto"/>
        <w:left w:val="none" w:sz="0" w:space="0" w:color="auto"/>
        <w:bottom w:val="none" w:sz="0" w:space="0" w:color="auto"/>
        <w:right w:val="none" w:sz="0" w:space="0" w:color="auto"/>
      </w:divBdr>
      <w:divsChild>
        <w:div w:id="1452944084">
          <w:marLeft w:val="0"/>
          <w:marRight w:val="0"/>
          <w:marTop w:val="0"/>
          <w:marBottom w:val="0"/>
          <w:divBdr>
            <w:top w:val="none" w:sz="0" w:space="0" w:color="auto"/>
            <w:left w:val="none" w:sz="0" w:space="0" w:color="auto"/>
            <w:bottom w:val="none" w:sz="0" w:space="0" w:color="auto"/>
            <w:right w:val="none" w:sz="0" w:space="0" w:color="auto"/>
          </w:divBdr>
          <w:divsChild>
            <w:div w:id="1232615293">
              <w:marLeft w:val="0"/>
              <w:marRight w:val="0"/>
              <w:marTop w:val="0"/>
              <w:marBottom w:val="0"/>
              <w:divBdr>
                <w:top w:val="none" w:sz="0" w:space="0" w:color="auto"/>
                <w:left w:val="none" w:sz="0" w:space="0" w:color="auto"/>
                <w:bottom w:val="none" w:sz="0" w:space="0" w:color="auto"/>
                <w:right w:val="none" w:sz="0" w:space="0" w:color="auto"/>
              </w:divBdr>
              <w:divsChild>
                <w:div w:id="1373111221">
                  <w:marLeft w:val="0"/>
                  <w:marRight w:val="0"/>
                  <w:marTop w:val="0"/>
                  <w:marBottom w:val="0"/>
                  <w:divBdr>
                    <w:top w:val="none" w:sz="0" w:space="0" w:color="auto"/>
                    <w:left w:val="none" w:sz="0" w:space="0" w:color="auto"/>
                    <w:bottom w:val="none" w:sz="0" w:space="0" w:color="auto"/>
                    <w:right w:val="none" w:sz="0" w:space="0" w:color="auto"/>
                  </w:divBdr>
                  <w:divsChild>
                    <w:div w:id="2093164309">
                      <w:marLeft w:val="0"/>
                      <w:marRight w:val="0"/>
                      <w:marTop w:val="0"/>
                      <w:marBottom w:val="0"/>
                      <w:divBdr>
                        <w:top w:val="none" w:sz="0" w:space="0" w:color="auto"/>
                        <w:left w:val="none" w:sz="0" w:space="0" w:color="auto"/>
                        <w:bottom w:val="none" w:sz="0" w:space="0" w:color="auto"/>
                        <w:right w:val="none" w:sz="0" w:space="0" w:color="auto"/>
                      </w:divBdr>
                      <w:divsChild>
                        <w:div w:id="105273880">
                          <w:marLeft w:val="0"/>
                          <w:marRight w:val="0"/>
                          <w:marTop w:val="0"/>
                          <w:marBottom w:val="0"/>
                          <w:divBdr>
                            <w:top w:val="none" w:sz="0" w:space="0" w:color="auto"/>
                            <w:left w:val="none" w:sz="0" w:space="0" w:color="auto"/>
                            <w:bottom w:val="none" w:sz="0" w:space="0" w:color="auto"/>
                            <w:right w:val="none" w:sz="0" w:space="0" w:color="auto"/>
                          </w:divBdr>
                          <w:divsChild>
                            <w:div w:id="12189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631581">
      <w:bodyDiv w:val="1"/>
      <w:marLeft w:val="0"/>
      <w:marRight w:val="0"/>
      <w:marTop w:val="0"/>
      <w:marBottom w:val="0"/>
      <w:divBdr>
        <w:top w:val="none" w:sz="0" w:space="0" w:color="auto"/>
        <w:left w:val="none" w:sz="0" w:space="0" w:color="auto"/>
        <w:bottom w:val="none" w:sz="0" w:space="0" w:color="auto"/>
        <w:right w:val="none" w:sz="0" w:space="0" w:color="auto"/>
      </w:divBdr>
    </w:div>
    <w:div w:id="566065147">
      <w:bodyDiv w:val="1"/>
      <w:marLeft w:val="0"/>
      <w:marRight w:val="0"/>
      <w:marTop w:val="0"/>
      <w:marBottom w:val="0"/>
      <w:divBdr>
        <w:top w:val="none" w:sz="0" w:space="0" w:color="auto"/>
        <w:left w:val="none" w:sz="0" w:space="0" w:color="auto"/>
        <w:bottom w:val="none" w:sz="0" w:space="0" w:color="auto"/>
        <w:right w:val="none" w:sz="0" w:space="0" w:color="auto"/>
      </w:divBdr>
    </w:div>
    <w:div w:id="658726586">
      <w:bodyDiv w:val="1"/>
      <w:marLeft w:val="0"/>
      <w:marRight w:val="0"/>
      <w:marTop w:val="0"/>
      <w:marBottom w:val="0"/>
      <w:divBdr>
        <w:top w:val="none" w:sz="0" w:space="0" w:color="auto"/>
        <w:left w:val="none" w:sz="0" w:space="0" w:color="auto"/>
        <w:bottom w:val="none" w:sz="0" w:space="0" w:color="auto"/>
        <w:right w:val="none" w:sz="0" w:space="0" w:color="auto"/>
      </w:divBdr>
    </w:div>
    <w:div w:id="720634559">
      <w:bodyDiv w:val="1"/>
      <w:marLeft w:val="0"/>
      <w:marRight w:val="0"/>
      <w:marTop w:val="0"/>
      <w:marBottom w:val="0"/>
      <w:divBdr>
        <w:top w:val="none" w:sz="0" w:space="0" w:color="auto"/>
        <w:left w:val="none" w:sz="0" w:space="0" w:color="auto"/>
        <w:bottom w:val="none" w:sz="0" w:space="0" w:color="auto"/>
        <w:right w:val="none" w:sz="0" w:space="0" w:color="auto"/>
      </w:divBdr>
    </w:div>
    <w:div w:id="969171239">
      <w:bodyDiv w:val="1"/>
      <w:marLeft w:val="0"/>
      <w:marRight w:val="0"/>
      <w:marTop w:val="0"/>
      <w:marBottom w:val="0"/>
      <w:divBdr>
        <w:top w:val="none" w:sz="0" w:space="0" w:color="auto"/>
        <w:left w:val="none" w:sz="0" w:space="0" w:color="auto"/>
        <w:bottom w:val="none" w:sz="0" w:space="0" w:color="auto"/>
        <w:right w:val="none" w:sz="0" w:space="0" w:color="auto"/>
      </w:divBdr>
    </w:div>
    <w:div w:id="1002124397">
      <w:bodyDiv w:val="1"/>
      <w:marLeft w:val="0"/>
      <w:marRight w:val="0"/>
      <w:marTop w:val="0"/>
      <w:marBottom w:val="0"/>
      <w:divBdr>
        <w:top w:val="none" w:sz="0" w:space="0" w:color="auto"/>
        <w:left w:val="none" w:sz="0" w:space="0" w:color="auto"/>
        <w:bottom w:val="none" w:sz="0" w:space="0" w:color="auto"/>
        <w:right w:val="none" w:sz="0" w:space="0" w:color="auto"/>
      </w:divBdr>
    </w:div>
    <w:div w:id="1267730646">
      <w:bodyDiv w:val="1"/>
      <w:marLeft w:val="0"/>
      <w:marRight w:val="0"/>
      <w:marTop w:val="0"/>
      <w:marBottom w:val="0"/>
      <w:divBdr>
        <w:top w:val="none" w:sz="0" w:space="0" w:color="auto"/>
        <w:left w:val="none" w:sz="0" w:space="0" w:color="auto"/>
        <w:bottom w:val="none" w:sz="0" w:space="0" w:color="auto"/>
        <w:right w:val="none" w:sz="0" w:space="0" w:color="auto"/>
      </w:divBdr>
    </w:div>
    <w:div w:id="1517230579">
      <w:bodyDiv w:val="1"/>
      <w:marLeft w:val="0"/>
      <w:marRight w:val="0"/>
      <w:marTop w:val="0"/>
      <w:marBottom w:val="0"/>
      <w:divBdr>
        <w:top w:val="none" w:sz="0" w:space="0" w:color="auto"/>
        <w:left w:val="none" w:sz="0" w:space="0" w:color="auto"/>
        <w:bottom w:val="none" w:sz="0" w:space="0" w:color="auto"/>
        <w:right w:val="none" w:sz="0" w:space="0" w:color="auto"/>
      </w:divBdr>
    </w:div>
    <w:div w:id="1621103892">
      <w:bodyDiv w:val="1"/>
      <w:marLeft w:val="0"/>
      <w:marRight w:val="0"/>
      <w:marTop w:val="0"/>
      <w:marBottom w:val="0"/>
      <w:divBdr>
        <w:top w:val="none" w:sz="0" w:space="0" w:color="auto"/>
        <w:left w:val="none" w:sz="0" w:space="0" w:color="auto"/>
        <w:bottom w:val="none" w:sz="0" w:space="0" w:color="auto"/>
        <w:right w:val="none" w:sz="0" w:space="0" w:color="auto"/>
      </w:divBdr>
    </w:div>
    <w:div w:id="1839154588">
      <w:bodyDiv w:val="1"/>
      <w:marLeft w:val="0"/>
      <w:marRight w:val="0"/>
      <w:marTop w:val="0"/>
      <w:marBottom w:val="0"/>
      <w:divBdr>
        <w:top w:val="none" w:sz="0" w:space="0" w:color="auto"/>
        <w:left w:val="none" w:sz="0" w:space="0" w:color="auto"/>
        <w:bottom w:val="none" w:sz="0" w:space="0" w:color="auto"/>
        <w:right w:val="none" w:sz="0" w:space="0" w:color="auto"/>
      </w:divBdr>
      <w:divsChild>
        <w:div w:id="723142087">
          <w:marLeft w:val="0"/>
          <w:marRight w:val="0"/>
          <w:marTop w:val="0"/>
          <w:marBottom w:val="0"/>
          <w:divBdr>
            <w:top w:val="none" w:sz="0" w:space="0" w:color="auto"/>
            <w:left w:val="none" w:sz="0" w:space="0" w:color="auto"/>
            <w:bottom w:val="none" w:sz="0" w:space="0" w:color="auto"/>
            <w:right w:val="none" w:sz="0" w:space="0" w:color="auto"/>
          </w:divBdr>
          <w:divsChild>
            <w:div w:id="2096589823">
              <w:marLeft w:val="0"/>
              <w:marRight w:val="0"/>
              <w:marTop w:val="0"/>
              <w:marBottom w:val="0"/>
              <w:divBdr>
                <w:top w:val="none" w:sz="0" w:space="0" w:color="auto"/>
                <w:left w:val="none" w:sz="0" w:space="0" w:color="auto"/>
                <w:bottom w:val="none" w:sz="0" w:space="0" w:color="auto"/>
                <w:right w:val="none" w:sz="0" w:space="0" w:color="auto"/>
              </w:divBdr>
              <w:divsChild>
                <w:div w:id="1887134727">
                  <w:marLeft w:val="0"/>
                  <w:marRight w:val="0"/>
                  <w:marTop w:val="0"/>
                  <w:marBottom w:val="0"/>
                  <w:divBdr>
                    <w:top w:val="none" w:sz="0" w:space="0" w:color="auto"/>
                    <w:left w:val="none" w:sz="0" w:space="0" w:color="auto"/>
                    <w:bottom w:val="none" w:sz="0" w:space="0" w:color="auto"/>
                    <w:right w:val="none" w:sz="0" w:space="0" w:color="auto"/>
                  </w:divBdr>
                  <w:divsChild>
                    <w:div w:id="1152482763">
                      <w:marLeft w:val="0"/>
                      <w:marRight w:val="0"/>
                      <w:marTop w:val="0"/>
                      <w:marBottom w:val="0"/>
                      <w:divBdr>
                        <w:top w:val="none" w:sz="0" w:space="0" w:color="auto"/>
                        <w:left w:val="none" w:sz="0" w:space="0" w:color="auto"/>
                        <w:bottom w:val="none" w:sz="0" w:space="0" w:color="auto"/>
                        <w:right w:val="none" w:sz="0" w:space="0" w:color="auto"/>
                      </w:divBdr>
                      <w:divsChild>
                        <w:div w:id="1137189288">
                          <w:marLeft w:val="0"/>
                          <w:marRight w:val="0"/>
                          <w:marTop w:val="0"/>
                          <w:marBottom w:val="0"/>
                          <w:divBdr>
                            <w:top w:val="none" w:sz="0" w:space="0" w:color="auto"/>
                            <w:left w:val="none" w:sz="0" w:space="0" w:color="auto"/>
                            <w:bottom w:val="none" w:sz="0" w:space="0" w:color="auto"/>
                            <w:right w:val="none" w:sz="0" w:space="0" w:color="auto"/>
                          </w:divBdr>
                          <w:divsChild>
                            <w:div w:id="3856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753049">
      <w:bodyDiv w:val="1"/>
      <w:marLeft w:val="0"/>
      <w:marRight w:val="0"/>
      <w:marTop w:val="0"/>
      <w:marBottom w:val="0"/>
      <w:divBdr>
        <w:top w:val="none" w:sz="0" w:space="0" w:color="auto"/>
        <w:left w:val="none" w:sz="0" w:space="0" w:color="auto"/>
        <w:bottom w:val="none" w:sz="0" w:space="0" w:color="auto"/>
        <w:right w:val="none" w:sz="0" w:space="0" w:color="auto"/>
      </w:divBdr>
    </w:div>
    <w:div w:id="209454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javaguides.net/p/hibernate-tutorial.html" TargetMode="External"/><Relationship Id="rId21" Type="http://schemas.openxmlformats.org/officeDocument/2006/relationships/image" Target="media/image14.png"/><Relationship Id="rId34" Type="http://schemas.openxmlformats.org/officeDocument/2006/relationships/hyperlink" Target="https://sparxsystems.com/" TargetMode="External"/><Relationship Id="rId42" Type="http://schemas.openxmlformats.org/officeDocument/2006/relationships/hyperlink" Target="https://webstore.iec.ch/preview/" TargetMode="External"/><Relationship Id="rId47" Type="http://schemas.openxmlformats.org/officeDocument/2006/relationships/hyperlink" Target="https://projectlombok.org/" TargetMode="External"/><Relationship Id="rId50" Type="http://schemas.openxmlformats.org/officeDocument/2006/relationships/hyperlink" Target="https://getbootstrap.com/" TargetMode="External"/><Relationship Id="rId55" Type="http://schemas.openxmlformats.org/officeDocument/2006/relationships/hyperlink" Target="https://dokumen.pub/test-driven-development-by-example-0321146530-9780321146533-n-2465731.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ni.biz.ua/8/8_6/8_63622_sravnenie-subd.html" TargetMode="External"/><Relationship Id="rId54" Type="http://schemas.openxmlformats.org/officeDocument/2006/relationships/hyperlink" Target="https://maven.apache.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www.thymeleaf.org/" TargetMode="External"/><Relationship Id="rId37" Type="http://schemas.openxmlformats.org/officeDocument/2006/relationships/hyperlink" Target="https://developer.mozilla.org/en-US/docs/Glossary/MVC" TargetMode="External"/><Relationship Id="rId40" Type="http://schemas.openxmlformats.org/officeDocument/2006/relationships/hyperlink" Target="http://ni.biz.ua/8/8_6/8_63622_sravnenie-subd.html" TargetMode="External"/><Relationship Id="rId45" Type="http://schemas.openxmlformats.org/officeDocument/2006/relationships/hyperlink" Target="https://jakarta.ee/release/9/" TargetMode="External"/><Relationship Id="rId53" Type="http://schemas.openxmlformats.org/officeDocument/2006/relationships/hyperlink" Target="https://maven.apache.org/"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uz.osvita.net/" TargetMode="External"/><Relationship Id="rId36" Type="http://schemas.openxmlformats.org/officeDocument/2006/relationships/hyperlink" Target="https://www.baeldung.com/cs/object-relational-mapping" TargetMode="External"/><Relationship Id="rId49" Type="http://schemas.openxmlformats.org/officeDocument/2006/relationships/hyperlink" Target="https://spring.io/projects/spring-security" TargetMode="External"/><Relationship Id="rId57" Type="http://schemas.openxmlformats.org/officeDocument/2006/relationships/hyperlink" Target="https://vuz.osvita.net/veb-dekanat-main/" TargetMode="External"/><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hymeleaf.org/" TargetMode="External"/><Relationship Id="rId44" Type="http://schemas.openxmlformats.org/officeDocument/2006/relationships/hyperlink" Target="https://blog.akquinet.de/2017/01/12/the-lightweightness-of-microservices-comparing-spring-boot-wildly-swarm-and-haskell-snap/" TargetMode="External"/><Relationship Id="rId52" Type="http://schemas.openxmlformats.org/officeDocument/2006/relationships/hyperlink" Target="https://logging.apache.org/log4j/2.x/"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20998/2079-0023.2022.01.06" TargetMode="External"/><Relationship Id="rId35" Type="http://schemas.openxmlformats.org/officeDocument/2006/relationships/hyperlink" Target="https://sparxsystems.com/" TargetMode="External"/><Relationship Id="rId43" Type="http://schemas.openxmlformats.org/officeDocument/2006/relationships/hyperlink" Target="https://www.pearsonhighered.com/%20assets/samplechapter/0/3/2/1/0321193687.pdf" TargetMode="External"/><Relationship Id="rId48" Type="http://schemas.openxmlformats.org/officeDocument/2006/relationships/hyperlink" Target="https://spring.io/projects/spring-security" TargetMode="External"/><Relationship Id="rId56" Type="http://schemas.openxmlformats.org/officeDocument/2006/relationships/hyperlink" Target="https://scholarworks.lib.csusb.edu/cgi/viewcontent.cgi?referer=&amp;httpsredir=1&amp;%20article=1297&amp;%20context=jitim" TargetMode="External"/><Relationship Id="rId8" Type="http://schemas.openxmlformats.org/officeDocument/2006/relationships/image" Target="media/image1.png"/><Relationship Id="rId51" Type="http://schemas.openxmlformats.org/officeDocument/2006/relationships/hyperlink" Target="https://logging.apache.org/log4j/2.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www.bpmn.org/" TargetMode="External"/><Relationship Id="rId38" Type="http://schemas.openxmlformats.org/officeDocument/2006/relationships/hyperlink" Target="https://www.javaguides.net/p/hibernate-tutorial.html" TargetMode="External"/><Relationship Id="rId46" Type="http://schemas.openxmlformats.org/officeDocument/2006/relationships/hyperlink" Target="https://projectlombok.org/" TargetMode="External"/><Relationship Id="rId5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_DIPLOMS_NTU_KHPI\!3%20&#1044;&#1080;&#1087;&#1083;&#1086;&#1084;&#1085;&#1080;&#1082;&#1080;-%20&#1041;%202024\&#1044;&#1080;&#1087;&#1083;&#1086;&#1084;_&#1089;&#1090;&#1080;&#1083;&#1080;_2024_&#1055;&#1047;.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91B5A-BF67-4836-A534-37DCB89DB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Диплом_стили_2024_ПЗ.dotx</Template>
  <TotalTime>2043</TotalTime>
  <Pages>75</Pages>
  <Words>62271</Words>
  <Characters>35495</Characters>
  <Application>Microsoft Office Word</Application>
  <DocSecurity>0</DocSecurity>
  <Lines>295</Lines>
  <Paragraphs>195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Шаблон для виконання КР АППЗ</vt:lpstr>
      <vt:lpstr>Шаблон для виконання КР АППЗ</vt:lpstr>
    </vt:vector>
  </TitlesOfParts>
  <Company>каф. АСУ</Company>
  <LinksUpToDate>false</LinksUpToDate>
  <CharactersWithSpaces>97571</CharactersWithSpaces>
  <SharedDoc>false</SharedDoc>
  <HLinks>
    <vt:vector size="222" baseType="variant">
      <vt:variant>
        <vt:i4>1703991</vt:i4>
      </vt:variant>
      <vt:variant>
        <vt:i4>212</vt:i4>
      </vt:variant>
      <vt:variant>
        <vt:i4>0</vt:i4>
      </vt:variant>
      <vt:variant>
        <vt:i4>5</vt:i4>
      </vt:variant>
      <vt:variant>
        <vt:lpwstr/>
      </vt:variant>
      <vt:variant>
        <vt:lpwstr>_Toc34905980</vt:lpwstr>
      </vt:variant>
      <vt:variant>
        <vt:i4>1245240</vt:i4>
      </vt:variant>
      <vt:variant>
        <vt:i4>206</vt:i4>
      </vt:variant>
      <vt:variant>
        <vt:i4>0</vt:i4>
      </vt:variant>
      <vt:variant>
        <vt:i4>5</vt:i4>
      </vt:variant>
      <vt:variant>
        <vt:lpwstr/>
      </vt:variant>
      <vt:variant>
        <vt:lpwstr>_Toc34905979</vt:lpwstr>
      </vt:variant>
      <vt:variant>
        <vt:i4>1179704</vt:i4>
      </vt:variant>
      <vt:variant>
        <vt:i4>200</vt:i4>
      </vt:variant>
      <vt:variant>
        <vt:i4>0</vt:i4>
      </vt:variant>
      <vt:variant>
        <vt:i4>5</vt:i4>
      </vt:variant>
      <vt:variant>
        <vt:lpwstr/>
      </vt:variant>
      <vt:variant>
        <vt:lpwstr>_Toc34905978</vt:lpwstr>
      </vt:variant>
      <vt:variant>
        <vt:i4>1900600</vt:i4>
      </vt:variant>
      <vt:variant>
        <vt:i4>194</vt:i4>
      </vt:variant>
      <vt:variant>
        <vt:i4>0</vt:i4>
      </vt:variant>
      <vt:variant>
        <vt:i4>5</vt:i4>
      </vt:variant>
      <vt:variant>
        <vt:lpwstr/>
      </vt:variant>
      <vt:variant>
        <vt:lpwstr>_Toc34905977</vt:lpwstr>
      </vt:variant>
      <vt:variant>
        <vt:i4>1835064</vt:i4>
      </vt:variant>
      <vt:variant>
        <vt:i4>188</vt:i4>
      </vt:variant>
      <vt:variant>
        <vt:i4>0</vt:i4>
      </vt:variant>
      <vt:variant>
        <vt:i4>5</vt:i4>
      </vt:variant>
      <vt:variant>
        <vt:lpwstr/>
      </vt:variant>
      <vt:variant>
        <vt:lpwstr>_Toc34905976</vt:lpwstr>
      </vt:variant>
      <vt:variant>
        <vt:i4>2031672</vt:i4>
      </vt:variant>
      <vt:variant>
        <vt:i4>182</vt:i4>
      </vt:variant>
      <vt:variant>
        <vt:i4>0</vt:i4>
      </vt:variant>
      <vt:variant>
        <vt:i4>5</vt:i4>
      </vt:variant>
      <vt:variant>
        <vt:lpwstr/>
      </vt:variant>
      <vt:variant>
        <vt:lpwstr>_Toc34905975</vt:lpwstr>
      </vt:variant>
      <vt:variant>
        <vt:i4>1966136</vt:i4>
      </vt:variant>
      <vt:variant>
        <vt:i4>176</vt:i4>
      </vt:variant>
      <vt:variant>
        <vt:i4>0</vt:i4>
      </vt:variant>
      <vt:variant>
        <vt:i4>5</vt:i4>
      </vt:variant>
      <vt:variant>
        <vt:lpwstr/>
      </vt:variant>
      <vt:variant>
        <vt:lpwstr>_Toc34905974</vt:lpwstr>
      </vt:variant>
      <vt:variant>
        <vt:i4>1638456</vt:i4>
      </vt:variant>
      <vt:variant>
        <vt:i4>170</vt:i4>
      </vt:variant>
      <vt:variant>
        <vt:i4>0</vt:i4>
      </vt:variant>
      <vt:variant>
        <vt:i4>5</vt:i4>
      </vt:variant>
      <vt:variant>
        <vt:lpwstr/>
      </vt:variant>
      <vt:variant>
        <vt:lpwstr>_Toc34905973</vt:lpwstr>
      </vt:variant>
      <vt:variant>
        <vt:i4>1572920</vt:i4>
      </vt:variant>
      <vt:variant>
        <vt:i4>164</vt:i4>
      </vt:variant>
      <vt:variant>
        <vt:i4>0</vt:i4>
      </vt:variant>
      <vt:variant>
        <vt:i4>5</vt:i4>
      </vt:variant>
      <vt:variant>
        <vt:lpwstr/>
      </vt:variant>
      <vt:variant>
        <vt:lpwstr>_Toc34905972</vt:lpwstr>
      </vt:variant>
      <vt:variant>
        <vt:i4>1769528</vt:i4>
      </vt:variant>
      <vt:variant>
        <vt:i4>158</vt:i4>
      </vt:variant>
      <vt:variant>
        <vt:i4>0</vt:i4>
      </vt:variant>
      <vt:variant>
        <vt:i4>5</vt:i4>
      </vt:variant>
      <vt:variant>
        <vt:lpwstr/>
      </vt:variant>
      <vt:variant>
        <vt:lpwstr>_Toc34905971</vt:lpwstr>
      </vt:variant>
      <vt:variant>
        <vt:i4>1703992</vt:i4>
      </vt:variant>
      <vt:variant>
        <vt:i4>152</vt:i4>
      </vt:variant>
      <vt:variant>
        <vt:i4>0</vt:i4>
      </vt:variant>
      <vt:variant>
        <vt:i4>5</vt:i4>
      </vt:variant>
      <vt:variant>
        <vt:lpwstr/>
      </vt:variant>
      <vt:variant>
        <vt:lpwstr>_Toc34905970</vt:lpwstr>
      </vt:variant>
      <vt:variant>
        <vt:i4>1245241</vt:i4>
      </vt:variant>
      <vt:variant>
        <vt:i4>146</vt:i4>
      </vt:variant>
      <vt:variant>
        <vt:i4>0</vt:i4>
      </vt:variant>
      <vt:variant>
        <vt:i4>5</vt:i4>
      </vt:variant>
      <vt:variant>
        <vt:lpwstr/>
      </vt:variant>
      <vt:variant>
        <vt:lpwstr>_Toc34905969</vt:lpwstr>
      </vt:variant>
      <vt:variant>
        <vt:i4>1179705</vt:i4>
      </vt:variant>
      <vt:variant>
        <vt:i4>140</vt:i4>
      </vt:variant>
      <vt:variant>
        <vt:i4>0</vt:i4>
      </vt:variant>
      <vt:variant>
        <vt:i4>5</vt:i4>
      </vt:variant>
      <vt:variant>
        <vt:lpwstr/>
      </vt:variant>
      <vt:variant>
        <vt:lpwstr>_Toc34905968</vt:lpwstr>
      </vt:variant>
      <vt:variant>
        <vt:i4>1900601</vt:i4>
      </vt:variant>
      <vt:variant>
        <vt:i4>134</vt:i4>
      </vt:variant>
      <vt:variant>
        <vt:i4>0</vt:i4>
      </vt:variant>
      <vt:variant>
        <vt:i4>5</vt:i4>
      </vt:variant>
      <vt:variant>
        <vt:lpwstr/>
      </vt:variant>
      <vt:variant>
        <vt:lpwstr>_Toc34905967</vt:lpwstr>
      </vt:variant>
      <vt:variant>
        <vt:i4>1835065</vt:i4>
      </vt:variant>
      <vt:variant>
        <vt:i4>128</vt:i4>
      </vt:variant>
      <vt:variant>
        <vt:i4>0</vt:i4>
      </vt:variant>
      <vt:variant>
        <vt:i4>5</vt:i4>
      </vt:variant>
      <vt:variant>
        <vt:lpwstr/>
      </vt:variant>
      <vt:variant>
        <vt:lpwstr>_Toc34905966</vt:lpwstr>
      </vt:variant>
      <vt:variant>
        <vt:i4>2031673</vt:i4>
      </vt:variant>
      <vt:variant>
        <vt:i4>122</vt:i4>
      </vt:variant>
      <vt:variant>
        <vt:i4>0</vt:i4>
      </vt:variant>
      <vt:variant>
        <vt:i4>5</vt:i4>
      </vt:variant>
      <vt:variant>
        <vt:lpwstr/>
      </vt:variant>
      <vt:variant>
        <vt:lpwstr>_Toc34905965</vt:lpwstr>
      </vt:variant>
      <vt:variant>
        <vt:i4>1966137</vt:i4>
      </vt:variant>
      <vt:variant>
        <vt:i4>116</vt:i4>
      </vt:variant>
      <vt:variant>
        <vt:i4>0</vt:i4>
      </vt:variant>
      <vt:variant>
        <vt:i4>5</vt:i4>
      </vt:variant>
      <vt:variant>
        <vt:lpwstr/>
      </vt:variant>
      <vt:variant>
        <vt:lpwstr>_Toc34905964</vt:lpwstr>
      </vt:variant>
      <vt:variant>
        <vt:i4>1638457</vt:i4>
      </vt:variant>
      <vt:variant>
        <vt:i4>110</vt:i4>
      </vt:variant>
      <vt:variant>
        <vt:i4>0</vt:i4>
      </vt:variant>
      <vt:variant>
        <vt:i4>5</vt:i4>
      </vt:variant>
      <vt:variant>
        <vt:lpwstr/>
      </vt:variant>
      <vt:variant>
        <vt:lpwstr>_Toc34905963</vt:lpwstr>
      </vt:variant>
      <vt:variant>
        <vt:i4>1572921</vt:i4>
      </vt:variant>
      <vt:variant>
        <vt:i4>104</vt:i4>
      </vt:variant>
      <vt:variant>
        <vt:i4>0</vt:i4>
      </vt:variant>
      <vt:variant>
        <vt:i4>5</vt:i4>
      </vt:variant>
      <vt:variant>
        <vt:lpwstr/>
      </vt:variant>
      <vt:variant>
        <vt:lpwstr>_Toc34905962</vt:lpwstr>
      </vt:variant>
      <vt:variant>
        <vt:i4>1769529</vt:i4>
      </vt:variant>
      <vt:variant>
        <vt:i4>98</vt:i4>
      </vt:variant>
      <vt:variant>
        <vt:i4>0</vt:i4>
      </vt:variant>
      <vt:variant>
        <vt:i4>5</vt:i4>
      </vt:variant>
      <vt:variant>
        <vt:lpwstr/>
      </vt:variant>
      <vt:variant>
        <vt:lpwstr>_Toc34905961</vt:lpwstr>
      </vt:variant>
      <vt:variant>
        <vt:i4>1703993</vt:i4>
      </vt:variant>
      <vt:variant>
        <vt:i4>92</vt:i4>
      </vt:variant>
      <vt:variant>
        <vt:i4>0</vt:i4>
      </vt:variant>
      <vt:variant>
        <vt:i4>5</vt:i4>
      </vt:variant>
      <vt:variant>
        <vt:lpwstr/>
      </vt:variant>
      <vt:variant>
        <vt:lpwstr>_Toc34905960</vt:lpwstr>
      </vt:variant>
      <vt:variant>
        <vt:i4>1245242</vt:i4>
      </vt:variant>
      <vt:variant>
        <vt:i4>86</vt:i4>
      </vt:variant>
      <vt:variant>
        <vt:i4>0</vt:i4>
      </vt:variant>
      <vt:variant>
        <vt:i4>5</vt:i4>
      </vt:variant>
      <vt:variant>
        <vt:lpwstr/>
      </vt:variant>
      <vt:variant>
        <vt:lpwstr>_Toc34905959</vt:lpwstr>
      </vt:variant>
      <vt:variant>
        <vt:i4>1179706</vt:i4>
      </vt:variant>
      <vt:variant>
        <vt:i4>80</vt:i4>
      </vt:variant>
      <vt:variant>
        <vt:i4>0</vt:i4>
      </vt:variant>
      <vt:variant>
        <vt:i4>5</vt:i4>
      </vt:variant>
      <vt:variant>
        <vt:lpwstr/>
      </vt:variant>
      <vt:variant>
        <vt:lpwstr>_Toc34905958</vt:lpwstr>
      </vt:variant>
      <vt:variant>
        <vt:i4>1900602</vt:i4>
      </vt:variant>
      <vt:variant>
        <vt:i4>74</vt:i4>
      </vt:variant>
      <vt:variant>
        <vt:i4>0</vt:i4>
      </vt:variant>
      <vt:variant>
        <vt:i4>5</vt:i4>
      </vt:variant>
      <vt:variant>
        <vt:lpwstr/>
      </vt:variant>
      <vt:variant>
        <vt:lpwstr>_Toc34905957</vt:lpwstr>
      </vt:variant>
      <vt:variant>
        <vt:i4>1835066</vt:i4>
      </vt:variant>
      <vt:variant>
        <vt:i4>68</vt:i4>
      </vt:variant>
      <vt:variant>
        <vt:i4>0</vt:i4>
      </vt:variant>
      <vt:variant>
        <vt:i4>5</vt:i4>
      </vt:variant>
      <vt:variant>
        <vt:lpwstr/>
      </vt:variant>
      <vt:variant>
        <vt:lpwstr>_Toc34905956</vt:lpwstr>
      </vt:variant>
      <vt:variant>
        <vt:i4>2031674</vt:i4>
      </vt:variant>
      <vt:variant>
        <vt:i4>62</vt:i4>
      </vt:variant>
      <vt:variant>
        <vt:i4>0</vt:i4>
      </vt:variant>
      <vt:variant>
        <vt:i4>5</vt:i4>
      </vt:variant>
      <vt:variant>
        <vt:lpwstr/>
      </vt:variant>
      <vt:variant>
        <vt:lpwstr>_Toc34905955</vt:lpwstr>
      </vt:variant>
      <vt:variant>
        <vt:i4>1966138</vt:i4>
      </vt:variant>
      <vt:variant>
        <vt:i4>56</vt:i4>
      </vt:variant>
      <vt:variant>
        <vt:i4>0</vt:i4>
      </vt:variant>
      <vt:variant>
        <vt:i4>5</vt:i4>
      </vt:variant>
      <vt:variant>
        <vt:lpwstr/>
      </vt:variant>
      <vt:variant>
        <vt:lpwstr>_Toc34905954</vt:lpwstr>
      </vt:variant>
      <vt:variant>
        <vt:i4>1638458</vt:i4>
      </vt:variant>
      <vt:variant>
        <vt:i4>50</vt:i4>
      </vt:variant>
      <vt:variant>
        <vt:i4>0</vt:i4>
      </vt:variant>
      <vt:variant>
        <vt:i4>5</vt:i4>
      </vt:variant>
      <vt:variant>
        <vt:lpwstr/>
      </vt:variant>
      <vt:variant>
        <vt:lpwstr>_Toc34905953</vt:lpwstr>
      </vt:variant>
      <vt:variant>
        <vt:i4>1572922</vt:i4>
      </vt:variant>
      <vt:variant>
        <vt:i4>44</vt:i4>
      </vt:variant>
      <vt:variant>
        <vt:i4>0</vt:i4>
      </vt:variant>
      <vt:variant>
        <vt:i4>5</vt:i4>
      </vt:variant>
      <vt:variant>
        <vt:lpwstr/>
      </vt:variant>
      <vt:variant>
        <vt:lpwstr>_Toc34905952</vt:lpwstr>
      </vt:variant>
      <vt:variant>
        <vt:i4>1769530</vt:i4>
      </vt:variant>
      <vt:variant>
        <vt:i4>38</vt:i4>
      </vt:variant>
      <vt:variant>
        <vt:i4>0</vt:i4>
      </vt:variant>
      <vt:variant>
        <vt:i4>5</vt:i4>
      </vt:variant>
      <vt:variant>
        <vt:lpwstr/>
      </vt:variant>
      <vt:variant>
        <vt:lpwstr>_Toc34905951</vt:lpwstr>
      </vt:variant>
      <vt:variant>
        <vt:i4>1703994</vt:i4>
      </vt:variant>
      <vt:variant>
        <vt:i4>32</vt:i4>
      </vt:variant>
      <vt:variant>
        <vt:i4>0</vt:i4>
      </vt:variant>
      <vt:variant>
        <vt:i4>5</vt:i4>
      </vt:variant>
      <vt:variant>
        <vt:lpwstr/>
      </vt:variant>
      <vt:variant>
        <vt:lpwstr>_Toc34905950</vt:lpwstr>
      </vt:variant>
      <vt:variant>
        <vt:i4>1245243</vt:i4>
      </vt:variant>
      <vt:variant>
        <vt:i4>26</vt:i4>
      </vt:variant>
      <vt:variant>
        <vt:i4>0</vt:i4>
      </vt:variant>
      <vt:variant>
        <vt:i4>5</vt:i4>
      </vt:variant>
      <vt:variant>
        <vt:lpwstr/>
      </vt:variant>
      <vt:variant>
        <vt:lpwstr>_Toc34905949</vt:lpwstr>
      </vt:variant>
      <vt:variant>
        <vt:i4>1179707</vt:i4>
      </vt:variant>
      <vt:variant>
        <vt:i4>20</vt:i4>
      </vt:variant>
      <vt:variant>
        <vt:i4>0</vt:i4>
      </vt:variant>
      <vt:variant>
        <vt:i4>5</vt:i4>
      </vt:variant>
      <vt:variant>
        <vt:lpwstr/>
      </vt:variant>
      <vt:variant>
        <vt:lpwstr>_Toc34905948</vt:lpwstr>
      </vt:variant>
      <vt:variant>
        <vt:i4>1900603</vt:i4>
      </vt:variant>
      <vt:variant>
        <vt:i4>14</vt:i4>
      </vt:variant>
      <vt:variant>
        <vt:i4>0</vt:i4>
      </vt:variant>
      <vt:variant>
        <vt:i4>5</vt:i4>
      </vt:variant>
      <vt:variant>
        <vt:lpwstr/>
      </vt:variant>
      <vt:variant>
        <vt:lpwstr>_Toc34905947</vt:lpwstr>
      </vt:variant>
      <vt:variant>
        <vt:i4>1835067</vt:i4>
      </vt:variant>
      <vt:variant>
        <vt:i4>8</vt:i4>
      </vt:variant>
      <vt:variant>
        <vt:i4>0</vt:i4>
      </vt:variant>
      <vt:variant>
        <vt:i4>5</vt:i4>
      </vt:variant>
      <vt:variant>
        <vt:lpwstr/>
      </vt:variant>
      <vt:variant>
        <vt:lpwstr>_Toc34905946</vt:lpwstr>
      </vt:variant>
      <vt:variant>
        <vt:i4>2031675</vt:i4>
      </vt:variant>
      <vt:variant>
        <vt:i4>2</vt:i4>
      </vt:variant>
      <vt:variant>
        <vt:i4>0</vt:i4>
      </vt:variant>
      <vt:variant>
        <vt:i4>5</vt:i4>
      </vt:variant>
      <vt:variant>
        <vt:lpwstr/>
      </vt:variant>
      <vt:variant>
        <vt:lpwstr>_Toc34905945</vt:lpwstr>
      </vt:variant>
      <vt:variant>
        <vt:i4>1769577</vt:i4>
      </vt:variant>
      <vt:variant>
        <vt:i4>50242</vt:i4>
      </vt:variant>
      <vt:variant>
        <vt:i4>1028</vt:i4>
      </vt:variant>
      <vt:variant>
        <vt:i4>1</vt:i4>
      </vt:variant>
      <vt:variant>
        <vt:lpwstr>http://www.idef.com/images/0_box.gif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виконання КР АППЗ</dc:title>
  <dc:subject/>
  <dc:creator>Windows User</dc:creator>
  <cp:keywords/>
  <dc:description/>
  <cp:lastModifiedBy>Анастасія Павлівна Якушко</cp:lastModifiedBy>
  <cp:revision>26</cp:revision>
  <cp:lastPrinted>2024-06-18T11:26:00Z</cp:lastPrinted>
  <dcterms:created xsi:type="dcterms:W3CDTF">2024-06-14T06:24:00Z</dcterms:created>
  <dcterms:modified xsi:type="dcterms:W3CDTF">2025-05-20T11:39:00Z</dcterms:modified>
</cp:coreProperties>
</file>